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rPr>
          <w:rStyle w:val="15"/>
          <w:b w:val="0"/>
          <w:bCs w:val="0"/>
          <w:sz w:val="28"/>
          <w:szCs w:val="28"/>
        </w:rPr>
      </w:pPr>
      <w:r>
        <w:rPr>
          <w:sz w:val="28"/>
          <w:szCs w:val="28"/>
        </w:rPr>
        <w:t>Spectrum Club,</w:t>
      </w:r>
    </w:p>
    <w:p>
      <w:pPr>
        <w:pStyle w:val="23"/>
        <w:rPr>
          <w:rStyle w:val="15"/>
          <w:b w:val="0"/>
          <w:bCs w:val="0"/>
          <w:sz w:val="28"/>
          <w:szCs w:val="28"/>
        </w:rPr>
      </w:pPr>
      <w:r>
        <w:rPr>
          <w:sz w:val="28"/>
          <w:szCs w:val="28"/>
        </w:rPr>
        <w:t>College of Engineering and Technology</w:t>
      </w:r>
    </w:p>
    <w:p>
      <w:pPr>
        <w:pStyle w:val="23"/>
        <w:rPr>
          <w:rStyle w:val="15"/>
          <w:b w:val="0"/>
          <w:bCs w:val="0"/>
          <w:sz w:val="28"/>
          <w:szCs w:val="28"/>
        </w:rPr>
      </w:pPr>
      <w:r>
        <w:rPr>
          <w:sz w:val="28"/>
          <w:szCs w:val="28"/>
        </w:rPr>
        <w:t>Bhubaneswar</w:t>
      </w:r>
    </w:p>
    <w:p>
      <w:pPr>
        <w:pStyle w:val="23"/>
        <w:rPr>
          <w:rStyle w:val="15"/>
          <w:b w:val="0"/>
          <w:bCs w:val="0"/>
          <w:sz w:val="28"/>
          <w:szCs w:val="28"/>
        </w:rPr>
      </w:pPr>
      <w:r>
        <w:rPr>
          <w:sz w:val="28"/>
          <w:szCs w:val="28"/>
        </w:rPr>
        <w:t>www.spectrumcet.com</w:t>
      </w:r>
    </w:p>
    <w:p>
      <w:pPr>
        <w:pStyle w:val="18"/>
        <w:rPr>
          <w:sz w:val="40"/>
          <w:szCs w:val="40"/>
        </w:rPr>
      </w:pPr>
      <w:r>
        <w:rPr>
          <w:sz w:val="40"/>
          <w:szCs w:val="40"/>
        </w:rPr>
        <w:t>Dear Intern,</w:t>
      </w:r>
    </w:p>
    <w:p>
      <w:pPr>
        <w:pStyle w:val="23"/>
      </w:pPr>
    </w:p>
    <w:p>
      <w:pPr>
        <w:pStyle w:val="23"/>
        <w:rPr>
          <w:b/>
          <w:sz w:val="32"/>
          <w:szCs w:val="32"/>
        </w:rPr>
      </w:pPr>
      <w:r>
        <w:rPr>
          <w:sz w:val="32"/>
          <w:szCs w:val="32"/>
        </w:rPr>
        <w:t xml:space="preserve">Welcome to </w:t>
      </w:r>
      <w:r>
        <w:rPr>
          <w:rFonts w:hint="default"/>
          <w:b/>
          <w:sz w:val="32"/>
          <w:szCs w:val="32"/>
          <w:lang w:val="en-US"/>
        </w:rPr>
        <w:t>MATLAB</w:t>
      </w:r>
      <w:r>
        <w:rPr>
          <w:b/>
          <w:sz w:val="32"/>
          <w:szCs w:val="32"/>
        </w:rPr>
        <w:t xml:space="preserve"> Task </w:t>
      </w:r>
      <w:r>
        <w:rPr>
          <w:rFonts w:hint="default"/>
          <w:b/>
          <w:sz w:val="32"/>
          <w:szCs w:val="32"/>
          <w:lang w:val="en-US"/>
        </w:rPr>
        <w:t>2</w:t>
      </w:r>
      <w:r>
        <w:rPr>
          <w:b/>
          <w:sz w:val="32"/>
          <w:szCs w:val="32"/>
        </w:rPr>
        <w:t>. .</w:t>
      </w:r>
    </w:p>
    <w:p>
      <w:pPr>
        <w:pStyle w:val="23"/>
        <w:rPr>
          <w:sz w:val="28"/>
          <w:szCs w:val="28"/>
        </w:rPr>
      </w:pPr>
    </w:p>
    <w:p>
      <w:pPr>
        <w:pStyle w:val="23"/>
        <w:rPr>
          <w:b/>
          <w:color w:val="0070C0"/>
          <w:sz w:val="40"/>
          <w:szCs w:val="40"/>
        </w:rPr>
      </w:pPr>
      <w:r>
        <w:rPr>
          <w:b/>
          <w:color w:val="0070C0"/>
          <w:sz w:val="40"/>
          <w:szCs w:val="40"/>
        </w:rPr>
        <w:t>Technology Stack to be used:</w:t>
      </w:r>
    </w:p>
    <w:p>
      <w:pPr>
        <w:pStyle w:val="23"/>
        <w:rPr>
          <w:rFonts w:hint="default"/>
          <w:sz w:val="32"/>
          <w:szCs w:val="32"/>
          <w:lang w:val="en-US"/>
        </w:rPr>
      </w:pPr>
      <w:r>
        <w:rPr>
          <w:rFonts w:hint="default"/>
          <w:sz w:val="32"/>
          <w:szCs w:val="32"/>
          <w:lang w:val="en-US"/>
        </w:rPr>
        <w:t>I am expecting that all of you must have install the MATLAB software.</w:t>
      </w:r>
    </w:p>
    <w:p>
      <w:pPr>
        <w:pStyle w:val="23"/>
        <w:rPr>
          <w:rFonts w:hint="default"/>
          <w:sz w:val="32"/>
          <w:szCs w:val="32"/>
          <w:lang w:val="en-US"/>
        </w:rPr>
      </w:pPr>
      <w:r>
        <w:rPr>
          <w:rFonts w:hint="default"/>
          <w:sz w:val="32"/>
          <w:szCs w:val="32"/>
          <w:lang w:val="en-US"/>
        </w:rPr>
        <w:t xml:space="preserve">For this task you need to install an extra signal processing toolbox(in some versions of MATLAB it is pre installed). </w:t>
      </w:r>
    </w:p>
    <w:p>
      <w:pPr>
        <w:pStyle w:val="23"/>
        <w:ind w:left="720"/>
        <w:rPr>
          <w:sz w:val="32"/>
          <w:szCs w:val="32"/>
        </w:rPr>
      </w:pPr>
    </w:p>
    <w:p>
      <w:pPr>
        <w:pStyle w:val="23"/>
        <w:ind w:left="720"/>
        <w:rPr>
          <w:sz w:val="28"/>
          <w:szCs w:val="28"/>
        </w:rPr>
      </w:pPr>
    </w:p>
    <w:p>
      <w:pPr>
        <w:pStyle w:val="23"/>
        <w:rPr>
          <w:b/>
          <w:color w:val="0070C0"/>
          <w:sz w:val="40"/>
          <w:szCs w:val="40"/>
        </w:rPr>
      </w:pPr>
      <w:r>
        <w:rPr>
          <w:b/>
          <w:color w:val="0070C0"/>
          <w:sz w:val="40"/>
          <w:szCs w:val="40"/>
        </w:rPr>
        <w:t>Stage 0:</w:t>
      </w:r>
    </w:p>
    <w:p>
      <w:pPr>
        <w:pStyle w:val="23"/>
        <w:rPr>
          <w:b/>
          <w:color w:val="0070C0"/>
          <w:sz w:val="40"/>
          <w:szCs w:val="40"/>
        </w:rPr>
      </w:pPr>
    </w:p>
    <w:p>
      <w:pPr>
        <w:pStyle w:val="23"/>
        <w:rPr>
          <w:b/>
          <w:color w:val="0070C0"/>
          <w:sz w:val="40"/>
          <w:szCs w:val="40"/>
        </w:rPr>
      </w:pPr>
      <w:r>
        <w:rPr>
          <w:b/>
          <w:color w:val="0070C0"/>
          <w:sz w:val="40"/>
          <w:szCs w:val="40"/>
        </w:rPr>
        <w:t>Tasks:</w:t>
      </w:r>
    </w:p>
    <w:p>
      <w:pPr>
        <w:pStyle w:val="23"/>
        <w:rPr>
          <w:rFonts w:hint="default"/>
          <w:b/>
          <w:bCs w:val="0"/>
          <w:color w:val="auto"/>
          <w:sz w:val="32"/>
          <w:szCs w:val="32"/>
          <w:lang w:val="en-US"/>
        </w:rPr>
      </w:pPr>
      <w:r>
        <w:rPr>
          <w:rFonts w:hint="default"/>
          <w:b/>
          <w:bCs w:val="0"/>
          <w:color w:val="auto"/>
          <w:sz w:val="32"/>
          <w:szCs w:val="32"/>
          <w:lang w:val="en-US"/>
        </w:rPr>
        <w:t>Write a program in MATLAB that will modulate and de-modulate a signal and plot it accordingly.</w:t>
      </w:r>
    </w:p>
    <w:p>
      <w:pPr>
        <w:pStyle w:val="23"/>
        <w:rPr>
          <w:rFonts w:hint="default"/>
          <w:b w:val="0"/>
          <w:bCs/>
          <w:color w:val="auto"/>
          <w:sz w:val="32"/>
          <w:szCs w:val="32"/>
          <w:lang w:val="en-US"/>
        </w:rPr>
      </w:pPr>
      <w:r>
        <w:rPr>
          <w:rFonts w:hint="default"/>
          <w:b w:val="0"/>
          <w:bCs/>
          <w:color w:val="auto"/>
          <w:sz w:val="32"/>
          <w:szCs w:val="32"/>
          <w:lang w:val="en-US"/>
        </w:rPr>
        <w:t xml:space="preserve">Follow the steps </w:t>
      </w:r>
    </w:p>
    <w:p>
      <w:pPr>
        <w:pStyle w:val="23"/>
        <w:numPr>
          <w:ilvl w:val="0"/>
          <w:numId w:val="1"/>
        </w:numPr>
        <w:tabs>
          <w:tab w:val="clear" w:pos="425"/>
        </w:tabs>
        <w:ind w:left="720" w:leftChars="0" w:firstLine="0" w:firstLineChars="0"/>
        <w:rPr>
          <w:sz w:val="32"/>
          <w:szCs w:val="32"/>
        </w:rPr>
      </w:pPr>
      <w:r>
        <w:rPr>
          <w:sz w:val="32"/>
          <w:szCs w:val="32"/>
        </w:rPr>
        <w:t xml:space="preserve">First </w:t>
      </w:r>
      <w:r>
        <w:rPr>
          <w:rFonts w:hint="default"/>
          <w:sz w:val="32"/>
          <w:szCs w:val="32"/>
          <w:lang w:val="en-US"/>
        </w:rPr>
        <w:t>ask the user to start the recording, and save that recording in a file.</w:t>
      </w:r>
      <w:r>
        <w:rPr>
          <w:rFonts w:hint="default"/>
          <w:sz w:val="24"/>
          <w:szCs w:val="24"/>
          <w:lang w:val="en-US"/>
        </w:rPr>
        <w:t>*audio must be of 10 sec.</w:t>
      </w:r>
    </w:p>
    <w:p>
      <w:pPr>
        <w:pStyle w:val="23"/>
        <w:numPr>
          <w:ilvl w:val="0"/>
          <w:numId w:val="1"/>
        </w:numPr>
        <w:tabs>
          <w:tab w:val="clear" w:pos="425"/>
        </w:tabs>
        <w:ind w:left="720" w:leftChars="0" w:firstLine="0" w:firstLineChars="0"/>
        <w:rPr>
          <w:sz w:val="32"/>
          <w:szCs w:val="32"/>
        </w:rPr>
      </w:pPr>
      <w:r>
        <w:rPr>
          <w:rFonts w:hint="default"/>
          <w:sz w:val="32"/>
          <w:szCs w:val="32"/>
          <w:lang w:val="en-US"/>
        </w:rPr>
        <w:t>Then use that file and a carrier signal to modulate .</w:t>
      </w:r>
      <w:r>
        <w:rPr>
          <w:rFonts w:hint="default"/>
          <w:sz w:val="24"/>
          <w:szCs w:val="24"/>
          <w:lang w:val="en-US"/>
        </w:rPr>
        <w:t>*take the Carrier signal as per your wish.</w:t>
      </w:r>
    </w:p>
    <w:p>
      <w:pPr>
        <w:pStyle w:val="23"/>
        <w:numPr>
          <w:ilvl w:val="0"/>
          <w:numId w:val="1"/>
        </w:numPr>
        <w:tabs>
          <w:tab w:val="clear" w:pos="425"/>
        </w:tabs>
        <w:ind w:left="720" w:leftChars="0" w:firstLine="0" w:firstLineChars="0"/>
        <w:rPr>
          <w:rFonts w:hint="default"/>
          <w:sz w:val="32"/>
          <w:szCs w:val="32"/>
          <w:lang w:val="en-US"/>
        </w:rPr>
      </w:pPr>
      <w:r>
        <w:rPr>
          <w:rFonts w:hint="default"/>
          <w:szCs w:val="24"/>
          <w:lang w:val="en-US"/>
        </w:rPr>
        <w:drawing>
          <wp:anchor distT="0" distB="0" distL="114300" distR="114300" simplePos="0" relativeHeight="251659264" behindDoc="0" locked="0" layoutInCell="1" allowOverlap="1">
            <wp:simplePos x="0" y="0"/>
            <wp:positionH relativeFrom="column">
              <wp:posOffset>5183505</wp:posOffset>
            </wp:positionH>
            <wp:positionV relativeFrom="paragraph">
              <wp:posOffset>292735</wp:posOffset>
            </wp:positionV>
            <wp:extent cx="1256665" cy="1189355"/>
            <wp:effectExtent l="0" t="0" r="635" b="0"/>
            <wp:wrapNone/>
            <wp:docPr id="29" name="Picture 29" descr="icons8-matla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s8-matlab-512"/>
                    <pic:cNvPicPr>
                      <a:picLocks noChangeAspect="1"/>
                    </pic:cNvPicPr>
                  </pic:nvPicPr>
                  <pic:blipFill>
                    <a:blip r:embed="rId9"/>
                    <a:stretch>
                      <a:fillRect/>
                    </a:stretch>
                  </pic:blipFill>
                  <pic:spPr>
                    <a:xfrm>
                      <a:off x="0" y="0"/>
                      <a:ext cx="1256665" cy="1189355"/>
                    </a:xfrm>
                    <a:prstGeom prst="rect">
                      <a:avLst/>
                    </a:prstGeom>
                  </pic:spPr>
                </pic:pic>
              </a:graphicData>
            </a:graphic>
          </wp:anchor>
        </w:drawing>
      </w:r>
      <w:r>
        <w:rPr>
          <w:rFonts w:hint="default"/>
          <w:sz w:val="32"/>
          <w:szCs w:val="32"/>
          <w:lang w:val="en-US"/>
        </w:rPr>
        <w:t>After modulating it de-modulate the modulated signal to get the same input signal .</w:t>
      </w:r>
    </w:p>
    <w:p>
      <w:pPr>
        <w:pStyle w:val="23"/>
        <w:numPr>
          <w:ilvl w:val="0"/>
          <w:numId w:val="1"/>
        </w:numPr>
        <w:tabs>
          <w:tab w:val="clear" w:pos="425"/>
        </w:tabs>
        <w:ind w:left="720" w:leftChars="0" w:firstLine="0" w:firstLineChars="0"/>
        <w:rPr>
          <w:rFonts w:hint="default"/>
          <w:sz w:val="32"/>
          <w:szCs w:val="32"/>
          <w:lang w:val="en-US"/>
        </w:rPr>
      </w:pPr>
      <w:r>
        <w:rPr>
          <w:rFonts w:hint="default"/>
          <w:sz w:val="32"/>
          <w:szCs w:val="32"/>
          <w:lang w:val="en-US"/>
        </w:rPr>
        <w:t>Plot 4 signal :-   I.  Input signal(your voice)</w:t>
      </w:r>
    </w:p>
    <w:p>
      <w:pPr>
        <w:pStyle w:val="23"/>
        <w:numPr>
          <w:numId w:val="0"/>
        </w:numPr>
        <w:ind w:left="2880" w:leftChars="0" w:firstLine="720" w:firstLineChars="0"/>
        <w:rPr>
          <w:rFonts w:hint="default"/>
          <w:sz w:val="32"/>
          <w:szCs w:val="32"/>
          <w:lang w:val="en-US"/>
        </w:rPr>
      </w:pPr>
      <w:r>
        <w:rPr>
          <w:rFonts w:hint="default"/>
          <w:sz w:val="32"/>
          <w:szCs w:val="32"/>
          <w:lang w:val="en-US"/>
        </w:rPr>
        <w:t>II. Carrier signal</w:t>
      </w:r>
    </w:p>
    <w:p>
      <w:pPr>
        <w:pStyle w:val="23"/>
        <w:numPr>
          <w:numId w:val="0"/>
        </w:numPr>
        <w:ind w:left="2880" w:leftChars="0" w:firstLine="720" w:firstLineChars="0"/>
        <w:rPr>
          <w:rFonts w:hint="default"/>
          <w:sz w:val="32"/>
          <w:szCs w:val="32"/>
          <w:lang w:val="en-US"/>
        </w:rPr>
      </w:pPr>
      <w:r>
        <w:rPr>
          <w:rFonts w:hint="default"/>
          <w:sz w:val="32"/>
          <w:szCs w:val="32"/>
          <w:lang w:val="en-US"/>
        </w:rPr>
        <w:t>III. Modulated signal</w:t>
      </w:r>
    </w:p>
    <w:p>
      <w:pPr>
        <w:pStyle w:val="23"/>
        <w:numPr>
          <w:numId w:val="0"/>
        </w:numPr>
        <w:ind w:left="2880" w:leftChars="0" w:firstLine="720" w:firstLineChars="0"/>
        <w:rPr>
          <w:rFonts w:hint="default"/>
          <w:sz w:val="32"/>
          <w:szCs w:val="32"/>
          <w:lang w:val="en-US"/>
        </w:rPr>
      </w:pPr>
      <w:r>
        <w:rPr>
          <w:rFonts w:hint="default"/>
          <w:sz w:val="32"/>
          <w:szCs w:val="32"/>
          <w:lang w:val="en-US"/>
        </w:rPr>
        <w:t>VI. De-modulated signal</w:t>
      </w:r>
    </w:p>
    <w:p>
      <w:pPr>
        <w:pStyle w:val="23"/>
        <w:numPr>
          <w:ilvl w:val="0"/>
          <w:numId w:val="1"/>
        </w:numPr>
        <w:tabs>
          <w:tab w:val="clear" w:pos="425"/>
        </w:tabs>
        <w:ind w:left="720" w:leftChars="0" w:firstLine="0" w:firstLineChars="0"/>
        <w:rPr>
          <w:rFonts w:hint="default"/>
          <w:sz w:val="32"/>
          <w:szCs w:val="32"/>
          <w:lang w:val="en-US"/>
        </w:rPr>
      </w:pPr>
      <w:r>
        <w:rPr>
          <w:rFonts w:hint="default"/>
          <w:sz w:val="32"/>
          <w:szCs w:val="32"/>
          <w:lang w:val="en-US"/>
        </w:rPr>
        <w:t xml:space="preserve">And after a pause of 5 sec play the demodulated signal in the background. </w:t>
      </w:r>
    </w:p>
    <w:p>
      <w:pPr>
        <w:pStyle w:val="23"/>
        <w:rPr>
          <w:szCs w:val="24"/>
        </w:rPr>
      </w:pPr>
    </w:p>
    <w:p>
      <w:pPr>
        <w:pStyle w:val="23"/>
        <w:rPr>
          <w:szCs w:val="24"/>
        </w:rPr>
      </w:pPr>
    </w:p>
    <w:p>
      <w:pPr>
        <w:pStyle w:val="23"/>
        <w:rPr>
          <w:b/>
          <w:bCs/>
          <w:color w:val="0070C0"/>
          <w:sz w:val="40"/>
          <w:szCs w:val="40"/>
        </w:rPr>
      </w:pPr>
      <w:r>
        <w:rPr>
          <w:b/>
          <w:bCs/>
          <w:color w:val="0070C0"/>
          <w:sz w:val="40"/>
          <w:szCs w:val="40"/>
        </w:rPr>
        <w:t>RESOURCES: -</w:t>
      </w:r>
    </w:p>
    <w:p>
      <w:pPr>
        <w:pStyle w:val="23"/>
        <w:ind w:firstLine="720" w:firstLineChars="0"/>
        <w:rPr>
          <w:bCs/>
          <w:sz w:val="32"/>
          <w:szCs w:val="32"/>
        </w:rPr>
      </w:pPr>
      <w:r>
        <w:rPr>
          <w:bCs/>
          <w:sz w:val="32"/>
          <w:szCs w:val="32"/>
        </w:rPr>
        <w:t>The resources provided here</w:t>
      </w:r>
      <w:r>
        <w:rPr>
          <w:rFonts w:hint="default"/>
          <w:bCs/>
          <w:sz w:val="32"/>
          <w:szCs w:val="32"/>
          <w:lang w:val="en-US"/>
        </w:rPr>
        <w:t xml:space="preserve"> are</w:t>
      </w:r>
      <w:r>
        <w:rPr>
          <w:bCs/>
          <w:sz w:val="32"/>
          <w:szCs w:val="32"/>
        </w:rPr>
        <w:t xml:space="preserve"> You</w:t>
      </w:r>
      <w:r>
        <w:rPr>
          <w:rFonts w:hint="default"/>
          <w:bCs/>
          <w:sz w:val="32"/>
          <w:szCs w:val="32"/>
          <w:lang w:val="en-US"/>
        </w:rPr>
        <w:t>T</w:t>
      </w:r>
      <w:r>
        <w:rPr>
          <w:bCs/>
          <w:sz w:val="32"/>
          <w:szCs w:val="32"/>
        </w:rPr>
        <w:t>ube tutorials for the above tasks. If any case of any confusion, do Google once and search around or ask in the forum, but do understand the concepts behind the functions properly.</w:t>
      </w:r>
    </w:p>
    <w:p>
      <w:pPr>
        <w:pStyle w:val="23"/>
        <w:rPr>
          <w:rFonts w:hint="default"/>
          <w:b/>
          <w:bCs/>
          <w:sz w:val="40"/>
          <w:szCs w:val="40"/>
          <w:lang w:val="en-US"/>
        </w:rPr>
      </w:pPr>
      <w:r>
        <w:rPr>
          <w:rFonts w:hint="default"/>
          <w:b/>
          <w:bCs/>
          <w:sz w:val="40"/>
          <w:szCs w:val="40"/>
          <w:lang w:val="en-US"/>
        </w:rPr>
        <w:t>Video tutorials</w:t>
      </w:r>
    </w:p>
    <w:p>
      <w:pPr>
        <w:pStyle w:val="23"/>
        <w:numPr>
          <w:ilvl w:val="0"/>
          <w:numId w:val="0"/>
        </w:numPr>
        <w:ind w:leftChars="0" w:firstLine="720" w:firstLineChars="0"/>
        <w:rPr>
          <w:rFonts w:hint="default" w:ascii="SimSun" w:hAnsi="SimSun" w:eastAsia="SimSun" w:cs="SimSun"/>
          <w:b/>
          <w:bCs/>
          <w:sz w:val="28"/>
          <w:szCs w:val="28"/>
          <w:lang w:val="en-US"/>
        </w:rPr>
      </w:pPr>
      <w:r>
        <w:rPr>
          <w:b/>
          <w:color w:val="000000" w:themeColor="text1"/>
          <w:sz w:val="32"/>
          <w:szCs w:val="32"/>
          <w14:textFill>
            <w14:solidFill>
              <w14:schemeClr w14:val="tx1"/>
            </w14:solidFill>
          </w14:textFill>
        </w:rPr>
        <w:t>(</w:t>
      </w:r>
      <w:r>
        <w:rPr>
          <w:rFonts w:hint="default"/>
          <w:b/>
          <w:color w:val="000000" w:themeColor="text1"/>
          <w:sz w:val="32"/>
          <w:szCs w:val="32"/>
          <w:lang w:val="en-US"/>
          <w14:textFill>
            <w14:solidFill>
              <w14:schemeClr w14:val="tx1"/>
            </w14:solidFill>
          </w14:textFill>
        </w:rPr>
        <w:t>Installing the toolbox</w:t>
      </w:r>
      <w:r>
        <w:rPr>
          <w:b/>
          <w:color w:val="000000" w:themeColor="text1"/>
          <w:sz w:val="32"/>
          <w:szCs w:val="32"/>
          <w14:textFill>
            <w14:solidFill>
              <w14:schemeClr w14:val="tx1"/>
            </w14:solidFill>
          </w14:textFill>
        </w:rPr>
        <w:t xml:space="preserve"> Tutorial)</w:t>
      </w:r>
      <w:r>
        <w:rPr>
          <w:rFonts w:hint="default"/>
          <w:b/>
          <w:color w:val="000000" w:themeColor="text1"/>
          <w:sz w:val="32"/>
          <w:szCs w:val="32"/>
          <w:lang w:val="en-US"/>
          <w14:textFill>
            <w14:solidFill>
              <w14:schemeClr w14:val="tx1"/>
            </w14:solidFill>
          </w14:textFill>
        </w:rPr>
        <w:t>:-</w:t>
      </w:r>
      <w:r>
        <w:rPr>
          <w:sz w:val="32"/>
          <w:szCs w:val="32"/>
        </w:rPr>
        <w:br w:type="textWrapping"/>
      </w:r>
      <w:r>
        <w:rPr>
          <w:rFonts w:hint="default"/>
          <w:sz w:val="32"/>
          <w:szCs w:val="32"/>
          <w:lang w:val="en-US"/>
        </w:rPr>
        <w:tab/>
      </w:r>
      <w:r>
        <w:rPr>
          <w:rFonts w:hint="default"/>
          <w:sz w:val="32"/>
          <w:szCs w:val="32"/>
          <w:lang w:val="en-US"/>
        </w:rPr>
        <w:tab/>
      </w:r>
      <w:r>
        <w:rPr>
          <w:rFonts w:hint="default"/>
          <w:sz w:val="32"/>
          <w:szCs w:val="32"/>
          <w:lang w:val="en-US"/>
        </w:rPr>
        <w:tab/>
      </w:r>
      <w:r>
        <w:rPr>
          <w:rFonts w:ascii="SimSun" w:hAnsi="SimSun" w:eastAsia="SimSun" w:cs="SimSun"/>
          <w:b/>
          <w:bCs/>
          <w:sz w:val="28"/>
          <w:szCs w:val="28"/>
        </w:rPr>
        <w:fldChar w:fldCharType="begin"/>
      </w:r>
      <w:r>
        <w:rPr>
          <w:rFonts w:ascii="SimSun" w:hAnsi="SimSun" w:eastAsia="SimSun" w:cs="SimSun"/>
          <w:b/>
          <w:bCs/>
          <w:sz w:val="28"/>
          <w:szCs w:val="28"/>
        </w:rPr>
        <w:instrText xml:space="preserve"> HYPERLINK "https://www.youtube.com/watch?v=ft9eeK-bIAk" </w:instrText>
      </w:r>
      <w:r>
        <w:rPr>
          <w:rFonts w:ascii="SimSun" w:hAnsi="SimSun" w:eastAsia="SimSun" w:cs="SimSun"/>
          <w:b/>
          <w:bCs/>
          <w:sz w:val="28"/>
          <w:szCs w:val="28"/>
        </w:rPr>
        <w:fldChar w:fldCharType="separate"/>
      </w:r>
      <w:r>
        <w:rPr>
          <w:rStyle w:val="14"/>
          <w:rFonts w:ascii="SimSun" w:hAnsi="SimSun" w:eastAsia="SimSun" w:cs="SimSun"/>
          <w:b/>
          <w:bCs/>
          <w:sz w:val="28"/>
          <w:szCs w:val="28"/>
        </w:rPr>
        <w:t>https://www.youtube.com/watch?v=ft9eeK-bIAk</w:t>
      </w:r>
      <w:r>
        <w:rPr>
          <w:rFonts w:ascii="SimSun" w:hAnsi="SimSun" w:eastAsia="SimSun" w:cs="SimSun"/>
          <w:b/>
          <w:bCs/>
          <w:sz w:val="28"/>
          <w:szCs w:val="28"/>
        </w:rPr>
        <w:fldChar w:fldCharType="end"/>
      </w:r>
    </w:p>
    <w:p>
      <w:pPr>
        <w:pStyle w:val="23"/>
        <w:numPr>
          <w:ilvl w:val="0"/>
          <w:numId w:val="0"/>
        </w:numPr>
        <w:ind w:firstLine="720" w:firstLineChars="0"/>
        <w:rPr>
          <w:rFonts w:hint="default" w:ascii="SimSun" w:hAnsi="SimSun" w:eastAsia="SimSun" w:cs="SimSun"/>
          <w:b/>
          <w:bCs/>
          <w:sz w:val="32"/>
          <w:szCs w:val="32"/>
          <w:lang w:val="en-US"/>
        </w:rPr>
      </w:pPr>
      <w:r>
        <w:rPr>
          <w:rFonts w:hint="default" w:ascii="SimSun" w:hAnsi="SimSun" w:eastAsia="SimSun" w:cs="SimSun"/>
          <w:b/>
          <w:bCs/>
          <w:sz w:val="32"/>
          <w:szCs w:val="32"/>
          <w:lang w:val="en-US"/>
        </w:rPr>
        <w:t>(Modulating and de-modulating):-</w:t>
      </w:r>
    </w:p>
    <w:p>
      <w:pPr>
        <w:pStyle w:val="23"/>
        <w:numPr>
          <w:ilvl w:val="0"/>
          <w:numId w:val="0"/>
        </w:numPr>
        <w:spacing w:before="0" w:after="0" w:line="288" w:lineRule="auto"/>
        <w:ind w:left="1440" w:leftChars="0" w:firstLine="720" w:firstLineChars="0"/>
        <w:rPr>
          <w:rFonts w:hint="default"/>
          <w:b w:val="0"/>
          <w:bCs w:val="0"/>
          <w:sz w:val="28"/>
          <w:szCs w:val="28"/>
          <w:lang w:val="en-US"/>
        </w:rPr>
      </w:pPr>
      <w:r>
        <w:rPr>
          <w:rFonts w:ascii="SimSun" w:hAnsi="SimSun" w:eastAsia="SimSun" w:cs="SimSun"/>
          <w:b/>
          <w:bCs/>
          <w:sz w:val="28"/>
          <w:szCs w:val="28"/>
        </w:rPr>
        <w:fldChar w:fldCharType="begin"/>
      </w:r>
      <w:r>
        <w:rPr>
          <w:rFonts w:ascii="SimSun" w:hAnsi="SimSun" w:eastAsia="SimSun" w:cs="SimSun"/>
          <w:b/>
          <w:bCs/>
          <w:sz w:val="28"/>
          <w:szCs w:val="28"/>
        </w:rPr>
        <w:instrText xml:space="preserve"> HYPERLINK "https://www.youtube.com/watch?v=iOoQeMA_Hic" </w:instrText>
      </w:r>
      <w:r>
        <w:rPr>
          <w:rFonts w:ascii="SimSun" w:hAnsi="SimSun" w:eastAsia="SimSun" w:cs="SimSun"/>
          <w:b/>
          <w:bCs/>
          <w:sz w:val="28"/>
          <w:szCs w:val="28"/>
        </w:rPr>
        <w:fldChar w:fldCharType="separate"/>
      </w:r>
      <w:r>
        <w:rPr>
          <w:rStyle w:val="14"/>
          <w:rFonts w:ascii="SimSun" w:hAnsi="SimSun" w:eastAsia="SimSun" w:cs="SimSun"/>
          <w:b/>
          <w:bCs/>
          <w:sz w:val="28"/>
          <w:szCs w:val="28"/>
        </w:rPr>
        <w:t>https://www.youtube.com/watch?v=iOoQeMA_Hic</w:t>
      </w:r>
      <w:r>
        <w:rPr>
          <w:rFonts w:ascii="SimSun" w:hAnsi="SimSun" w:eastAsia="SimSun" w:cs="SimSun"/>
          <w:b/>
          <w:bCs/>
          <w:sz w:val="28"/>
          <w:szCs w:val="28"/>
        </w:rPr>
        <w:fldChar w:fldCharType="end"/>
      </w:r>
      <w:r>
        <w:rPr>
          <w:rFonts w:hint="default"/>
          <w:b/>
          <w:bCs/>
          <w:sz w:val="28"/>
          <w:szCs w:val="28"/>
          <w:lang w:val="en-US"/>
        </w:rPr>
        <w:t xml:space="preserve">  </w:t>
      </w:r>
      <w:r>
        <w:rPr>
          <w:rFonts w:hint="default"/>
          <w:b/>
          <w:bCs/>
          <w:sz w:val="28"/>
          <w:szCs w:val="28"/>
          <w:lang w:val="en-US"/>
        </w:rPr>
        <w:tab/>
      </w:r>
      <w:r>
        <w:rPr>
          <w:rFonts w:hint="default"/>
          <w:b w:val="0"/>
          <w:bCs w:val="0"/>
          <w:sz w:val="28"/>
          <w:szCs w:val="28"/>
          <w:lang w:val="en-US"/>
        </w:rPr>
        <w:t>(amplitude modulation and de-modulation)</w:t>
      </w:r>
    </w:p>
    <w:p>
      <w:pPr>
        <w:pStyle w:val="23"/>
        <w:numPr>
          <w:ilvl w:val="0"/>
          <w:numId w:val="0"/>
        </w:numPr>
        <w:spacing w:before="0" w:after="0" w:line="288" w:lineRule="auto"/>
        <w:ind w:left="1440" w:leftChars="0" w:firstLine="720" w:firstLineChars="0"/>
        <w:rPr>
          <w:rFonts w:hint="default"/>
          <w:b/>
          <w:sz w:val="32"/>
          <w:szCs w:val="32"/>
          <w:lang w:val="en-US"/>
        </w:rPr>
      </w:pPr>
      <w:r>
        <w:rPr>
          <w:rFonts w:ascii="SimSun" w:hAnsi="SimSun" w:eastAsia="SimSun" w:cs="SimSun"/>
          <w:b/>
          <w:bCs/>
          <w:sz w:val="28"/>
          <w:szCs w:val="28"/>
        </w:rPr>
        <w:fldChar w:fldCharType="begin"/>
      </w:r>
      <w:r>
        <w:rPr>
          <w:rFonts w:ascii="SimSun" w:hAnsi="SimSun" w:eastAsia="SimSun" w:cs="SimSun"/>
          <w:b/>
          <w:bCs/>
          <w:sz w:val="28"/>
          <w:szCs w:val="28"/>
        </w:rPr>
        <w:instrText xml:space="preserve"> HYPERLINK "https://www.youtube.com/watch?v=t06MYwVjXEQ&amp;t=18s" </w:instrText>
      </w:r>
      <w:r>
        <w:rPr>
          <w:rFonts w:ascii="SimSun" w:hAnsi="SimSun" w:eastAsia="SimSun" w:cs="SimSun"/>
          <w:b/>
          <w:bCs/>
          <w:sz w:val="28"/>
          <w:szCs w:val="28"/>
        </w:rPr>
        <w:fldChar w:fldCharType="separate"/>
      </w:r>
      <w:r>
        <w:rPr>
          <w:rStyle w:val="14"/>
          <w:rFonts w:ascii="SimSun" w:hAnsi="SimSun" w:eastAsia="SimSun" w:cs="SimSun"/>
          <w:b/>
          <w:bCs/>
          <w:sz w:val="28"/>
          <w:szCs w:val="28"/>
        </w:rPr>
        <w:t>https://www.youtube.com/watch?v=t06MYwVjXEQ&amp;t=18s</w:t>
      </w:r>
      <w:r>
        <w:rPr>
          <w:rFonts w:ascii="SimSun" w:hAnsi="SimSun" w:eastAsia="SimSun" w:cs="SimSun"/>
          <w:b/>
          <w:bCs/>
          <w:sz w:val="28"/>
          <w:szCs w:val="28"/>
        </w:rPr>
        <w:fldChar w:fldCharType="end"/>
      </w:r>
      <w:r>
        <w:rPr>
          <w:rFonts w:hint="default"/>
          <w:b/>
          <w:sz w:val="32"/>
          <w:szCs w:val="32"/>
          <w:lang w:val="en-US"/>
        </w:rPr>
        <w:t xml:space="preserve">  </w:t>
      </w:r>
    </w:p>
    <w:p>
      <w:pPr>
        <w:pStyle w:val="23"/>
        <w:numPr>
          <w:ilvl w:val="0"/>
          <w:numId w:val="0"/>
        </w:numPr>
        <w:spacing w:before="0" w:after="0" w:line="288" w:lineRule="auto"/>
        <w:ind w:left="1440" w:leftChars="0" w:firstLine="720" w:firstLineChars="0"/>
        <w:rPr>
          <w:rFonts w:hint="default"/>
          <w:b w:val="0"/>
          <w:bCs/>
          <w:sz w:val="28"/>
          <w:szCs w:val="28"/>
          <w:lang w:val="en-US"/>
        </w:rPr>
      </w:pPr>
      <w:r>
        <w:rPr>
          <w:rFonts w:hint="default"/>
          <w:b w:val="0"/>
          <w:bCs/>
          <w:sz w:val="28"/>
          <w:szCs w:val="28"/>
          <w:lang w:val="en-US"/>
        </w:rPr>
        <w:t>(frequency modulation and de-modulation)</w:t>
      </w:r>
    </w:p>
    <w:p>
      <w:pPr>
        <w:pStyle w:val="23"/>
        <w:ind w:firstLine="720" w:firstLineChars="0"/>
        <w:rPr>
          <w:rFonts w:asciiTheme="minorHAnsi" w:hAnsiTheme="minorHAnsi" w:cstheme="minorHAnsi"/>
          <w:b w:val="0"/>
          <w:color w:val="000000" w:themeColor="text1"/>
          <w:sz w:val="32"/>
          <w:szCs w:val="32"/>
          <w14:textFill>
            <w14:solidFill>
              <w14:schemeClr w14:val="tx1"/>
            </w14:solidFill>
          </w14:textFill>
        </w:rPr>
      </w:pPr>
    </w:p>
    <w:p>
      <w:pPr>
        <w:pStyle w:val="23"/>
        <w:ind w:firstLine="720" w:firstLineChars="0"/>
        <w:rPr>
          <w:rFonts w:asciiTheme="minorHAnsi" w:hAnsiTheme="minorHAnsi" w:cstheme="minorHAnsi"/>
          <w:b w:val="0"/>
          <w:color w:val="000000" w:themeColor="text1"/>
          <w:sz w:val="32"/>
          <w:szCs w:val="32"/>
          <w14:textFill>
            <w14:solidFill>
              <w14:schemeClr w14:val="tx1"/>
            </w14:solidFill>
          </w14:textFill>
        </w:rPr>
      </w:pPr>
      <w:r>
        <w:rPr>
          <w:rFonts w:hint="default"/>
          <w:szCs w:val="24"/>
          <w:lang w:val="en-US"/>
        </w:rPr>
        <w:drawing>
          <wp:anchor distT="0" distB="0" distL="114300" distR="114300" simplePos="0" relativeHeight="251664384" behindDoc="1" locked="0" layoutInCell="1" allowOverlap="1">
            <wp:simplePos x="0" y="0"/>
            <wp:positionH relativeFrom="column">
              <wp:posOffset>1743075</wp:posOffset>
            </wp:positionH>
            <wp:positionV relativeFrom="paragraph">
              <wp:posOffset>624205</wp:posOffset>
            </wp:positionV>
            <wp:extent cx="2772410" cy="2227580"/>
            <wp:effectExtent l="0" t="0" r="0" b="0"/>
            <wp:wrapNone/>
            <wp:docPr id="30" name="Picture 30" descr="5e971c2b4a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5e971c2b4a944"/>
                    <pic:cNvPicPr>
                      <a:picLocks noChangeAspect="1"/>
                    </pic:cNvPicPr>
                  </pic:nvPicPr>
                  <pic:blipFill>
                    <a:blip r:embed="rId10"/>
                    <a:stretch>
                      <a:fillRect/>
                    </a:stretch>
                  </pic:blipFill>
                  <pic:spPr>
                    <a:xfrm>
                      <a:off x="0" y="0"/>
                      <a:ext cx="2772410" cy="2227580"/>
                    </a:xfrm>
                    <a:prstGeom prst="rect">
                      <a:avLst/>
                    </a:prstGeom>
                  </pic:spPr>
                </pic:pic>
              </a:graphicData>
            </a:graphic>
          </wp:anchor>
        </w:drawing>
      </w:r>
      <w:r>
        <w:rPr>
          <w:rFonts w:asciiTheme="minorHAnsi" w:hAnsiTheme="minorHAnsi" w:cstheme="minorHAnsi"/>
          <w:b w:val="0"/>
          <w:color w:val="000000" w:themeColor="text1"/>
          <w:sz w:val="32"/>
          <w:szCs w:val="32"/>
          <w14:textFill>
            <w14:solidFill>
              <w14:schemeClr w14:val="tx1"/>
            </w14:solidFill>
          </w14:textFill>
        </w:rPr>
        <w:t>That’s it for</w:t>
      </w:r>
      <w:r>
        <w:rPr>
          <w:rFonts w:hint="default" w:cstheme="minorHAnsi"/>
          <w:b w:val="0"/>
          <w:color w:val="000000" w:themeColor="text1"/>
          <w:sz w:val="32"/>
          <w:szCs w:val="32"/>
          <w:lang w:val="en-US"/>
          <w14:textFill>
            <w14:solidFill>
              <w14:schemeClr w14:val="tx1"/>
            </w14:solidFill>
          </w14:textFill>
        </w:rPr>
        <w:t xml:space="preserve"> from my side guys I hope you all have learnt a lot in this season, there are n number of possibilities in MATLAB so keep learning and keep practicing </w:t>
      </w:r>
      <w:r>
        <w:rPr>
          <w:rFonts w:asciiTheme="minorHAnsi" w:hAnsiTheme="minorHAnsi" w:cstheme="minorHAnsi"/>
          <w:b w:val="0"/>
          <w:color w:val="000000" w:themeColor="text1"/>
          <w:sz w:val="32"/>
          <w:szCs w:val="32"/>
          <w14:textFill>
            <w14:solidFill>
              <w14:schemeClr w14:val="tx1"/>
            </w14:solidFill>
          </w14:textFill>
        </w:rPr>
        <w:t xml:space="preserve">. </w:t>
      </w:r>
    </w:p>
    <w:p>
      <w:pPr>
        <w:pStyle w:val="23"/>
        <w:rPr>
          <w:sz w:val="32"/>
          <w:szCs w:val="32"/>
        </w:rPr>
      </w:pPr>
    </w:p>
    <w:p>
      <w:pPr>
        <w:pStyle w:val="23"/>
        <w:rPr>
          <w:rFonts w:hint="default"/>
          <w:sz w:val="32"/>
          <w:szCs w:val="32"/>
          <w:lang w:val="en-US"/>
        </w:rPr>
      </w:pPr>
      <w:r>
        <w:rPr>
          <w:sz w:val="32"/>
          <w:szCs w:val="32"/>
        </w:rPr>
        <w:t>Good luck</w:t>
      </w:r>
      <w:r>
        <w:rPr>
          <w:rFonts w:hint="default"/>
          <w:sz w:val="32"/>
          <w:szCs w:val="32"/>
          <w:lang w:val="en-US"/>
        </w:rPr>
        <w:t xml:space="preserve"> &amp; Thank you…!!!</w:t>
      </w:r>
    </w:p>
    <w:p>
      <w:pPr>
        <w:pStyle w:val="23"/>
        <w:rPr>
          <w:sz w:val="40"/>
          <w:szCs w:val="40"/>
        </w:rPr>
      </w:pPr>
    </w:p>
    <w:p>
      <w:pPr>
        <w:pStyle w:val="23"/>
        <w:rPr>
          <w:sz w:val="40"/>
          <w:szCs w:val="40"/>
        </w:rPr>
      </w:pPr>
      <w:r>
        <w:rPr>
          <w:rFonts w:hint="default"/>
          <w:szCs w:val="24"/>
          <w:lang w:val="en-US"/>
        </w:rPr>
        <w:drawing>
          <wp:anchor distT="0" distB="0" distL="114300" distR="114300" simplePos="0" relativeHeight="251661312" behindDoc="0" locked="0" layoutInCell="1" allowOverlap="1">
            <wp:simplePos x="0" y="0"/>
            <wp:positionH relativeFrom="column">
              <wp:posOffset>5183505</wp:posOffset>
            </wp:positionH>
            <wp:positionV relativeFrom="paragraph">
              <wp:posOffset>232410</wp:posOffset>
            </wp:positionV>
            <wp:extent cx="1256665" cy="1189355"/>
            <wp:effectExtent l="0" t="0" r="635" b="0"/>
            <wp:wrapNone/>
            <wp:docPr id="23" name="Picture 23" descr="icons8-matla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s8-matlab-512"/>
                    <pic:cNvPicPr>
                      <a:picLocks noChangeAspect="1"/>
                    </pic:cNvPicPr>
                  </pic:nvPicPr>
                  <pic:blipFill>
                    <a:blip r:embed="rId9"/>
                    <a:stretch>
                      <a:fillRect/>
                    </a:stretch>
                  </pic:blipFill>
                  <pic:spPr>
                    <a:xfrm>
                      <a:off x="0" y="0"/>
                      <a:ext cx="1256665" cy="1189355"/>
                    </a:xfrm>
                    <a:prstGeom prst="rect">
                      <a:avLst/>
                    </a:prstGeom>
                  </pic:spPr>
                </pic:pic>
              </a:graphicData>
            </a:graphic>
          </wp:anchor>
        </w:drawing>
      </w:r>
      <w:r>
        <w:rPr>
          <w:sz w:val="40"/>
          <w:szCs w:val="40"/>
        </w:rPr>
        <w:t>WARM REGARDS,</w:t>
      </w:r>
    </w:p>
    <w:p>
      <w:pPr>
        <w:pStyle w:val="23"/>
        <w:rPr>
          <w:rFonts w:hint="default"/>
          <w:b/>
          <w:szCs w:val="24"/>
          <w:lang w:val="en-US"/>
        </w:rPr>
      </w:pPr>
      <w:r>
        <w:rPr>
          <w:b/>
          <w:bCs/>
          <w:sz w:val="40"/>
          <w:szCs w:val="40"/>
        </w:rPr>
        <w:t>SPECTRUM, CET-B</w:t>
      </w:r>
      <w:r>
        <w:rPr>
          <w:rFonts w:hint="default"/>
          <w:b/>
          <w:bCs/>
          <w:sz w:val="40"/>
          <w:szCs w:val="40"/>
          <w:lang w:val="en-US"/>
        </w:rPr>
        <w:t xml:space="preserve"> </w:t>
      </w:r>
      <w:bookmarkStart w:id="0" w:name="_GoBack"/>
      <w:bookmarkEnd w:id="0"/>
    </w:p>
    <w:sectPr>
      <w:headerReference r:id="rId5" w:type="first"/>
      <w:footerReference r:id="rId7" w:type="first"/>
      <w:headerReference r:id="rId3" w:type="default"/>
      <w:headerReference r:id="rId4" w:type="even"/>
      <w:footerReference r:id="rId6" w:type="even"/>
      <w:pgSz w:w="12240" w:h="15840"/>
      <w:pgMar w:top="720" w:right="1440" w:bottom="72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rbel">
    <w:panose1 w:val="020B0503020204020204"/>
    <w:charset w:val="00"/>
    <w:family w:val="swiss"/>
    <w:pitch w:val="default"/>
    <w:sig w:usb0="A00002EF" w:usb1="4000A44B" w:usb2="00000000" w:usb3="00000000" w:csb0="2000019F"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color w:val="000000" w:themeColor="text1"/>
        <w:lang w:eastAsia="en-US"/>
        <w14:textFill>
          <w14:solidFill>
            <w14:schemeClr w14:val="tx1"/>
          </w14:solidFill>
        </w14:textFill>
      </w:rPr>
      <w:drawing>
        <wp:anchor distT="0" distB="0" distL="114300" distR="114300" simplePos="0" relativeHeight="251663360" behindDoc="0" locked="0" layoutInCell="1" allowOverlap="1">
          <wp:simplePos x="0" y="0"/>
          <wp:positionH relativeFrom="column">
            <wp:posOffset>4061460</wp:posOffset>
          </wp:positionH>
          <wp:positionV relativeFrom="paragraph">
            <wp:posOffset>-457200</wp:posOffset>
          </wp:positionV>
          <wp:extent cx="1424940" cy="1424940"/>
          <wp:effectExtent l="0" t="0" r="381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cstate="print">
                    <a:extLst>
                      <a:ext uri="{28A0092B-C50C-407E-A947-70E740481C1C}">
                        <a14:useLocalDpi xmlns:a14="http://schemas.microsoft.com/office/drawing/2010/main" val="0"/>
                      </a:ext>
                    </a:extLst>
                  </a:blip>
                  <a:srcRect l="25897" t="20769" r="27436" b="32564"/>
                  <a:stretch>
                    <a:fillRect/>
                  </a:stretch>
                </pic:blipFill>
                <pic:spPr>
                  <a:xfrm>
                    <a:off x="0" y="0"/>
                    <a:ext cx="1424940" cy="1424940"/>
                  </a:xfrm>
                  <a:prstGeom prst="rect">
                    <a:avLst/>
                  </a:prstGeom>
                  <a:ln>
                    <a:noFill/>
                  </a:ln>
                </pic:spPr>
              </pic:pic>
            </a:graphicData>
          </a:graphic>
        </wp:anchor>
      </w:drawing>
    </w:r>
    <w:r>
      <w:rPr>
        <w:rFonts w:ascii="Corbel" w:hAnsi="Corbel"/>
        <w:sz w:val="40"/>
        <w:lang w:eastAsia="en-US"/>
      </w:rPr>
      <mc:AlternateContent>
        <mc:Choice Requires="wpg">
          <w:drawing>
            <wp:anchor distT="0" distB="0" distL="114300" distR="114300" simplePos="0" relativeHeight="251665408" behindDoc="1" locked="0" layoutInCell="1" allowOverlap="1">
              <wp:simplePos x="0" y="0"/>
              <wp:positionH relativeFrom="page">
                <wp:posOffset>-123825</wp:posOffset>
              </wp:positionH>
              <wp:positionV relativeFrom="page">
                <wp:posOffset>-1228725</wp:posOffset>
              </wp:positionV>
              <wp:extent cx="8185785" cy="12230100"/>
              <wp:effectExtent l="0" t="0" r="5715" b="0"/>
              <wp:wrapNone/>
              <wp:docPr id="12" name="Group 3"/>
              <wp:cNvGraphicFramePr/>
              <a:graphic xmlns:a="http://schemas.openxmlformats.org/drawingml/2006/main">
                <a:graphicData uri="http://schemas.microsoft.com/office/word/2010/wordprocessingGroup">
                  <wpg:wgp>
                    <wpg:cNvGrpSpPr/>
                    <wpg:grpSpPr>
                      <a:xfrm>
                        <a:off x="0" y="0"/>
                        <a:ext cx="8185785" cy="12230100"/>
                        <a:chOff x="0" y="0"/>
                        <a:chExt cx="81855" cy="122301"/>
                      </a:xfrm>
                    </wpg:grpSpPr>
                    <wps:wsp>
                      <wps:cNvPr id="2" name="Freeform: Shape 10"/>
                      <wps:cNvSpPr/>
                      <wps:spPr>
                        <a:xfrm rot="-10800000" flipH="1">
                          <a:off x="39200" y="0"/>
                          <a:ext cx="40635" cy="40101"/>
                        </a:xfrm>
                        <a:custGeom>
                          <a:avLst/>
                          <a:gdLst>
                            <a:gd name="A1" fmla="val 0"/>
                            <a:gd name="A2" fmla="val 0"/>
                            <a:gd name="A3" fmla="val 0"/>
                          </a:gdLst>
                          <a:ahLst/>
                          <a:cxnLst>
                            <a:cxn ang="0">
                              <a:pos x="2209188" y="3988366"/>
                            </a:cxn>
                            <a:cxn ang="0">
                              <a:pos x="2190197" y="3998591"/>
                            </a:cxn>
                            <a:cxn ang="0">
                              <a:pos x="2191335" y="3999079"/>
                            </a:cxn>
                            <a:cxn ang="0">
                              <a:pos x="2367090" y="3884555"/>
                            </a:cxn>
                            <a:cxn ang="0">
                              <a:pos x="2305689" y="3899175"/>
                            </a:cxn>
                            <a:cxn ang="0">
                              <a:pos x="2213588" y="3910871"/>
                            </a:cxn>
                            <a:cxn ang="0">
                              <a:pos x="2209203" y="3899175"/>
                            </a:cxn>
                            <a:cxn ang="0">
                              <a:pos x="2273527" y="3893327"/>
                            </a:cxn>
                            <a:cxn ang="0">
                              <a:pos x="2367090" y="3884555"/>
                            </a:cxn>
                            <a:cxn ang="0">
                              <a:pos x="2526804" y="3869250"/>
                            </a:cxn>
                            <a:cxn ang="0">
                              <a:pos x="2523053" y="3870309"/>
                            </a:cxn>
                            <a:cxn ang="0">
                              <a:pos x="2524976" y="3869935"/>
                            </a:cxn>
                            <a:cxn ang="0">
                              <a:pos x="1381029" y="3847273"/>
                            </a:cxn>
                            <a:cxn ang="0">
                              <a:pos x="1446083" y="3864087"/>
                            </a:cxn>
                            <a:cxn ang="0">
                              <a:pos x="1473861" y="3865548"/>
                            </a:cxn>
                            <a:cxn ang="0">
                              <a:pos x="1551341" y="3903562"/>
                            </a:cxn>
                            <a:cxn ang="0">
                              <a:pos x="1586427" y="3910871"/>
                            </a:cxn>
                            <a:cxn ang="0">
                              <a:pos x="1588622" y="3911603"/>
                            </a:cxn>
                            <a:cxn ang="0">
                              <a:pos x="1596661" y="3903562"/>
                            </a:cxn>
                            <a:cxn ang="0">
                              <a:pos x="1627361" y="3912334"/>
                            </a:cxn>
                            <a:cxn ang="0">
                              <a:pos x="1658062" y="3919643"/>
                            </a:cxn>
                            <a:cxn ang="0">
                              <a:pos x="1718553" y="3933712"/>
                            </a:cxn>
                            <a:cxn ang="0">
                              <a:pos x="1719462" y="3932802"/>
                            </a:cxn>
                            <a:cxn ang="0">
                              <a:pos x="1789634" y="3944498"/>
                            </a:cxn>
                            <a:cxn ang="0">
                              <a:pos x="1823257" y="3950346"/>
                            </a:cxn>
                            <a:cxn ang="0">
                              <a:pos x="1856882" y="3953270"/>
                            </a:cxn>
                            <a:cxn ang="0">
                              <a:pos x="1925591" y="3956194"/>
                            </a:cxn>
                            <a:cxn ang="0">
                              <a:pos x="2019153" y="3954731"/>
                            </a:cxn>
                            <a:cxn ang="0">
                              <a:pos x="2023214" y="3954731"/>
                            </a:cxn>
                            <a:cxn ang="0">
                              <a:pos x="2032311" y="3949614"/>
                            </a:cxn>
                            <a:cxn ang="0">
                              <a:pos x="2052778" y="3943035"/>
                            </a:cxn>
                            <a:cxn ang="0">
                              <a:pos x="2073610" y="3942670"/>
                            </a:cxn>
                            <a:cxn ang="0">
                              <a:pos x="2087864" y="3944496"/>
                            </a:cxn>
                            <a:cxn ang="0">
                              <a:pos x="2091701" y="3954731"/>
                            </a:cxn>
                            <a:cxn ang="0">
                              <a:pos x="2124411" y="3954731"/>
                            </a:cxn>
                            <a:cxn ang="0">
                              <a:pos x="2114178" y="3969351"/>
                            </a:cxn>
                            <a:cxn ang="0">
                              <a:pos x="2108330" y="3976662"/>
                            </a:cxn>
                            <a:cxn ang="0">
                              <a:pos x="2089325" y="3985434"/>
                            </a:cxn>
                            <a:cxn ang="0">
                              <a:pos x="2054239" y="3985434"/>
                            </a:cxn>
                            <a:cxn ang="0">
                              <a:pos x="2008920" y="3982510"/>
                            </a:cxn>
                            <a:cxn ang="0">
                              <a:pos x="1910972" y="3979586"/>
                            </a:cxn>
                            <a:cxn ang="0">
                              <a:pos x="1837876" y="3973738"/>
                            </a:cxn>
                            <a:cxn ang="0">
                              <a:pos x="1773552" y="3964966"/>
                            </a:cxn>
                            <a:cxn ang="0">
                              <a:pos x="1709228" y="3954731"/>
                            </a:cxn>
                            <a:cxn ang="0">
                              <a:pos x="1611280" y="3940111"/>
                            </a:cxn>
                            <a:cxn ang="0">
                              <a:pos x="1535261" y="3915258"/>
                            </a:cxn>
                            <a:cxn ang="0">
                              <a:pos x="1536140" y="3914619"/>
                            </a:cxn>
                            <a:cxn ang="0">
                              <a:pos x="1491404" y="3900638"/>
                            </a:cxn>
                            <a:cxn ang="0">
                              <a:pos x="1451931" y="3883094"/>
                            </a:cxn>
                            <a:cxn ang="0">
                              <a:pos x="1406613" y="3868473"/>
                            </a:cxn>
                            <a:cxn ang="0">
                              <a:pos x="1359831" y="3852391"/>
                            </a:cxn>
                            <a:cxn ang="0">
                              <a:pos x="1381029" y="3847273"/>
                            </a:cxn>
                            <a:cxn ang="0">
                              <a:pos x="2241586" y="3815929"/>
                            </a:cxn>
                            <a:cxn ang="0">
                              <a:pos x="2219250" y="3819338"/>
                            </a:cxn>
                            <a:cxn ang="0">
                              <a:pos x="2064777" y="3827138"/>
                            </a:cxn>
                            <a:cxn ang="0">
                              <a:pos x="2115639" y="3833384"/>
                            </a:cxn>
                            <a:cxn ang="0">
                              <a:pos x="2128797" y="3830460"/>
                            </a:cxn>
                            <a:cxn ang="0">
                              <a:pos x="2219436" y="3820226"/>
                            </a:cxn>
                            <a:cxn ang="0">
                              <a:pos x="2234351" y="3817325"/>
                            </a:cxn>
                            <a:cxn ang="0">
                              <a:pos x="2380373" y="3794745"/>
                            </a:cxn>
                            <a:cxn ang="0">
                              <a:pos x="2304508" y="3806325"/>
                            </a:cxn>
                            <a:cxn ang="0">
                              <a:pos x="2330541" y="3807068"/>
                            </a:cxn>
                            <a:cxn ang="0">
                              <a:pos x="2368003" y="3800124"/>
                            </a:cxn>
                            <a:cxn ang="0">
                              <a:pos x="2657311" y="3791364"/>
                            </a:cxn>
                            <a:cxn ang="0">
                              <a:pos x="2419365" y="3854734"/>
                            </a:cxn>
                            <a:cxn ang="0">
                              <a:pos x="2539778" y="3827903"/>
                            </a:cxn>
                            <a:cxn ang="0">
                              <a:pos x="1131773" y="3761746"/>
                            </a:cxn>
                            <a:cxn ang="0">
                              <a:pos x="1299892" y="3833384"/>
                            </a:cxn>
                            <a:cxn ang="0">
                              <a:pos x="1359831" y="3852391"/>
                            </a:cxn>
                            <a:cxn ang="0">
                              <a:pos x="1405150" y="3868472"/>
                            </a:cxn>
                            <a:cxn ang="0">
                              <a:pos x="1450470" y="3883092"/>
                            </a:cxn>
                            <a:cxn ang="0">
                              <a:pos x="1489941" y="3900636"/>
                            </a:cxn>
                            <a:cxn ang="0">
                              <a:pos x="1481169" y="3907947"/>
                            </a:cxn>
                            <a:cxn ang="0">
                              <a:pos x="1457779" y="3903560"/>
                            </a:cxn>
                            <a:cxn ang="0">
                              <a:pos x="1374451" y="3872859"/>
                            </a:cxn>
                            <a:cxn ang="0">
                              <a:pos x="1333517" y="3856776"/>
                            </a:cxn>
                            <a:cxn ang="0">
                              <a:pos x="1292583" y="3839232"/>
                            </a:cxn>
                            <a:cxn ang="0">
                              <a:pos x="1238492" y="3820226"/>
                            </a:cxn>
                            <a:cxn ang="0">
                              <a:pos x="1191711" y="3799758"/>
                            </a:cxn>
                            <a:cxn ang="0">
                              <a:pos x="1155164" y="3780751"/>
                            </a:cxn>
                            <a:cxn ang="0">
                              <a:pos x="1131773" y="3761746"/>
                            </a:cxn>
                            <a:cxn ang="0">
                              <a:pos x="1200484" y="3725197"/>
                            </a:cxn>
                            <a:cxn ang="0">
                              <a:pos x="1280888" y="3766133"/>
                            </a:cxn>
                            <a:cxn ang="0">
                              <a:pos x="1270656" y="3771981"/>
                            </a:cxn>
                            <a:cxn ang="0">
                              <a:pos x="1177093" y="3726658"/>
                            </a:cxn>
                            <a:cxn ang="0">
                              <a:pos x="1200484" y="3725197"/>
                            </a:cxn>
                            <a:cxn ang="0">
                              <a:pos x="903715" y="3625780"/>
                            </a:cxn>
                            <a:cxn ang="0">
                              <a:pos x="1003125" y="3681336"/>
                            </a:cxn>
                            <a:cxn ang="0">
                              <a:pos x="1023592" y="3704729"/>
                            </a:cxn>
                            <a:cxn ang="0">
                              <a:pos x="976810" y="3679874"/>
                            </a:cxn>
                            <a:cxn ang="0">
                              <a:pos x="941725" y="3657944"/>
                            </a:cxn>
                            <a:cxn ang="0">
                              <a:pos x="903715" y="3625780"/>
                            </a:cxn>
                            <a:cxn ang="0">
                              <a:pos x="1078035" y="3588265"/>
                            </a:cxn>
                            <a:cxn ang="0">
                              <a:pos x="1078048" y="3588681"/>
                            </a:cxn>
                            <a:cxn ang="0">
                              <a:pos x="1082986" y="3594658"/>
                            </a:cxn>
                            <a:cxn ang="0">
                              <a:pos x="1083529" y="3592153"/>
                            </a:cxn>
                            <a:cxn ang="0">
                              <a:pos x="3212997" y="3492295"/>
                            </a:cxn>
                            <a:cxn ang="0">
                              <a:pos x="3207688" y="3492737"/>
                            </a:cxn>
                            <a:cxn ang="0">
                              <a:pos x="3119974" y="3555604"/>
                            </a:cxn>
                            <a:cxn ang="0">
                              <a:pos x="3033720" y="3602388"/>
                            </a:cxn>
                            <a:cxn ang="0">
                              <a:pos x="2972320" y="3638937"/>
                            </a:cxn>
                            <a:cxn ang="0">
                              <a:pos x="2938696" y="3653557"/>
                            </a:cxn>
                            <a:cxn ang="0">
                              <a:pos x="2903611" y="3668178"/>
                            </a:cxn>
                            <a:cxn ang="0">
                              <a:pos x="2861214" y="3690108"/>
                            </a:cxn>
                            <a:cxn ang="0">
                              <a:pos x="2829052" y="3709114"/>
                            </a:cxn>
                            <a:cxn ang="0">
                              <a:pos x="2782271" y="3728121"/>
                            </a:cxn>
                            <a:cxn ang="0">
                              <a:pos x="2734029" y="3745665"/>
                            </a:cxn>
                            <a:cxn ang="0">
                              <a:pos x="2720871" y="3758822"/>
                            </a:cxn>
                            <a:cxn ang="0">
                              <a:pos x="2700404" y="3766133"/>
                            </a:cxn>
                            <a:cxn ang="0">
                              <a:pos x="2649238" y="3774905"/>
                            </a:cxn>
                            <a:cxn ang="0">
                              <a:pos x="2583451" y="3795373"/>
                            </a:cxn>
                            <a:cxn ang="0">
                              <a:pos x="2523513" y="3814378"/>
                            </a:cxn>
                            <a:cxn ang="0">
                              <a:pos x="2457727" y="3833385"/>
                            </a:cxn>
                            <a:cxn ang="0">
                              <a:pos x="2375860" y="3853853"/>
                            </a:cxn>
                            <a:cxn ang="0">
                              <a:pos x="2260369" y="3872859"/>
                            </a:cxn>
                            <a:cxn ang="0">
                              <a:pos x="2257445" y="3877245"/>
                            </a:cxn>
                            <a:cxn ang="0">
                              <a:pos x="2201917" y="3891129"/>
                            </a:cxn>
                            <a:cxn ang="0">
                              <a:pos x="2203355" y="3891866"/>
                            </a:cxn>
                            <a:cxn ang="0">
                              <a:pos x="2265021" y="3876447"/>
                            </a:cxn>
                            <a:cxn ang="0">
                              <a:pos x="2266217" y="3872859"/>
                            </a:cxn>
                            <a:cxn ang="0">
                              <a:pos x="2381709" y="3853853"/>
                            </a:cxn>
                            <a:cxn ang="0">
                              <a:pos x="2463576" y="3833385"/>
                            </a:cxn>
                            <a:cxn ang="0">
                              <a:pos x="2529361" y="3814378"/>
                            </a:cxn>
                            <a:cxn ang="0">
                              <a:pos x="2589300" y="3795373"/>
                            </a:cxn>
                            <a:cxn ang="0">
                              <a:pos x="2655086" y="3774905"/>
                            </a:cxn>
                            <a:cxn ang="0">
                              <a:pos x="2706253" y="3766133"/>
                            </a:cxn>
                            <a:cxn ang="0">
                              <a:pos x="2671615" y="3786917"/>
                            </a:cxn>
                            <a:cxn ang="0">
                              <a:pos x="2672628" y="3786601"/>
                            </a:cxn>
                            <a:cxn ang="0">
                              <a:pos x="2709177" y="3764670"/>
                            </a:cxn>
                            <a:cxn ang="0">
                              <a:pos x="2729644" y="3757361"/>
                            </a:cxn>
                            <a:cxn ang="0">
                              <a:pos x="2731007" y="3756983"/>
                            </a:cxn>
                            <a:cxn ang="0">
                              <a:pos x="2739876" y="3747126"/>
                            </a:cxn>
                            <a:cxn ang="0">
                              <a:pos x="2788120" y="3729582"/>
                            </a:cxn>
                            <a:cxn ang="0">
                              <a:pos x="2834901" y="3710577"/>
                            </a:cxn>
                            <a:cxn ang="0">
                              <a:pos x="2867064" y="3691570"/>
                            </a:cxn>
                            <a:cxn ang="0">
                              <a:pos x="2909458" y="3669640"/>
                            </a:cxn>
                            <a:cxn ang="0">
                              <a:pos x="2944544" y="3655020"/>
                            </a:cxn>
                            <a:cxn ang="0">
                              <a:pos x="2968604" y="3644560"/>
                            </a:cxn>
                            <a:cxn ang="0">
                              <a:pos x="2981093" y="3636013"/>
                            </a:cxn>
                            <a:cxn ang="0">
                              <a:pos x="3042493" y="3599464"/>
                            </a:cxn>
                            <a:cxn ang="0">
                              <a:pos x="3128745" y="3552680"/>
                            </a:cxn>
                            <a:cxn ang="0">
                              <a:pos x="706107" y="3472077"/>
                            </a:cxn>
                            <a:cxn ang="0">
                              <a:pos x="711657" y="3476838"/>
                            </a:cxn>
                            <a:cxn ang="0">
                              <a:pos x="713553" y="3477803"/>
                            </a:cxn>
                            <a:cxn ang="0">
                              <a:pos x="3222809" y="3433911"/>
                            </a:cxn>
                            <a:cxn ang="0">
                              <a:pos x="3222307" y="3434256"/>
                            </a:cxn>
                            <a:cxn ang="0">
                              <a:pos x="3222307" y="3434674"/>
                            </a:cxn>
                            <a:cxn ang="0">
                              <a:pos x="3224631" y="3435005"/>
                            </a:cxn>
                            <a:cxn ang="0">
                              <a:pos x="3225231" y="3434256"/>
                            </a:cxn>
                            <a:cxn ang="0">
                              <a:pos x="3254393" y="3412087"/>
                            </a:cxn>
                            <a:cxn ang="0">
                              <a:pos x="3245761" y="3418051"/>
                            </a:cxn>
                            <a:cxn ang="0">
                              <a:pos x="3244235" y="3419636"/>
                            </a:cxn>
                            <a:cxn ang="0">
                              <a:pos x="3250154" y="3415848"/>
                            </a:cxn>
                            <a:cxn ang="0">
                              <a:pos x="586740" y="3338447"/>
                            </a:cxn>
                            <a:cxn ang="0">
                              <a:pos x="641954" y="3403460"/>
                            </a:cxn>
                            <a:cxn ang="0">
                              <a:pos x="598175" y="3350921"/>
                            </a:cxn>
                            <a:cxn ang="0">
                              <a:pos x="3357901" y="3338404"/>
                            </a:cxn>
                            <a:cxn ang="0">
                              <a:pos x="3357770" y="3338450"/>
                            </a:cxn>
                            <a:cxn ang="0">
                              <a:pos x="3356803" y="3345075"/>
                            </a:cxn>
                            <a:cxn ang="0">
                              <a:pos x="3333413" y="3371391"/>
                            </a:cxn>
                            <a:cxn ang="0">
                              <a:pos x="3305636" y="3402092"/>
                            </a:cxn>
                            <a:cxn ang="0">
                              <a:pos x="3307310" y="3401707"/>
                            </a:cxn>
                            <a:cxn ang="0">
                              <a:pos x="3333413" y="3372852"/>
                            </a:cxn>
                            <a:cxn ang="0">
                              <a:pos x="3356803" y="3346536"/>
                            </a:cxn>
                            <a:cxn ang="0">
                              <a:pos x="3357901" y="3338404"/>
                            </a:cxn>
                            <a:cxn ang="0">
                              <a:pos x="729630" y="3305481"/>
                            </a:cxn>
                            <a:cxn ang="0">
                              <a:pos x="732525" y="3309007"/>
                            </a:cxn>
                            <a:cxn ang="0">
                              <a:pos x="732670" y="3308524"/>
                            </a:cxn>
                            <a:cxn ang="0">
                              <a:pos x="513385" y="3271973"/>
                            </a:cxn>
                            <a:cxn ang="0">
                              <a:pos x="551395" y="3296827"/>
                            </a:cxn>
                            <a:cxn ang="0">
                              <a:pos x="553261" y="3299025"/>
                            </a:cxn>
                            <a:cxn ang="0">
                              <a:pos x="570582" y="3302858"/>
                            </a:cxn>
                            <a:cxn ang="0">
                              <a:pos x="609870" y="3339225"/>
                            </a:cxn>
                            <a:cxn ang="0">
                              <a:pos x="663961" y="3383085"/>
                            </a:cxn>
                            <a:cxn ang="0">
                              <a:pos x="687352" y="3415249"/>
                            </a:cxn>
                            <a:cxn ang="0">
                              <a:pos x="700508" y="3431332"/>
                            </a:cxn>
                            <a:cxn ang="0">
                              <a:pos x="756061" y="3478116"/>
                            </a:cxn>
                            <a:cxn ang="0">
                              <a:pos x="739981" y="3491274"/>
                            </a:cxn>
                            <a:cxn ang="0">
                              <a:pos x="688245" y="3433785"/>
                            </a:cxn>
                            <a:cxn ang="0">
                              <a:pos x="685891" y="3434256"/>
                            </a:cxn>
                            <a:cxn ang="0">
                              <a:pos x="734850" y="3488658"/>
                            </a:cxn>
                            <a:cxn ang="0">
                              <a:pos x="739981" y="3491274"/>
                            </a:cxn>
                            <a:cxn ang="0">
                              <a:pos x="756063" y="3478116"/>
                            </a:cxn>
                            <a:cxn ang="0">
                              <a:pos x="894943" y="3587766"/>
                            </a:cxn>
                            <a:cxn ang="0">
                              <a:pos x="867168" y="3596538"/>
                            </a:cxn>
                            <a:cxn ang="0">
                              <a:pos x="877400" y="3603849"/>
                            </a:cxn>
                            <a:cxn ang="0">
                              <a:pos x="836467" y="3605310"/>
                            </a:cxn>
                            <a:cxn ang="0">
                              <a:pos x="810153" y="3587766"/>
                            </a:cxn>
                            <a:cxn ang="0">
                              <a:pos x="785301" y="3568761"/>
                            </a:cxn>
                            <a:cxn ang="0">
                              <a:pos x="723900" y="3517590"/>
                            </a:cxn>
                            <a:cxn ang="0">
                              <a:pos x="666885" y="3466420"/>
                            </a:cxn>
                            <a:cxn ang="0">
                              <a:pos x="614256" y="3415249"/>
                            </a:cxn>
                            <a:cxn ang="0">
                              <a:pos x="589405" y="3390396"/>
                            </a:cxn>
                            <a:cxn ang="0">
                              <a:pos x="566014" y="3364080"/>
                            </a:cxn>
                            <a:cxn ang="0">
                              <a:pos x="574785" y="3352384"/>
                            </a:cxn>
                            <a:cxn ang="0">
                              <a:pos x="604024" y="3378700"/>
                            </a:cxn>
                            <a:cxn ang="0">
                              <a:pos x="636186" y="3403553"/>
                            </a:cxn>
                            <a:cxn ang="0">
                              <a:pos x="675657" y="3445952"/>
                            </a:cxn>
                            <a:cxn ang="0">
                              <a:pos x="679012" y="3448830"/>
                            </a:cxn>
                            <a:cxn ang="0">
                              <a:pos x="636186" y="3403553"/>
                            </a:cxn>
                            <a:cxn ang="0">
                              <a:pos x="605485" y="3378700"/>
                            </a:cxn>
                            <a:cxn ang="0">
                              <a:pos x="576247" y="3352384"/>
                            </a:cxn>
                            <a:cxn ang="0">
                              <a:pos x="544085" y="3312909"/>
                            </a:cxn>
                            <a:cxn ang="0">
                              <a:pos x="513385" y="3271973"/>
                            </a:cxn>
                            <a:cxn ang="0">
                              <a:pos x="3733977" y="3039514"/>
                            </a:cxn>
                            <a:cxn ang="0">
                              <a:pos x="3733235" y="3039832"/>
                            </a:cxn>
                            <a:cxn ang="0">
                              <a:pos x="3717269" y="3078156"/>
                            </a:cxn>
                            <a:cxn ang="0">
                              <a:pos x="3718628" y="2856354"/>
                            </a:cxn>
                            <a:cxn ang="0">
                              <a:pos x="3679887" y="2912319"/>
                            </a:cxn>
                            <a:cxn ang="0">
                              <a:pos x="3660881" y="2947407"/>
                            </a:cxn>
                            <a:cxn ang="0">
                              <a:pos x="3641877" y="2979571"/>
                            </a:cxn>
                            <a:cxn ang="0">
                              <a:pos x="3596557" y="3039514"/>
                            </a:cxn>
                            <a:cxn ang="0">
                              <a:pos x="3557086" y="3099456"/>
                            </a:cxn>
                            <a:cxn ang="0">
                              <a:pos x="3522000" y="3147703"/>
                            </a:cxn>
                            <a:cxn ang="0">
                              <a:pos x="3519075" y="3149491"/>
                            </a:cxn>
                            <a:cxn ang="0">
                              <a:pos x="3516680" y="3153038"/>
                            </a:cxn>
                            <a:cxn ang="0">
                              <a:pos x="3520537" y="3150627"/>
                            </a:cxn>
                            <a:cxn ang="0">
                              <a:pos x="3555623" y="3102381"/>
                            </a:cxn>
                            <a:cxn ang="0">
                              <a:pos x="3595096" y="3042438"/>
                            </a:cxn>
                            <a:cxn ang="0">
                              <a:pos x="3640414" y="2982497"/>
                            </a:cxn>
                            <a:cxn ang="0">
                              <a:pos x="3659420" y="2950332"/>
                            </a:cxn>
                            <a:cxn ang="0">
                              <a:pos x="3678424" y="2915244"/>
                            </a:cxn>
                            <a:cxn ang="0">
                              <a:pos x="3717896" y="2858225"/>
                            </a:cxn>
                            <a:cxn ang="0">
                              <a:pos x="3869935" y="2836296"/>
                            </a:cxn>
                            <a:cxn ang="0">
                              <a:pos x="3850930" y="2893313"/>
                            </a:cxn>
                            <a:cxn ang="0">
                              <a:pos x="3817306" y="2954718"/>
                            </a:cxn>
                            <a:cxn ang="0">
                              <a:pos x="3783682" y="3017585"/>
                            </a:cxn>
                            <a:cxn ang="0">
                              <a:pos x="3752982" y="3057058"/>
                            </a:cxn>
                            <a:cxn ang="0">
                              <a:pos x="3773449" y="3016122"/>
                            </a:cxn>
                            <a:cxn ang="0">
                              <a:pos x="3790992" y="2975186"/>
                            </a:cxn>
                            <a:cxn ang="0">
                              <a:pos x="3804148" y="2953256"/>
                            </a:cxn>
                            <a:cxn ang="0">
                              <a:pos x="3821691" y="2924016"/>
                            </a:cxn>
                            <a:cxn ang="0">
                              <a:pos x="3837773" y="2894776"/>
                            </a:cxn>
                            <a:cxn ang="0">
                              <a:pos x="3869935" y="2836296"/>
                            </a:cxn>
                            <a:cxn ang="0">
                              <a:pos x="3775309" y="2710973"/>
                            </a:cxn>
                            <a:cxn ang="0">
                              <a:pos x="3739824" y="2773429"/>
                            </a:cxn>
                            <a:cxn ang="0">
                              <a:pos x="3739172" y="2774930"/>
                            </a:cxn>
                            <a:cxn ang="0">
                              <a:pos x="3774910" y="2712024"/>
                            </a:cxn>
                            <a:cxn ang="0">
                              <a:pos x="3794771" y="2569516"/>
                            </a:cxn>
                            <a:cxn ang="0">
                              <a:pos x="3752121" y="2686050"/>
                            </a:cxn>
                            <a:cxn ang="0">
                              <a:pos x="3662405" y="2869448"/>
                            </a:cxn>
                            <a:cxn ang="0">
                              <a:pos x="3649270" y="2890217"/>
                            </a:cxn>
                            <a:cxn ang="0">
                              <a:pos x="3649186" y="2890389"/>
                            </a:cxn>
                            <a:cxn ang="0">
                              <a:pos x="3618485" y="2943022"/>
                            </a:cxn>
                            <a:cxn ang="0">
                              <a:pos x="3587785" y="3000041"/>
                            </a:cxn>
                            <a:cxn ang="0">
                              <a:pos x="3552700" y="3043901"/>
                            </a:cxn>
                            <a:cxn ang="0">
                              <a:pos x="3523461" y="3093609"/>
                            </a:cxn>
                            <a:cxn ang="0">
                              <a:pos x="3350956" y="3288055"/>
                            </a:cxn>
                            <a:cxn ang="0">
                              <a:pos x="3293940" y="3336302"/>
                            </a:cxn>
                            <a:cxn ang="0">
                              <a:pos x="3288470" y="3340462"/>
                            </a:cxn>
                            <a:cxn ang="0">
                              <a:pos x="3286111" y="3342850"/>
                            </a:cxn>
                            <a:cxn ang="0">
                              <a:pos x="3262269" y="3362287"/>
                            </a:cxn>
                            <a:cxn ang="0">
                              <a:pos x="3242774" y="3384548"/>
                            </a:cxn>
                            <a:cxn ang="0">
                              <a:pos x="3171140" y="3438643"/>
                            </a:cxn>
                            <a:cxn ang="0">
                              <a:pos x="3159916" y="3445734"/>
                            </a:cxn>
                            <a:cxn ang="0">
                              <a:pos x="3129428" y="3470589"/>
                            </a:cxn>
                            <a:cxn ang="0">
                              <a:pos x="3125026" y="3473449"/>
                            </a:cxn>
                            <a:cxn ang="0">
                              <a:pos x="3118511" y="3479579"/>
                            </a:cxn>
                            <a:cxn ang="0">
                              <a:pos x="3061497" y="3517591"/>
                            </a:cxn>
                            <a:cxn ang="0">
                              <a:pos x="3004482" y="3552680"/>
                            </a:cxn>
                            <a:cxn ang="0">
                              <a:pos x="2997956" y="3555987"/>
                            </a:cxn>
                            <a:cxn ang="0">
                              <a:pos x="2959352" y="3581063"/>
                            </a:cxn>
                            <a:cxn ang="0">
                              <a:pos x="2947385" y="3587100"/>
                            </a:cxn>
                            <a:cxn ang="0">
                              <a:pos x="2935773" y="3595077"/>
                            </a:cxn>
                            <a:cxn ang="0">
                              <a:pos x="2896300" y="3617008"/>
                            </a:cxn>
                            <a:cxn ang="0">
                              <a:pos x="2859420" y="3631473"/>
                            </a:cxn>
                            <a:cxn ang="0">
                              <a:pos x="2777223" y="3672936"/>
                            </a:cxn>
                            <a:cxn ang="0">
                              <a:pos x="2584378" y="3744865"/>
                            </a:cxn>
                            <a:cxn ang="0">
                              <a:pos x="2449996" y="3779421"/>
                            </a:cxn>
                            <a:cxn ang="0">
                              <a:pos x="2558599" y="3758822"/>
                            </a:cxn>
                            <a:cxn ang="0">
                              <a:pos x="2579066" y="3754435"/>
                            </a:cxn>
                            <a:cxn ang="0">
                              <a:pos x="2644851" y="3731043"/>
                            </a:cxn>
                            <a:cxn ang="0">
                              <a:pos x="2685785" y="3717886"/>
                            </a:cxn>
                            <a:cxn ang="0">
                              <a:pos x="2751572" y="3684259"/>
                            </a:cxn>
                            <a:cxn ang="0">
                              <a:pos x="2826128" y="3657943"/>
                            </a:cxn>
                            <a:cxn ang="0">
                              <a:pos x="2873897" y="3639209"/>
                            </a:cxn>
                            <a:cxn ang="0">
                              <a:pos x="2894839" y="3627241"/>
                            </a:cxn>
                            <a:cxn ang="0">
                              <a:pos x="2913842" y="3621395"/>
                            </a:cxn>
                            <a:cxn ang="0">
                              <a:pos x="2940158" y="3606773"/>
                            </a:cxn>
                            <a:cxn ang="0">
                              <a:pos x="2947072" y="3601967"/>
                            </a:cxn>
                            <a:cxn ang="0">
                              <a:pos x="2965011" y="3584844"/>
                            </a:cxn>
                            <a:cxn ang="0">
                              <a:pos x="3004482" y="3561452"/>
                            </a:cxn>
                            <a:cxn ang="0">
                              <a:pos x="3049387" y="3539438"/>
                            </a:cxn>
                            <a:cxn ang="0">
                              <a:pos x="3065882" y="3529286"/>
                            </a:cxn>
                            <a:cxn ang="0">
                              <a:pos x="3122897" y="3491274"/>
                            </a:cxn>
                            <a:cxn ang="0">
                              <a:pos x="3147749" y="3467882"/>
                            </a:cxn>
                            <a:cxn ang="0">
                              <a:pos x="3175526" y="3450338"/>
                            </a:cxn>
                            <a:cxn ang="0">
                              <a:pos x="3247159" y="3396244"/>
                            </a:cxn>
                            <a:cxn ang="0">
                              <a:pos x="3298327" y="3347997"/>
                            </a:cxn>
                            <a:cxn ang="0">
                              <a:pos x="3355341" y="3299752"/>
                            </a:cxn>
                            <a:cxn ang="0">
                              <a:pos x="3527846" y="3105304"/>
                            </a:cxn>
                            <a:cxn ang="0">
                              <a:pos x="3551587" y="3064943"/>
                            </a:cxn>
                            <a:cxn ang="0">
                              <a:pos x="3552700" y="3061443"/>
                            </a:cxn>
                            <a:cxn ang="0">
                              <a:pos x="3590709" y="3002963"/>
                            </a:cxn>
                            <a:cxn ang="0">
                              <a:pos x="3602405" y="2985419"/>
                            </a:cxn>
                            <a:cxn ang="0">
                              <a:pos x="3617955" y="2963849"/>
                            </a:cxn>
                            <a:cxn ang="0">
                              <a:pos x="3622871" y="2954718"/>
                            </a:cxn>
                            <a:cxn ang="0">
                              <a:pos x="3653571" y="2902085"/>
                            </a:cxn>
                            <a:cxn ang="0">
                              <a:pos x="3713510" y="2777814"/>
                            </a:cxn>
                            <a:cxn ang="0">
                              <a:pos x="3771986" y="2644772"/>
                            </a:cxn>
                            <a:cxn ang="0">
                              <a:pos x="3789164" y="2590677"/>
                            </a:cxn>
                            <a:cxn ang="0">
                              <a:pos x="3954725" y="2440091"/>
                            </a:cxn>
                            <a:cxn ang="0">
                              <a:pos x="3950340" y="2443015"/>
                            </a:cxn>
                            <a:cxn ang="0">
                              <a:pos x="3950340" y="2443015"/>
                            </a:cxn>
                            <a:cxn ang="0">
                              <a:pos x="3968533" y="2353443"/>
                            </a:cxn>
                            <a:cxn ang="0">
                              <a:pos x="3968008" y="2356030"/>
                            </a:cxn>
                            <a:cxn ang="0">
                              <a:pos x="3972268" y="2361142"/>
                            </a:cxn>
                            <a:cxn ang="0">
                              <a:pos x="3985425" y="2375762"/>
                            </a:cxn>
                            <a:cxn ang="0">
                              <a:pos x="3994197" y="2369914"/>
                            </a:cxn>
                            <a:cxn ang="0">
                              <a:pos x="3994418" y="2368792"/>
                            </a:cxn>
                            <a:cxn ang="0">
                              <a:pos x="3988349" y="2372838"/>
                            </a:cxn>
                            <a:cxn ang="0">
                              <a:pos x="3973730" y="2359680"/>
                            </a:cxn>
                            <a:cxn ang="0">
                              <a:pos x="3955503" y="2187364"/>
                            </a:cxn>
                            <a:cxn ang="0">
                              <a:pos x="3954482" y="2187420"/>
                            </a:cxn>
                            <a:cxn ang="0">
                              <a:pos x="3952633" y="2187523"/>
                            </a:cxn>
                            <a:cxn ang="0">
                              <a:pos x="3953263" y="2194473"/>
                            </a:cxn>
                            <a:cxn ang="0">
                              <a:pos x="3951802" y="2231024"/>
                            </a:cxn>
                            <a:cxn ang="0">
                              <a:pos x="3945955" y="2252954"/>
                            </a:cxn>
                            <a:cxn ang="0">
                              <a:pos x="3910869" y="2308510"/>
                            </a:cxn>
                            <a:cxn ang="0">
                              <a:pos x="3902097" y="2356757"/>
                            </a:cxn>
                            <a:cxn ang="0">
                              <a:pos x="3893326" y="2372838"/>
                            </a:cxn>
                            <a:cxn ang="0">
                              <a:pos x="3878707" y="2443015"/>
                            </a:cxn>
                            <a:cxn ang="0">
                              <a:pos x="3862625" y="2498571"/>
                            </a:cxn>
                            <a:cxn ang="0">
                              <a:pos x="3845082" y="2552666"/>
                            </a:cxn>
                            <a:cxn ang="0">
                              <a:pos x="3834849" y="2595064"/>
                            </a:cxn>
                            <a:cxn ang="0">
                              <a:pos x="3823154" y="2638924"/>
                            </a:cxn>
                            <a:cxn ang="0">
                              <a:pos x="3832481" y="2624416"/>
                            </a:cxn>
                            <a:cxn ang="0">
                              <a:pos x="3840697" y="2593601"/>
                            </a:cxn>
                            <a:cxn ang="0">
                              <a:pos x="3848006" y="2549741"/>
                            </a:cxn>
                            <a:cxn ang="0">
                              <a:pos x="3865549" y="2495647"/>
                            </a:cxn>
                            <a:cxn ang="0">
                              <a:pos x="3881631" y="2440091"/>
                            </a:cxn>
                            <a:cxn ang="0">
                              <a:pos x="3896250" y="2369914"/>
                            </a:cxn>
                            <a:cxn ang="0">
                              <a:pos x="3905021" y="2353832"/>
                            </a:cxn>
                            <a:cxn ang="0">
                              <a:pos x="3913793" y="2305586"/>
                            </a:cxn>
                            <a:cxn ang="0">
                              <a:pos x="3948878" y="2250030"/>
                            </a:cxn>
                            <a:cxn ang="0">
                              <a:pos x="3925488" y="2362604"/>
                            </a:cxn>
                            <a:cxn ang="0">
                              <a:pos x="3907945" y="2456172"/>
                            </a:cxn>
                            <a:cxn ang="0">
                              <a:pos x="3868473" y="2576057"/>
                            </a:cxn>
                            <a:cxn ang="0">
                              <a:pos x="3860665" y="2588204"/>
                            </a:cxn>
                            <a:cxn ang="0">
                              <a:pos x="3857327" y="2606394"/>
                            </a:cxn>
                            <a:cxn ang="0">
                              <a:pos x="3846545" y="2637463"/>
                            </a:cxn>
                            <a:cxn ang="0">
                              <a:pos x="3805611" y="2726644"/>
                            </a:cxn>
                            <a:cxn ang="0">
                              <a:pos x="3786605" y="2773429"/>
                            </a:cxn>
                            <a:cxn ang="0">
                              <a:pos x="3774910" y="2798283"/>
                            </a:cxn>
                            <a:cxn ang="0">
                              <a:pos x="3760291" y="2824600"/>
                            </a:cxn>
                            <a:cxn ang="0">
                              <a:pos x="3720820" y="2894776"/>
                            </a:cxn>
                            <a:cxn ang="0">
                              <a:pos x="3678424" y="2963490"/>
                            </a:cxn>
                            <a:cxn ang="0">
                              <a:pos x="3624334" y="3055597"/>
                            </a:cxn>
                            <a:cxn ang="0">
                              <a:pos x="3564395" y="3146241"/>
                            </a:cxn>
                            <a:cxn ang="0">
                              <a:pos x="3524924" y="3197411"/>
                            </a:cxn>
                            <a:cxn ang="0">
                              <a:pos x="3482528" y="3247119"/>
                            </a:cxn>
                            <a:cxn ang="0">
                              <a:pos x="3467909" y="3267587"/>
                            </a:cxn>
                            <a:cxn ang="0">
                              <a:pos x="3451828" y="3288055"/>
                            </a:cxn>
                            <a:cxn ang="0">
                              <a:pos x="3426975" y="3308524"/>
                            </a:cxn>
                            <a:cxn ang="0">
                              <a:pos x="3386329" y="3353530"/>
                            </a:cxn>
                            <a:cxn ang="0">
                              <a:pos x="3387503" y="3358232"/>
                            </a:cxn>
                            <a:cxn ang="0">
                              <a:pos x="3345108" y="3402092"/>
                            </a:cxn>
                            <a:cxn ang="0">
                              <a:pos x="3299788" y="3434256"/>
                            </a:cxn>
                            <a:cxn ang="0">
                              <a:pos x="3263241" y="3463496"/>
                            </a:cxn>
                            <a:cxn ang="0">
                              <a:pos x="3228619" y="3488800"/>
                            </a:cxn>
                            <a:cxn ang="0">
                              <a:pos x="3234003" y="3488351"/>
                            </a:cxn>
                            <a:cxn ang="0">
                              <a:pos x="3272012" y="3460572"/>
                            </a:cxn>
                            <a:cxn ang="0">
                              <a:pos x="3308561" y="3431332"/>
                            </a:cxn>
                            <a:cxn ang="0">
                              <a:pos x="3353879" y="3399168"/>
                            </a:cxn>
                            <a:cxn ang="0">
                              <a:pos x="3396276" y="3355308"/>
                            </a:cxn>
                            <a:cxn ang="0">
                              <a:pos x="3394813" y="3349460"/>
                            </a:cxn>
                            <a:cxn ang="0">
                              <a:pos x="3435747" y="3304138"/>
                            </a:cxn>
                            <a:cxn ang="0">
                              <a:pos x="3460600" y="3283670"/>
                            </a:cxn>
                            <a:cxn ang="0">
                              <a:pos x="3476680" y="3263202"/>
                            </a:cxn>
                            <a:cxn ang="0">
                              <a:pos x="3491299" y="3242734"/>
                            </a:cxn>
                            <a:cxn ang="0">
                              <a:pos x="3533695" y="3193026"/>
                            </a:cxn>
                            <a:cxn ang="0">
                              <a:pos x="3573166" y="3141855"/>
                            </a:cxn>
                            <a:cxn ang="0">
                              <a:pos x="3633105" y="3051210"/>
                            </a:cxn>
                            <a:cxn ang="0">
                              <a:pos x="3687195" y="2959104"/>
                            </a:cxn>
                            <a:cxn ang="0">
                              <a:pos x="3729592" y="2890389"/>
                            </a:cxn>
                            <a:cxn ang="0">
                              <a:pos x="3769063" y="2820213"/>
                            </a:cxn>
                            <a:cxn ang="0">
                              <a:pos x="3783682" y="2793897"/>
                            </a:cxn>
                            <a:cxn ang="0">
                              <a:pos x="3795377" y="2769043"/>
                            </a:cxn>
                            <a:cxn ang="0">
                              <a:pos x="3814383" y="2722259"/>
                            </a:cxn>
                            <a:cxn ang="0">
                              <a:pos x="3855316" y="2633076"/>
                            </a:cxn>
                            <a:cxn ang="0">
                              <a:pos x="3871396" y="2573134"/>
                            </a:cxn>
                            <a:cxn ang="0">
                              <a:pos x="3910869" y="2453250"/>
                            </a:cxn>
                            <a:cxn ang="0">
                              <a:pos x="3928412" y="2359681"/>
                            </a:cxn>
                            <a:cxn ang="0">
                              <a:pos x="3951802" y="2247106"/>
                            </a:cxn>
                            <a:cxn ang="0">
                              <a:pos x="3957076" y="2227331"/>
                            </a:cxn>
                            <a:cxn ang="0">
                              <a:pos x="3953263" y="2226638"/>
                            </a:cxn>
                            <a:cxn ang="0">
                              <a:pos x="3954725" y="2190088"/>
                            </a:cxn>
                            <a:cxn ang="0">
                              <a:pos x="3986887" y="2156461"/>
                            </a:cxn>
                            <a:cxn ang="0">
                              <a:pos x="3969864" y="2227397"/>
                            </a:cxn>
                            <a:cxn ang="0">
                              <a:pos x="3969866" y="2227397"/>
                            </a:cxn>
                            <a:cxn ang="0">
                              <a:pos x="3986888" y="2156463"/>
                            </a:cxn>
                            <a:cxn ang="0">
                              <a:pos x="4000045" y="2141841"/>
                            </a:cxn>
                            <a:cxn ang="0">
                              <a:pos x="3991273" y="2160848"/>
                            </a:cxn>
                            <a:cxn ang="0">
                              <a:pos x="3989264" y="2200687"/>
                            </a:cxn>
                            <a:cxn ang="0">
                              <a:pos x="3988349" y="2238334"/>
                            </a:cxn>
                            <a:cxn ang="0">
                              <a:pos x="3973730" y="2283321"/>
                            </a:cxn>
                            <a:cxn ang="0">
                              <a:pos x="3973730" y="2288459"/>
                            </a:cxn>
                            <a:cxn ang="0">
                              <a:pos x="3991273" y="2238334"/>
                            </a:cxn>
                            <a:cxn ang="0">
                              <a:pos x="3994197" y="2160846"/>
                            </a:cxn>
                            <a:cxn ang="0">
                              <a:pos x="4001013" y="2146079"/>
                            </a:cxn>
                            <a:cxn ang="0">
                              <a:pos x="3937182" y="2078974"/>
                            </a:cxn>
                            <a:cxn ang="0">
                              <a:pos x="3927603" y="2101619"/>
                            </a:cxn>
                            <a:cxn ang="0">
                              <a:pos x="3924025" y="2134532"/>
                            </a:cxn>
                            <a:cxn ang="0">
                              <a:pos x="3919413" y="2119157"/>
                            </a:cxn>
                            <a:cxn ang="0">
                              <a:pos x="3917726" y="2121327"/>
                            </a:cxn>
                            <a:cxn ang="0">
                              <a:pos x="3922564" y="2137456"/>
                            </a:cxn>
                            <a:cxn ang="0">
                              <a:pos x="3919640" y="2160848"/>
                            </a:cxn>
                            <a:cxn ang="0">
                              <a:pos x="3925488" y="2179853"/>
                            </a:cxn>
                            <a:cxn ang="0">
                              <a:pos x="3930020" y="2179602"/>
                            </a:cxn>
                            <a:cxn ang="0">
                              <a:pos x="3926949" y="2169618"/>
                            </a:cxn>
                            <a:cxn ang="0">
                              <a:pos x="3929873" y="2146226"/>
                            </a:cxn>
                            <a:cxn ang="0">
                              <a:pos x="3937182" y="2078974"/>
                            </a:cxn>
                            <a:cxn ang="0">
                              <a:pos x="4059984" y="2039501"/>
                            </a:cxn>
                            <a:cxn ang="0">
                              <a:pos x="4062908" y="2040962"/>
                            </a:cxn>
                            <a:cxn ang="0">
                              <a:pos x="4061445" y="2102366"/>
                            </a:cxn>
                            <a:cxn ang="0">
                              <a:pos x="4062908" y="2144765"/>
                            </a:cxn>
                            <a:cxn ang="0">
                              <a:pos x="4058521" y="2222251"/>
                            </a:cxn>
                            <a:cxn ang="0">
                              <a:pos x="4054136" y="2266111"/>
                            </a:cxn>
                            <a:cxn ang="0">
                              <a:pos x="4040978" y="2330439"/>
                            </a:cxn>
                            <a:cxn ang="0">
                              <a:pos x="4036593" y="2384534"/>
                            </a:cxn>
                            <a:cxn ang="0">
                              <a:pos x="4014664" y="2483951"/>
                            </a:cxn>
                            <a:cxn ang="0">
                              <a:pos x="3994197" y="2570209"/>
                            </a:cxn>
                            <a:cxn ang="0">
                              <a:pos x="3957650" y="2586292"/>
                            </a:cxn>
                            <a:cxn ang="0">
                              <a:pos x="3960574" y="2577520"/>
                            </a:cxn>
                            <a:cxn ang="0">
                              <a:pos x="3966421" y="2516115"/>
                            </a:cxn>
                            <a:cxn ang="0">
                              <a:pos x="3988349" y="2451787"/>
                            </a:cxn>
                            <a:cxn ang="0">
                              <a:pos x="4005892" y="2441554"/>
                            </a:cxn>
                            <a:cxn ang="0">
                              <a:pos x="4005892" y="2441552"/>
                            </a:cxn>
                            <a:cxn ang="0">
                              <a:pos x="4024898" y="2330439"/>
                            </a:cxn>
                            <a:cxn ang="0">
                              <a:pos x="4035131" y="2277807"/>
                            </a:cxn>
                            <a:cxn ang="0">
                              <a:pos x="4043902" y="2223714"/>
                            </a:cxn>
                            <a:cxn ang="0">
                              <a:pos x="4051212" y="2172542"/>
                            </a:cxn>
                            <a:cxn ang="0">
                              <a:pos x="4054136" y="2124297"/>
                            </a:cxn>
                            <a:cxn ang="0">
                              <a:pos x="4055597" y="2083361"/>
                            </a:cxn>
                            <a:cxn ang="0">
                              <a:pos x="4058521" y="2061430"/>
                            </a:cxn>
                            <a:cxn ang="0">
                              <a:pos x="4059984" y="2039501"/>
                            </a:cxn>
                            <a:cxn ang="0">
                              <a:pos x="205897" y="1361617"/>
                            </a:cxn>
                            <a:cxn ang="0">
                              <a:pos x="206625" y="1361981"/>
                            </a:cxn>
                            <a:cxn ang="0">
                              <a:pos x="206694" y="1361777"/>
                            </a:cxn>
                            <a:cxn ang="0">
                              <a:pos x="294098" y="1152062"/>
                            </a:cxn>
                            <a:cxn ang="0">
                              <a:pos x="261936" y="1212004"/>
                            </a:cxn>
                            <a:cxn ang="0">
                              <a:pos x="235622" y="1233935"/>
                            </a:cxn>
                            <a:cxn ang="0">
                              <a:pos x="235559" y="1235335"/>
                            </a:cxn>
                            <a:cxn ang="0">
                              <a:pos x="233014" y="1291304"/>
                            </a:cxn>
                            <a:cxn ang="0">
                              <a:pos x="233088" y="1291170"/>
                            </a:cxn>
                            <a:cxn ang="0">
                              <a:pos x="235622" y="1235396"/>
                            </a:cxn>
                            <a:cxn ang="0">
                              <a:pos x="261936" y="1213465"/>
                            </a:cxn>
                            <a:cxn ang="0">
                              <a:pos x="294098" y="1153524"/>
                            </a:cxn>
                            <a:cxn ang="0">
                              <a:pos x="295194" y="1154254"/>
                            </a:cxn>
                            <a:cxn ang="0">
                              <a:pos x="295742" y="1153158"/>
                            </a:cxn>
                            <a:cxn ang="0">
                              <a:pos x="311640" y="1024867"/>
                            </a:cxn>
                            <a:cxn ang="0">
                              <a:pos x="291173" y="1039487"/>
                            </a:cxn>
                            <a:cxn ang="0">
                              <a:pos x="260474" y="1103815"/>
                            </a:cxn>
                            <a:cxn ang="0">
                              <a:pos x="267497" y="1109435"/>
                            </a:cxn>
                            <a:cxn ang="0">
                              <a:pos x="267726" y="1108448"/>
                            </a:cxn>
                            <a:cxn ang="0">
                              <a:pos x="261936" y="1103815"/>
                            </a:cxn>
                            <a:cxn ang="0">
                              <a:pos x="292636" y="1039487"/>
                            </a:cxn>
                            <a:cxn ang="0">
                              <a:pos x="310759" y="1026542"/>
                            </a:cxn>
                            <a:cxn ang="0">
                              <a:pos x="424208" y="941533"/>
                            </a:cxn>
                            <a:cxn ang="0">
                              <a:pos x="422361" y="943011"/>
                            </a:cxn>
                            <a:cxn ang="0">
                              <a:pos x="414523" y="973149"/>
                            </a:cxn>
                            <a:cxn ang="0">
                              <a:pos x="409589" y="988317"/>
                            </a:cxn>
                            <a:cxn ang="0">
                              <a:pos x="275093" y="1233935"/>
                            </a:cxn>
                            <a:cxn ang="0">
                              <a:pos x="256087" y="1293876"/>
                            </a:cxn>
                            <a:cxn ang="0">
                              <a:pos x="238544" y="1355281"/>
                            </a:cxn>
                            <a:cxn ang="0">
                              <a:pos x="200534" y="1483937"/>
                            </a:cxn>
                            <a:cxn ang="0">
                              <a:pos x="175683" y="1571658"/>
                            </a:cxn>
                            <a:cxn ang="0">
                              <a:pos x="163987" y="1637449"/>
                            </a:cxn>
                            <a:cxn ang="0">
                              <a:pos x="158140" y="1671074"/>
                            </a:cxn>
                            <a:cxn ang="0">
                              <a:pos x="153753" y="1704701"/>
                            </a:cxn>
                            <a:cxn ang="0">
                              <a:pos x="140597" y="1795346"/>
                            </a:cxn>
                            <a:cxn ang="0">
                              <a:pos x="136210" y="1850902"/>
                            </a:cxn>
                            <a:cxn ang="0">
                              <a:pos x="143521" y="1909383"/>
                            </a:cxn>
                            <a:cxn ang="0">
                              <a:pos x="146946" y="1877518"/>
                            </a:cxn>
                            <a:cxn ang="0">
                              <a:pos x="146444" y="1866984"/>
                            </a:cxn>
                            <a:cxn ang="0">
                              <a:pos x="152292" y="1805579"/>
                            </a:cxn>
                            <a:cxn ang="0">
                              <a:pos x="165449" y="1714935"/>
                            </a:cxn>
                            <a:cxn ang="0">
                              <a:pos x="175884" y="1702411"/>
                            </a:cxn>
                            <a:cxn ang="0">
                              <a:pos x="191037" y="1600996"/>
                            </a:cxn>
                            <a:cxn ang="0">
                              <a:pos x="190302" y="1583354"/>
                            </a:cxn>
                            <a:cxn ang="0">
                              <a:pos x="204744" y="1541947"/>
                            </a:cxn>
                            <a:cxn ang="0">
                              <a:pos x="213338" y="1507182"/>
                            </a:cxn>
                            <a:cxn ang="0">
                              <a:pos x="210769" y="1513178"/>
                            </a:cxn>
                            <a:cxn ang="0">
                              <a:pos x="201997" y="1510254"/>
                            </a:cxn>
                            <a:cxn ang="0">
                              <a:pos x="180068" y="1573121"/>
                            </a:cxn>
                            <a:cxn ang="0">
                              <a:pos x="181530" y="1608209"/>
                            </a:cxn>
                            <a:cxn ang="0">
                              <a:pos x="171296" y="1675461"/>
                            </a:cxn>
                            <a:cxn ang="0">
                              <a:pos x="169835" y="1687157"/>
                            </a:cxn>
                            <a:cxn ang="0">
                              <a:pos x="155216" y="1704701"/>
                            </a:cxn>
                            <a:cxn ang="0">
                              <a:pos x="159601" y="1671074"/>
                            </a:cxn>
                            <a:cxn ang="0">
                              <a:pos x="165449" y="1637449"/>
                            </a:cxn>
                            <a:cxn ang="0">
                              <a:pos x="177144" y="1571658"/>
                            </a:cxn>
                            <a:cxn ang="0">
                              <a:pos x="201997" y="1483937"/>
                            </a:cxn>
                            <a:cxn ang="0">
                              <a:pos x="240007" y="1355281"/>
                            </a:cxn>
                            <a:cxn ang="0">
                              <a:pos x="257550" y="1293876"/>
                            </a:cxn>
                            <a:cxn ang="0">
                              <a:pos x="276554" y="1233935"/>
                            </a:cxn>
                            <a:cxn ang="0">
                              <a:pos x="411050" y="988317"/>
                            </a:cxn>
                            <a:cxn ang="0">
                              <a:pos x="424208" y="941533"/>
                            </a:cxn>
                            <a:cxn ang="0">
                              <a:pos x="450524" y="795332"/>
                            </a:cxn>
                            <a:cxn ang="0">
                              <a:pos x="450522" y="795332"/>
                            </a:cxn>
                            <a:cxn ang="0">
                              <a:pos x="457831" y="801180"/>
                            </a:cxn>
                            <a:cxn ang="0">
                              <a:pos x="457831" y="801179"/>
                            </a:cxn>
                            <a:cxn ang="0">
                              <a:pos x="713949" y="587182"/>
                            </a:cxn>
                            <a:cxn ang="0">
                              <a:pos x="713668" y="587406"/>
                            </a:cxn>
                            <a:cxn ang="0">
                              <a:pos x="712815" y="588372"/>
                            </a:cxn>
                            <a:cxn ang="0">
                              <a:pos x="700875" y="600885"/>
                            </a:cxn>
                            <a:cxn ang="0">
                              <a:pos x="697856" y="605276"/>
                            </a:cxn>
                            <a:cxn ang="0">
                              <a:pos x="695884" y="607505"/>
                            </a:cxn>
                            <a:cxn ang="0">
                              <a:pos x="687352" y="619891"/>
                            </a:cxn>
                            <a:cxn ang="0">
                              <a:pos x="598176" y="725156"/>
                            </a:cxn>
                            <a:cxn ang="0">
                              <a:pos x="573323" y="754396"/>
                            </a:cxn>
                            <a:cxn ang="0">
                              <a:pos x="548471" y="785098"/>
                            </a:cxn>
                            <a:cxn ang="0">
                              <a:pos x="438577" y="906569"/>
                            </a:cxn>
                            <a:cxn ang="0">
                              <a:pos x="549932" y="783636"/>
                            </a:cxn>
                            <a:cxn ang="0">
                              <a:pos x="574784" y="752933"/>
                            </a:cxn>
                            <a:cxn ang="0">
                              <a:pos x="599637" y="723693"/>
                            </a:cxn>
                            <a:cxn ang="0">
                              <a:pos x="688813" y="618429"/>
                            </a:cxn>
                            <a:cxn ang="0">
                              <a:pos x="697856" y="605276"/>
                            </a:cxn>
                            <a:cxn ang="0">
                              <a:pos x="712815" y="588372"/>
                            </a:cxn>
                            <a:cxn ang="0">
                              <a:pos x="751059" y="486368"/>
                            </a:cxn>
                            <a:cxn ang="0">
                              <a:pos x="738441" y="490764"/>
                            </a:cxn>
                            <a:cxn ang="0">
                              <a:pos x="729057" y="494248"/>
                            </a:cxn>
                            <a:cxn ang="0">
                              <a:pos x="726824" y="497081"/>
                            </a:cxn>
                            <a:cxn ang="0">
                              <a:pos x="710743" y="511701"/>
                            </a:cxn>
                            <a:cxn ang="0">
                              <a:pos x="669809" y="538017"/>
                            </a:cxn>
                            <a:cxn ang="0">
                              <a:pos x="642033" y="568720"/>
                            </a:cxn>
                            <a:cxn ang="0">
                              <a:pos x="615719" y="599422"/>
                            </a:cxn>
                            <a:cxn ang="0">
                              <a:pos x="598176" y="615505"/>
                            </a:cxn>
                            <a:cxn ang="0">
                              <a:pos x="597581" y="614759"/>
                            </a:cxn>
                            <a:cxn ang="0">
                              <a:pos x="580998" y="634694"/>
                            </a:cxn>
                            <a:cxn ang="0">
                              <a:pos x="552856" y="669600"/>
                            </a:cxn>
                            <a:cxn ang="0">
                              <a:pos x="507537" y="719308"/>
                            </a:cxn>
                            <a:cxn ang="0">
                              <a:pos x="514846" y="728078"/>
                            </a:cxn>
                            <a:cxn ang="0">
                              <a:pos x="514986" y="727956"/>
                            </a:cxn>
                            <a:cxn ang="0">
                              <a:pos x="508999" y="720769"/>
                            </a:cxn>
                            <a:cxn ang="0">
                              <a:pos x="554317" y="671061"/>
                            </a:cxn>
                            <a:cxn ang="0">
                              <a:pos x="599637" y="615505"/>
                            </a:cxn>
                            <a:cxn ang="0">
                              <a:pos x="617180" y="599423"/>
                            </a:cxn>
                            <a:cxn ang="0">
                              <a:pos x="643495" y="568720"/>
                            </a:cxn>
                            <a:cxn ang="0">
                              <a:pos x="671270" y="538019"/>
                            </a:cxn>
                            <a:cxn ang="0">
                              <a:pos x="712204" y="511703"/>
                            </a:cxn>
                            <a:cxn ang="0">
                              <a:pos x="728285" y="497083"/>
                            </a:cxn>
                            <a:cxn ang="0">
                              <a:pos x="745828" y="490504"/>
                            </a:cxn>
                            <a:cxn ang="0">
                              <a:pos x="751366" y="488785"/>
                            </a:cxn>
                            <a:cxn ang="0">
                              <a:pos x="2868525" y="222225"/>
                            </a:cxn>
                            <a:cxn ang="0">
                              <a:pos x="2943081" y="255851"/>
                            </a:cxn>
                            <a:cxn ang="0">
                              <a:pos x="2975244" y="282167"/>
                            </a:cxn>
                            <a:cxn ang="0">
                              <a:pos x="2903611" y="247079"/>
                            </a:cxn>
                            <a:cxn ang="0">
                              <a:pos x="2868525" y="222225"/>
                            </a:cxn>
                            <a:cxn ang="0">
                              <a:pos x="2625847" y="115498"/>
                            </a:cxn>
                            <a:cxn ang="0">
                              <a:pos x="2684324" y="128655"/>
                            </a:cxn>
                            <a:cxn ang="0">
                              <a:pos x="2766191" y="169591"/>
                            </a:cxn>
                            <a:cxn ang="0">
                              <a:pos x="2625847" y="115498"/>
                            </a:cxn>
                            <a:cxn ang="0">
                              <a:pos x="1745778" y="105813"/>
                            </a:cxn>
                            <a:cxn ang="0">
                              <a:pos x="1715077" y="109650"/>
                            </a:cxn>
                            <a:cxn ang="0">
                              <a:pos x="1649290" y="118422"/>
                            </a:cxn>
                            <a:cxn ang="0">
                              <a:pos x="1584966" y="133042"/>
                            </a:cxn>
                            <a:cxn ang="0">
                              <a:pos x="1557190" y="141814"/>
                            </a:cxn>
                            <a:cxn ang="0">
                              <a:pos x="1525028" y="150586"/>
                            </a:cxn>
                            <a:cxn ang="0">
                              <a:pos x="1454651" y="164413"/>
                            </a:cxn>
                            <a:cxn ang="0">
                              <a:pos x="1441699" y="169593"/>
                            </a:cxn>
                            <a:cxn ang="0">
                              <a:pos x="1352523" y="200294"/>
                            </a:cxn>
                            <a:cxn ang="0">
                              <a:pos x="1264808" y="235383"/>
                            </a:cxn>
                            <a:cxn ang="0">
                              <a:pos x="1203408" y="263161"/>
                            </a:cxn>
                            <a:cxn ang="0">
                              <a:pos x="1162474" y="279243"/>
                            </a:cxn>
                            <a:cxn ang="0">
                              <a:pos x="1061601" y="326027"/>
                            </a:cxn>
                            <a:cxn ang="0">
                              <a:pos x="1013359" y="356730"/>
                            </a:cxn>
                            <a:cxn ang="0">
                              <a:pos x="966578" y="387431"/>
                            </a:cxn>
                            <a:cxn ang="0">
                              <a:pos x="892020" y="442988"/>
                            </a:cxn>
                            <a:cxn ang="0">
                              <a:pos x="821848" y="498544"/>
                            </a:cxn>
                            <a:cxn ang="0">
                              <a:pos x="754689" y="557135"/>
                            </a:cxn>
                            <a:cxn ang="0">
                              <a:pos x="760448" y="564335"/>
                            </a:cxn>
                            <a:cxn ang="0">
                              <a:pos x="774701" y="554558"/>
                            </a:cxn>
                            <a:cxn ang="0">
                              <a:pos x="786834" y="545514"/>
                            </a:cxn>
                            <a:cxn ang="0">
                              <a:pos x="830619" y="507316"/>
                            </a:cxn>
                            <a:cxn ang="0">
                              <a:pos x="900791" y="451760"/>
                            </a:cxn>
                            <a:cxn ang="0">
                              <a:pos x="975348" y="396203"/>
                            </a:cxn>
                            <a:cxn ang="0">
                              <a:pos x="1022129" y="365500"/>
                            </a:cxn>
                            <a:cxn ang="0">
                              <a:pos x="1070373" y="334799"/>
                            </a:cxn>
                            <a:cxn ang="0">
                              <a:pos x="1171244" y="288015"/>
                            </a:cxn>
                            <a:cxn ang="0">
                              <a:pos x="1210716" y="267547"/>
                            </a:cxn>
                            <a:cxn ang="0">
                              <a:pos x="1272117" y="239768"/>
                            </a:cxn>
                            <a:cxn ang="0">
                              <a:pos x="1359831" y="204680"/>
                            </a:cxn>
                            <a:cxn ang="0">
                              <a:pos x="1449007" y="173978"/>
                            </a:cxn>
                            <a:cxn ang="0">
                              <a:pos x="1486468" y="166620"/>
                            </a:cxn>
                            <a:cxn ang="0">
                              <a:pos x="1504563" y="160436"/>
                            </a:cxn>
                            <a:cxn ang="0">
                              <a:pos x="1750864" y="107297"/>
                            </a:cxn>
                            <a:cxn ang="0">
                              <a:pos x="2268593" y="74379"/>
                            </a:cxn>
                            <a:cxn ang="0">
                              <a:pos x="2299840" y="77486"/>
                            </a:cxn>
                            <a:cxn ang="0">
                              <a:pos x="2342236" y="92106"/>
                            </a:cxn>
                            <a:cxn ang="0">
                              <a:pos x="2310074" y="87720"/>
                            </a:cxn>
                            <a:cxn ang="0">
                              <a:pos x="2242826" y="74562"/>
                            </a:cxn>
                            <a:cxn ang="0">
                              <a:pos x="2268593" y="74379"/>
                            </a:cxn>
                            <a:cxn ang="0">
                              <a:pos x="2438723" y="62866"/>
                            </a:cxn>
                            <a:cxn ang="0">
                              <a:pos x="2498660" y="67251"/>
                            </a:cxn>
                            <a:cxn ang="0">
                              <a:pos x="2571756" y="96491"/>
                            </a:cxn>
                            <a:cxn ang="0">
                              <a:pos x="2481117" y="80410"/>
                            </a:cxn>
                            <a:cxn ang="0">
                              <a:pos x="2438723" y="62866"/>
                            </a:cxn>
                            <a:cxn ang="0">
                              <a:pos x="1949713" y="62500"/>
                            </a:cxn>
                            <a:cxn ang="0">
                              <a:pos x="1780862" y="71638"/>
                            </a:cxn>
                            <a:cxn ang="0">
                              <a:pos x="1663909" y="87719"/>
                            </a:cxn>
                            <a:cxn ang="0">
                              <a:pos x="1608357" y="102339"/>
                            </a:cxn>
                            <a:cxn ang="0">
                              <a:pos x="1560113" y="119883"/>
                            </a:cxn>
                            <a:cxn ang="0">
                              <a:pos x="1492865" y="128655"/>
                            </a:cxn>
                            <a:cxn ang="0">
                              <a:pos x="1238492" y="226610"/>
                            </a:cxn>
                            <a:cxn ang="0">
                              <a:pos x="1146392" y="267547"/>
                            </a:cxn>
                            <a:cxn ang="0">
                              <a:pos x="1118615" y="277780"/>
                            </a:cxn>
                            <a:cxn ang="0">
                              <a:pos x="1093763" y="290939"/>
                            </a:cxn>
                            <a:cxn ang="0">
                              <a:pos x="1046982" y="315792"/>
                            </a:cxn>
                            <a:cxn ang="0">
                              <a:pos x="973887" y="353804"/>
                            </a:cxn>
                            <a:cxn ang="0">
                              <a:pos x="918334" y="397665"/>
                            </a:cxn>
                            <a:cxn ang="0">
                              <a:pos x="757524" y="523397"/>
                            </a:cxn>
                            <a:cxn ang="0">
                              <a:pos x="723917" y="552622"/>
                            </a:cxn>
                            <a:cxn ang="0">
                              <a:pos x="691040" y="582644"/>
                            </a:cxn>
                            <a:cxn ang="0">
                              <a:pos x="691737" y="583340"/>
                            </a:cxn>
                            <a:cxn ang="0">
                              <a:pos x="438827" y="880127"/>
                            </a:cxn>
                            <a:cxn ang="0">
                              <a:pos x="387659" y="950304"/>
                            </a:cxn>
                            <a:cxn ang="0">
                              <a:pos x="364269" y="992703"/>
                            </a:cxn>
                            <a:cxn ang="0">
                              <a:pos x="340878" y="1032176"/>
                            </a:cxn>
                            <a:cxn ang="0">
                              <a:pos x="297021" y="1114049"/>
                            </a:cxn>
                            <a:cxn ang="0">
                              <a:pos x="249314" y="1189230"/>
                            </a:cxn>
                            <a:cxn ang="0">
                              <a:pos x="248778" y="1191536"/>
                            </a:cxn>
                            <a:cxn ang="0">
                              <a:pos x="232696" y="1235396"/>
                            </a:cxn>
                            <a:cxn ang="0">
                              <a:pos x="221001" y="1255864"/>
                            </a:cxn>
                            <a:cxn ang="0">
                              <a:pos x="218077" y="1258788"/>
                            </a:cxn>
                            <a:cxn ang="0">
                              <a:pos x="205104" y="1301918"/>
                            </a:cxn>
                            <a:cxn ang="0">
                              <a:pos x="201997" y="1327503"/>
                            </a:cxn>
                            <a:cxn ang="0">
                              <a:pos x="199073" y="1364053"/>
                            </a:cxn>
                            <a:cxn ang="0">
                              <a:pos x="178607" y="1423996"/>
                            </a:cxn>
                            <a:cxn ang="0">
                              <a:pos x="159601" y="1483937"/>
                            </a:cxn>
                            <a:cxn ang="0">
                              <a:pos x="139134" y="1571658"/>
                            </a:cxn>
                            <a:cxn ang="0">
                              <a:pos x="127439" y="1652069"/>
                            </a:cxn>
                            <a:cxn ang="0">
                              <a:pos x="120130" y="1732479"/>
                            </a:cxn>
                            <a:cxn ang="0">
                              <a:pos x="130363" y="1676923"/>
                            </a:cxn>
                            <a:cxn ang="0">
                              <a:pos x="131311" y="1672338"/>
                            </a:cxn>
                            <a:cxn ang="0">
                              <a:pos x="133286" y="1650606"/>
                            </a:cxn>
                            <a:cxn ang="0">
                              <a:pos x="144982" y="1570197"/>
                            </a:cxn>
                            <a:cxn ang="0">
                              <a:pos x="148644" y="1571418"/>
                            </a:cxn>
                            <a:cxn ang="0">
                              <a:pos x="148962" y="1570060"/>
                            </a:cxn>
                            <a:cxn ang="0">
                              <a:pos x="144983" y="1568734"/>
                            </a:cxn>
                            <a:cxn ang="0">
                              <a:pos x="165450" y="1481013"/>
                            </a:cxn>
                            <a:cxn ang="0">
                              <a:pos x="184454" y="1421070"/>
                            </a:cxn>
                            <a:cxn ang="0">
                              <a:pos x="204827" y="1361404"/>
                            </a:cxn>
                            <a:cxn ang="0">
                              <a:pos x="203460" y="1361129"/>
                            </a:cxn>
                            <a:cxn ang="0">
                              <a:pos x="206384" y="1324579"/>
                            </a:cxn>
                            <a:cxn ang="0">
                              <a:pos x="222464" y="1255864"/>
                            </a:cxn>
                            <a:cxn ang="0">
                              <a:pos x="234159" y="1235396"/>
                            </a:cxn>
                            <a:cxn ang="0">
                              <a:pos x="234552" y="1234328"/>
                            </a:cxn>
                            <a:cxn ang="0">
                              <a:pos x="250241" y="1191536"/>
                            </a:cxn>
                            <a:cxn ang="0">
                              <a:pos x="298483" y="1115511"/>
                            </a:cxn>
                            <a:cxn ang="0">
                              <a:pos x="342341" y="1033639"/>
                            </a:cxn>
                            <a:cxn ang="0">
                              <a:pos x="365731" y="994166"/>
                            </a:cxn>
                            <a:cxn ang="0">
                              <a:pos x="389122" y="951767"/>
                            </a:cxn>
                            <a:cxn ang="0">
                              <a:pos x="440290" y="881590"/>
                            </a:cxn>
                            <a:cxn ang="0">
                              <a:pos x="693200" y="584803"/>
                            </a:cxn>
                            <a:cxn ang="0">
                              <a:pos x="760448" y="523399"/>
                            </a:cxn>
                            <a:cxn ang="0">
                              <a:pos x="921258" y="397666"/>
                            </a:cxn>
                            <a:cxn ang="0">
                              <a:pos x="976810" y="353806"/>
                            </a:cxn>
                            <a:cxn ang="0">
                              <a:pos x="1049906" y="315794"/>
                            </a:cxn>
                            <a:cxn ang="0">
                              <a:pos x="1096687" y="290939"/>
                            </a:cxn>
                            <a:cxn ang="0">
                              <a:pos x="1121541" y="277782"/>
                            </a:cxn>
                            <a:cxn ang="0">
                              <a:pos x="1149316" y="267547"/>
                            </a:cxn>
                            <a:cxn ang="0">
                              <a:pos x="1241417" y="226610"/>
                            </a:cxn>
                            <a:cxn ang="0">
                              <a:pos x="1495790" y="128657"/>
                            </a:cxn>
                            <a:cxn ang="0">
                              <a:pos x="1563038" y="119885"/>
                            </a:cxn>
                            <a:cxn ang="0">
                              <a:pos x="1611280" y="102341"/>
                            </a:cxn>
                            <a:cxn ang="0">
                              <a:pos x="1666833" y="87720"/>
                            </a:cxn>
                            <a:cxn ang="0">
                              <a:pos x="1783786" y="71638"/>
                            </a:cxn>
                            <a:cxn ang="0">
                              <a:pos x="1952637" y="63048"/>
                            </a:cxn>
                            <a:cxn ang="0">
                              <a:pos x="2088355" y="67602"/>
                            </a:cxn>
                            <a:cxn ang="0">
                              <a:pos x="2155112" y="0"/>
                            </a:cxn>
                            <a:cxn ang="0">
                              <a:pos x="2223821" y="4385"/>
                            </a:cxn>
                            <a:cxn ang="0">
                              <a:pos x="2293992" y="11696"/>
                            </a:cxn>
                            <a:cxn ang="0">
                              <a:pos x="2340774" y="23392"/>
                            </a:cxn>
                            <a:cxn ang="0">
                              <a:pos x="2371475" y="38012"/>
                            </a:cxn>
                            <a:cxn ang="0">
                              <a:pos x="2409484" y="30701"/>
                            </a:cxn>
                            <a:cxn ang="0">
                              <a:pos x="2466498" y="43860"/>
                            </a:cxn>
                            <a:cxn ang="0">
                              <a:pos x="2501584" y="54094"/>
                            </a:cxn>
                            <a:cxn ang="0">
                              <a:pos x="2500123" y="55556"/>
                            </a:cxn>
                            <a:cxn ang="0">
                              <a:pos x="2498660" y="65790"/>
                            </a:cxn>
                            <a:cxn ang="0">
                              <a:pos x="2438723" y="61404"/>
                            </a:cxn>
                            <a:cxn ang="0">
                              <a:pos x="2418256" y="55556"/>
                            </a:cxn>
                            <a:cxn ang="0">
                              <a:pos x="2397789" y="51170"/>
                            </a:cxn>
                            <a:cxn ang="0">
                              <a:pos x="2358317" y="42397"/>
                            </a:cxn>
                            <a:cxn ang="0">
                              <a:pos x="2318846" y="33625"/>
                            </a:cxn>
                            <a:cxn ang="0">
                              <a:pos x="2277912" y="27777"/>
                            </a:cxn>
                            <a:cxn ang="0">
                              <a:pos x="2232594" y="27777"/>
                            </a:cxn>
                            <a:cxn ang="0">
                              <a:pos x="2196045" y="27777"/>
                            </a:cxn>
                            <a:cxn ang="0">
                              <a:pos x="2139031" y="27777"/>
                            </a:cxn>
                            <a:cxn ang="0">
                              <a:pos x="2136353" y="26922"/>
                            </a:cxn>
                            <a:cxn ang="0">
                              <a:pos x="2111254" y="39473"/>
                            </a:cxn>
                            <a:cxn ang="0">
                              <a:pos x="2120026" y="54094"/>
                            </a:cxn>
                            <a:cxn ang="0">
                              <a:pos x="2207740" y="71638"/>
                            </a:cxn>
                            <a:cxn ang="0">
                              <a:pos x="2168707" y="72319"/>
                            </a:cxn>
                            <a:cxn ang="0">
                              <a:pos x="2169365" y="72370"/>
                            </a:cxn>
                            <a:cxn ang="0">
                              <a:pos x="2210664" y="71638"/>
                            </a:cxn>
                            <a:cxn ang="0">
                              <a:pos x="2245750" y="76024"/>
                            </a:cxn>
                            <a:cxn ang="0">
                              <a:pos x="2312998" y="89182"/>
                            </a:cxn>
                            <a:cxn ang="0">
                              <a:pos x="2345160" y="93569"/>
                            </a:cxn>
                            <a:cxn ang="0">
                              <a:pos x="2399252" y="105265"/>
                            </a:cxn>
                            <a:cxn ang="0">
                              <a:pos x="2454804" y="116961"/>
                            </a:cxn>
                            <a:cxn ang="0">
                              <a:pos x="2508894" y="130118"/>
                            </a:cxn>
                            <a:cxn ang="0">
                              <a:pos x="2562986" y="146201"/>
                            </a:cxn>
                            <a:cxn ang="0">
                              <a:pos x="2589300" y="153510"/>
                            </a:cxn>
                            <a:cxn ang="0">
                              <a:pos x="2615615" y="162282"/>
                            </a:cxn>
                            <a:cxn ang="0">
                              <a:pos x="2615954" y="162592"/>
                            </a:cxn>
                            <a:cxn ang="0">
                              <a:pos x="2634824" y="165846"/>
                            </a:cxn>
                            <a:cxn ang="0">
                              <a:pos x="2680554" y="182841"/>
                            </a:cxn>
                            <a:cxn ang="0">
                              <a:pos x="2686942" y="192520"/>
                            </a:cxn>
                            <a:cxn ang="0">
                              <a:pos x="2688710" y="192985"/>
                            </a:cxn>
                            <a:cxn ang="0">
                              <a:pos x="2729644" y="209066"/>
                            </a:cxn>
                            <a:cxn ang="0">
                              <a:pos x="2764730" y="223686"/>
                            </a:cxn>
                            <a:cxn ang="0">
                              <a:pos x="2799816" y="239769"/>
                            </a:cxn>
                            <a:cxn ang="0">
                              <a:pos x="2826130" y="254389"/>
                            </a:cxn>
                            <a:cxn ang="0">
                              <a:pos x="2843673" y="263161"/>
                            </a:cxn>
                            <a:cxn ang="0">
                              <a:pos x="2862677" y="273395"/>
                            </a:cxn>
                            <a:cxn ang="0">
                              <a:pos x="2927001" y="309946"/>
                            </a:cxn>
                            <a:cxn ang="0">
                              <a:pos x="3008868" y="362578"/>
                            </a:cxn>
                            <a:cxn ang="0">
                              <a:pos x="3051264" y="391818"/>
                            </a:cxn>
                            <a:cxn ang="0">
                              <a:pos x="3052492" y="392695"/>
                            </a:cxn>
                            <a:cxn ang="0">
                              <a:pos x="3074158" y="405858"/>
                            </a:cxn>
                            <a:cxn ang="0">
                              <a:pos x="3899173" y="1957628"/>
                            </a:cxn>
                            <a:cxn ang="0">
                              <a:pos x="3898556" y="1969863"/>
                            </a:cxn>
                            <a:cxn ang="0">
                              <a:pos x="3915254" y="1972248"/>
                            </a:cxn>
                            <a:cxn ang="0">
                              <a:pos x="3931334" y="1983944"/>
                            </a:cxn>
                            <a:cxn ang="0">
                              <a:pos x="3938644" y="2023418"/>
                            </a:cxn>
                            <a:cxn ang="0">
                              <a:pos x="3966420" y="2070202"/>
                            </a:cxn>
                            <a:cxn ang="0">
                              <a:pos x="3978117" y="2071266"/>
                            </a:cxn>
                            <a:cxn ang="0">
                              <a:pos x="3978117" y="2059969"/>
                            </a:cxn>
                            <a:cxn ang="0">
                              <a:pos x="3990001" y="2026954"/>
                            </a:cxn>
                            <a:cxn ang="0">
                              <a:pos x="3989810" y="2020495"/>
                            </a:cxn>
                            <a:cxn ang="0">
                              <a:pos x="4001506" y="1981020"/>
                            </a:cxn>
                            <a:cxn ang="0">
                              <a:pos x="4017588" y="1981020"/>
                            </a:cxn>
                            <a:cxn ang="0">
                              <a:pos x="4042439" y="1964939"/>
                            </a:cxn>
                            <a:cxn ang="0">
                              <a:pos x="4045363" y="2029267"/>
                            </a:cxn>
                            <a:cxn ang="0">
                              <a:pos x="4038054" y="2059969"/>
                            </a:cxn>
                            <a:cxn ang="0">
                              <a:pos x="4029283" y="2089209"/>
                            </a:cxn>
                            <a:cxn ang="0">
                              <a:pos x="4024896" y="2137456"/>
                            </a:cxn>
                            <a:cxn ang="0">
                              <a:pos x="4023435" y="2162309"/>
                            </a:cxn>
                            <a:cxn ang="0">
                              <a:pos x="4020511" y="2187164"/>
                            </a:cxn>
                            <a:cxn ang="0">
                              <a:pos x="4014279" y="2191321"/>
                            </a:cxn>
                            <a:cxn ang="0">
                              <a:pos x="4014664" y="2193011"/>
                            </a:cxn>
                            <a:cxn ang="0">
                              <a:pos x="4020636" y="2189029"/>
                            </a:cxn>
                            <a:cxn ang="0">
                              <a:pos x="4023435" y="2165233"/>
                            </a:cxn>
                            <a:cxn ang="0">
                              <a:pos x="4024896" y="2140380"/>
                            </a:cxn>
                            <a:cxn ang="0">
                              <a:pos x="4029283" y="2092133"/>
                            </a:cxn>
                            <a:cxn ang="0">
                              <a:pos x="4038054" y="2062893"/>
                            </a:cxn>
                            <a:cxn ang="0">
                              <a:pos x="4045363" y="2032191"/>
                            </a:cxn>
                            <a:cxn ang="0">
                              <a:pos x="4057058" y="2040963"/>
                            </a:cxn>
                            <a:cxn ang="0">
                              <a:pos x="4055597" y="2062893"/>
                            </a:cxn>
                            <a:cxn ang="0">
                              <a:pos x="4052673" y="2084824"/>
                            </a:cxn>
                            <a:cxn ang="0">
                              <a:pos x="4051211" y="2125760"/>
                            </a:cxn>
                            <a:cxn ang="0">
                              <a:pos x="4048287" y="2174005"/>
                            </a:cxn>
                            <a:cxn ang="0">
                              <a:pos x="4040978" y="2225176"/>
                            </a:cxn>
                            <a:cxn ang="0">
                              <a:pos x="4032207" y="2279270"/>
                            </a:cxn>
                            <a:cxn ang="0">
                              <a:pos x="4021973" y="2331902"/>
                            </a:cxn>
                            <a:cxn ang="0">
                              <a:pos x="4002968" y="2443015"/>
                            </a:cxn>
                            <a:cxn ang="0">
                              <a:pos x="3985425" y="2453250"/>
                            </a:cxn>
                            <a:cxn ang="0">
                              <a:pos x="3963496" y="2517578"/>
                            </a:cxn>
                            <a:cxn ang="0">
                              <a:pos x="3957648" y="2578982"/>
                            </a:cxn>
                            <a:cxn ang="0">
                              <a:pos x="3954725" y="2587754"/>
                            </a:cxn>
                            <a:cxn ang="0">
                              <a:pos x="3929873" y="2655007"/>
                            </a:cxn>
                            <a:cxn ang="0">
                              <a:pos x="3922563" y="2660855"/>
                            </a:cxn>
                            <a:cxn ang="0">
                              <a:pos x="3891863" y="2732492"/>
                            </a:cxn>
                            <a:cxn ang="0">
                              <a:pos x="3924025" y="2660855"/>
                            </a:cxn>
                            <a:cxn ang="0">
                              <a:pos x="3931334" y="2655007"/>
                            </a:cxn>
                            <a:cxn ang="0">
                              <a:pos x="3884553" y="2788049"/>
                            </a:cxn>
                            <a:cxn ang="0">
                              <a:pos x="3859701" y="2801208"/>
                            </a:cxn>
                            <a:cxn ang="0">
                              <a:pos x="3854547" y="2811518"/>
                            </a:cxn>
                            <a:cxn ang="0">
                              <a:pos x="3855316" y="2812902"/>
                            </a:cxn>
                            <a:cxn ang="0">
                              <a:pos x="3861164" y="2801206"/>
                            </a:cxn>
                            <a:cxn ang="0">
                              <a:pos x="3886015" y="2788049"/>
                            </a:cxn>
                            <a:cxn ang="0">
                              <a:pos x="3868473" y="2837757"/>
                            </a:cxn>
                            <a:cxn ang="0">
                              <a:pos x="3836310" y="2896237"/>
                            </a:cxn>
                            <a:cxn ang="0">
                              <a:pos x="3820230" y="2925477"/>
                            </a:cxn>
                            <a:cxn ang="0">
                              <a:pos x="3802687" y="2954718"/>
                            </a:cxn>
                            <a:cxn ang="0">
                              <a:pos x="3789529" y="2976647"/>
                            </a:cxn>
                            <a:cxn ang="0">
                              <a:pos x="3770525" y="3019046"/>
                            </a:cxn>
                            <a:cxn ang="0">
                              <a:pos x="3750058" y="3059982"/>
                            </a:cxn>
                            <a:cxn ang="0">
                              <a:pos x="3717896" y="3103842"/>
                            </a:cxn>
                            <a:cxn ang="0">
                              <a:pos x="3685734" y="3144779"/>
                            </a:cxn>
                            <a:cxn ang="0">
                              <a:pos x="3687074" y="3142019"/>
                            </a:cxn>
                            <a:cxn ang="0">
                              <a:pos x="3650647" y="3191563"/>
                            </a:cxn>
                            <a:cxn ang="0">
                              <a:pos x="3571704" y="3277822"/>
                            </a:cxn>
                            <a:cxn ang="0">
                              <a:pos x="3556162" y="3301736"/>
                            </a:cxn>
                            <a:cxn ang="0">
                              <a:pos x="3571704" y="3279283"/>
                            </a:cxn>
                            <a:cxn ang="0">
                              <a:pos x="3650647" y="3193024"/>
                            </a:cxn>
                            <a:cxn ang="0">
                              <a:pos x="3590709" y="3283669"/>
                            </a:cxn>
                            <a:cxn ang="0">
                              <a:pos x="3559826" y="3316017"/>
                            </a:cxn>
                            <a:cxn ang="0">
                              <a:pos x="3535034" y="3334243"/>
                            </a:cxn>
                            <a:cxn ang="0">
                              <a:pos x="3533694" y="3336302"/>
                            </a:cxn>
                            <a:cxn ang="0">
                              <a:pos x="3518194" y="3348227"/>
                            </a:cxn>
                            <a:cxn ang="0">
                              <a:pos x="3517614" y="3352384"/>
                            </a:cxn>
                            <a:cxn ang="0">
                              <a:pos x="3448903" y="3422560"/>
                            </a:cxn>
                            <a:cxn ang="0">
                              <a:pos x="3375807" y="3489813"/>
                            </a:cxn>
                            <a:cxn ang="0">
                              <a:pos x="3372428" y="3492265"/>
                            </a:cxn>
                            <a:cxn ang="0">
                              <a:pos x="3348032" y="3523438"/>
                            </a:cxn>
                            <a:cxn ang="0">
                              <a:pos x="3289555" y="3567298"/>
                            </a:cxn>
                            <a:cxn ang="0">
                              <a:pos x="3234902" y="3608291"/>
                            </a:cxn>
                            <a:cxn ang="0">
                              <a:pos x="3234706" y="3608529"/>
                            </a:cxn>
                            <a:cxn ang="0">
                              <a:pos x="3289555" y="3568761"/>
                            </a:cxn>
                            <a:cxn ang="0">
                              <a:pos x="3348032" y="3524901"/>
                            </a:cxn>
                            <a:cxn ang="0">
                              <a:pos x="3299788" y="3573146"/>
                            </a:cxn>
                            <a:cxn ang="0">
                              <a:pos x="3260500" y="3598732"/>
                            </a:cxn>
                            <a:cxn ang="0">
                              <a:pos x="3233321" y="3610211"/>
                            </a:cxn>
                            <a:cxn ang="0">
                              <a:pos x="3232540" y="3611160"/>
                            </a:cxn>
                            <a:cxn ang="0">
                              <a:pos x="3203302" y="3630165"/>
                            </a:cxn>
                            <a:cxn ang="0">
                              <a:pos x="3192285" y="3635272"/>
                            </a:cxn>
                            <a:cxn ang="0">
                              <a:pos x="3164563" y="3657762"/>
                            </a:cxn>
                            <a:cxn ang="0">
                              <a:pos x="3137517" y="3676950"/>
                            </a:cxn>
                            <a:cxn ang="0">
                              <a:pos x="3096583" y="3703266"/>
                            </a:cxn>
                            <a:cxn ang="0">
                              <a:pos x="3083427" y="3704729"/>
                            </a:cxn>
                            <a:cxn ang="0">
                              <a:pos x="3068803" y="3711229"/>
                            </a:cxn>
                            <a:cxn ang="0">
                              <a:pos x="3066530" y="3712956"/>
                            </a:cxn>
                            <a:cxn ang="0">
                              <a:pos x="3084888" y="3706190"/>
                            </a:cxn>
                            <a:cxn ang="0">
                              <a:pos x="3098046" y="3704729"/>
                            </a:cxn>
                            <a:cxn ang="0">
                              <a:pos x="3045417" y="3744202"/>
                            </a:cxn>
                            <a:cxn ang="0">
                              <a:pos x="3011792" y="3761748"/>
                            </a:cxn>
                            <a:cxn ang="0">
                              <a:pos x="2978169" y="3777829"/>
                            </a:cxn>
                            <a:cxn ang="0">
                              <a:pos x="2954419" y="3781391"/>
                            </a:cxn>
                            <a:cxn ang="0">
                              <a:pos x="2950392" y="3783677"/>
                            </a:cxn>
                            <a:cxn ang="0">
                              <a:pos x="2839286" y="3831922"/>
                            </a:cxn>
                            <a:cxn ang="0">
                              <a:pos x="2833621" y="3833210"/>
                            </a:cxn>
                            <a:cxn ang="0">
                              <a:pos x="2799816" y="3855315"/>
                            </a:cxn>
                            <a:cxn ang="0">
                              <a:pos x="2818820" y="3861163"/>
                            </a:cxn>
                            <a:cxn ang="0">
                              <a:pos x="2748648" y="3891866"/>
                            </a:cxn>
                            <a:cxn ang="0">
                              <a:pos x="2754496" y="3871397"/>
                            </a:cxn>
                            <a:cxn ang="0">
                              <a:pos x="2731105" y="3880169"/>
                            </a:cxn>
                            <a:cxn ang="0">
                              <a:pos x="2709177" y="3887479"/>
                            </a:cxn>
                            <a:cxn ang="0">
                              <a:pos x="2663857" y="3902099"/>
                            </a:cxn>
                            <a:cxn ang="0">
                              <a:pos x="2657802" y="3894831"/>
                            </a:cxn>
                            <a:cxn ang="0">
                              <a:pos x="2636080" y="3899175"/>
                            </a:cxn>
                            <a:cxn ang="0">
                              <a:pos x="2609765" y="3905023"/>
                            </a:cxn>
                            <a:cxn ang="0">
                              <a:pos x="2555676" y="3918182"/>
                            </a:cxn>
                            <a:cxn ang="0">
                              <a:pos x="2553892" y="3919011"/>
                            </a:cxn>
                            <a:cxn ang="0">
                              <a:pos x="2605381" y="3906484"/>
                            </a:cxn>
                            <a:cxn ang="0">
                              <a:pos x="2631695" y="3900636"/>
                            </a:cxn>
                            <a:cxn ang="0">
                              <a:pos x="2653623" y="3896251"/>
                            </a:cxn>
                            <a:cxn ang="0">
                              <a:pos x="2662394" y="3903560"/>
                            </a:cxn>
                            <a:cxn ang="0">
                              <a:pos x="2707714" y="3888940"/>
                            </a:cxn>
                            <a:cxn ang="0">
                              <a:pos x="2729642" y="3881631"/>
                            </a:cxn>
                            <a:cxn ang="0">
                              <a:pos x="2753033" y="3872859"/>
                            </a:cxn>
                            <a:cxn ang="0">
                              <a:pos x="2747185" y="3893327"/>
                            </a:cxn>
                            <a:cxn ang="0">
                              <a:pos x="2685785" y="3922567"/>
                            </a:cxn>
                            <a:cxn ang="0">
                              <a:pos x="2682775" y="3921724"/>
                            </a:cxn>
                            <a:cxn ang="0">
                              <a:pos x="2640466" y="3938648"/>
                            </a:cxn>
                            <a:cxn ang="0">
                              <a:pos x="2605381" y="3948883"/>
                            </a:cxn>
                            <a:cxn ang="0">
                              <a:pos x="2552752" y="3962040"/>
                            </a:cxn>
                            <a:cxn ang="0">
                              <a:pos x="2531006" y="3960214"/>
                            </a:cxn>
                            <a:cxn ang="0">
                              <a:pos x="2485524" y="3969064"/>
                            </a:cxn>
                            <a:cxn ang="0">
                              <a:pos x="2484041" y="3972275"/>
                            </a:cxn>
                            <a:cxn ang="0">
                              <a:pos x="2362703" y="3995667"/>
                            </a:cxn>
                            <a:cxn ang="0">
                              <a:pos x="2334926" y="3988357"/>
                            </a:cxn>
                            <a:cxn ang="0">
                              <a:pos x="2311535" y="3988357"/>
                            </a:cxn>
                            <a:cxn ang="0">
                              <a:pos x="2270602" y="4001515"/>
                            </a:cxn>
                            <a:cxn ang="0">
                              <a:pos x="2234055" y="4004439"/>
                            </a:cxn>
                            <a:cxn ang="0">
                              <a:pos x="2197506" y="4005901"/>
                            </a:cxn>
                            <a:cxn ang="0">
                              <a:pos x="2193536" y="4004200"/>
                            </a:cxn>
                            <a:cxn ang="0">
                              <a:pos x="2160229" y="4010105"/>
                            </a:cxn>
                            <a:cxn ang="0">
                              <a:pos x="2120026" y="4002977"/>
                            </a:cxn>
                            <a:cxn ang="0">
                              <a:pos x="2121488" y="4001515"/>
                            </a:cxn>
                            <a:cxn ang="0">
                              <a:pos x="2128797" y="3991281"/>
                            </a:cxn>
                            <a:cxn ang="0">
                              <a:pos x="2095174" y="3986895"/>
                            </a:cxn>
                            <a:cxn ang="0">
                              <a:pos x="2111254" y="3978123"/>
                            </a:cxn>
                            <a:cxn ang="0">
                              <a:pos x="2159498" y="3976660"/>
                            </a:cxn>
                            <a:cxn ang="0">
                              <a:pos x="2206279" y="3975199"/>
                            </a:cxn>
                            <a:cxn ang="0">
                              <a:pos x="2273526" y="3976660"/>
                            </a:cxn>
                            <a:cxn ang="0">
                              <a:pos x="2320307" y="3972275"/>
                            </a:cxn>
                            <a:cxn ang="0">
                              <a:pos x="2408022" y="3953268"/>
                            </a:cxn>
                            <a:cxn ang="0">
                              <a:pos x="2466498" y="3940111"/>
                            </a:cxn>
                            <a:cxn ang="0">
                              <a:pos x="2510355" y="3938648"/>
                            </a:cxn>
                            <a:cxn ang="0">
                              <a:pos x="2513407" y="3937232"/>
                            </a:cxn>
                            <a:cxn ang="0">
                              <a:pos x="2470885" y="3938650"/>
                            </a:cxn>
                            <a:cxn ang="0">
                              <a:pos x="2412408" y="3951807"/>
                            </a:cxn>
                            <a:cxn ang="0">
                              <a:pos x="2324693" y="3970814"/>
                            </a:cxn>
                            <a:cxn ang="0">
                              <a:pos x="2277912" y="3975199"/>
                            </a:cxn>
                            <a:cxn ang="0">
                              <a:pos x="2210664" y="3973738"/>
                            </a:cxn>
                            <a:cxn ang="0">
                              <a:pos x="2163883" y="3975199"/>
                            </a:cxn>
                            <a:cxn ang="0">
                              <a:pos x="2115639" y="3976662"/>
                            </a:cxn>
                            <a:cxn ang="0">
                              <a:pos x="2117102" y="3970814"/>
                            </a:cxn>
                            <a:cxn ang="0">
                              <a:pos x="2127335" y="3956194"/>
                            </a:cxn>
                            <a:cxn ang="0">
                              <a:pos x="2577603" y="3881631"/>
                            </a:cxn>
                            <a:cxn ang="0">
                              <a:pos x="2883144" y="3766133"/>
                            </a:cxn>
                            <a:cxn ang="0">
                              <a:pos x="2963548" y="3723734"/>
                            </a:cxn>
                            <a:cxn ang="0">
                              <a:pos x="3008868" y="3700342"/>
                            </a:cxn>
                            <a:cxn ang="0">
                              <a:pos x="3055649" y="3675488"/>
                            </a:cxn>
                            <a:cxn ang="0">
                              <a:pos x="3143364" y="3622856"/>
                            </a:cxn>
                            <a:cxn ang="0">
                              <a:pos x="3213536" y="3568761"/>
                            </a:cxn>
                            <a:cxn ang="0">
                              <a:pos x="3345108" y="3466420"/>
                            </a:cxn>
                            <a:cxn ang="0">
                              <a:pos x="3381655" y="3437180"/>
                            </a:cxn>
                            <a:cxn ang="0">
                              <a:pos x="3416741" y="3406479"/>
                            </a:cxn>
                            <a:cxn ang="0">
                              <a:pos x="3469370" y="3358232"/>
                            </a:cxn>
                            <a:cxn ang="0">
                              <a:pos x="3491299" y="3321682"/>
                            </a:cxn>
                            <a:cxn ang="0">
                              <a:pos x="3522798" y="3292806"/>
                            </a:cxn>
                            <a:cxn ang="0">
                              <a:pos x="3523051" y="3290992"/>
                            </a:cxn>
                            <a:cxn ang="0">
                              <a:pos x="3492762" y="3318758"/>
                            </a:cxn>
                            <a:cxn ang="0">
                              <a:pos x="3470832" y="3355308"/>
                            </a:cxn>
                            <a:cxn ang="0">
                              <a:pos x="3418204" y="3403555"/>
                            </a:cxn>
                            <a:cxn ang="0">
                              <a:pos x="3383118" y="3434256"/>
                            </a:cxn>
                            <a:cxn ang="0">
                              <a:pos x="3346571" y="3463496"/>
                            </a:cxn>
                            <a:cxn ang="0">
                              <a:pos x="3214999" y="3565837"/>
                            </a:cxn>
                            <a:cxn ang="0">
                              <a:pos x="3144827" y="3619932"/>
                            </a:cxn>
                            <a:cxn ang="0">
                              <a:pos x="3057112" y="3672564"/>
                            </a:cxn>
                            <a:cxn ang="0">
                              <a:pos x="3010331" y="3697418"/>
                            </a:cxn>
                            <a:cxn ang="0">
                              <a:pos x="2965011" y="3720810"/>
                            </a:cxn>
                            <a:cxn ang="0">
                              <a:pos x="2884606" y="3763209"/>
                            </a:cxn>
                            <a:cxn ang="0">
                              <a:pos x="2579066" y="3878707"/>
                            </a:cxn>
                            <a:cxn ang="0">
                              <a:pos x="2128797" y="3953270"/>
                            </a:cxn>
                            <a:cxn ang="0">
                              <a:pos x="2095174" y="3953270"/>
                            </a:cxn>
                            <a:cxn ang="0">
                              <a:pos x="2090787" y="3941574"/>
                            </a:cxn>
                            <a:cxn ang="0">
                              <a:pos x="2055702" y="3940111"/>
                            </a:cxn>
                            <a:cxn ang="0">
                              <a:pos x="2023540" y="3953270"/>
                            </a:cxn>
                            <a:cxn ang="0">
                              <a:pos x="1929977" y="3954731"/>
                            </a:cxn>
                            <a:cxn ang="0">
                              <a:pos x="1861268" y="3951807"/>
                            </a:cxn>
                            <a:cxn ang="0">
                              <a:pos x="1827643" y="3948883"/>
                            </a:cxn>
                            <a:cxn ang="0">
                              <a:pos x="1794020" y="3943035"/>
                            </a:cxn>
                            <a:cxn ang="0">
                              <a:pos x="1814275" y="3921430"/>
                            </a:cxn>
                            <a:cxn ang="0">
                              <a:pos x="1810100" y="3922567"/>
                            </a:cxn>
                            <a:cxn ang="0">
                              <a:pos x="1734637" y="3908592"/>
                            </a:cxn>
                            <a:cxn ang="0">
                              <a:pos x="1731157" y="3909410"/>
                            </a:cxn>
                            <a:cxn ang="0">
                              <a:pos x="1586429" y="3883094"/>
                            </a:cxn>
                            <a:cxn ang="0">
                              <a:pos x="1529413" y="3871397"/>
                            </a:cxn>
                            <a:cxn ang="0">
                              <a:pos x="1479708" y="3862625"/>
                            </a:cxn>
                            <a:cxn ang="0">
                              <a:pos x="1419771" y="3834846"/>
                            </a:cxn>
                            <a:cxn ang="0">
                              <a:pos x="1345212" y="3807069"/>
                            </a:cxn>
                            <a:cxn ang="0">
                              <a:pos x="1267732" y="3776366"/>
                            </a:cxn>
                            <a:cxn ang="0">
                              <a:pos x="1280888" y="3766133"/>
                            </a:cxn>
                            <a:cxn ang="0">
                              <a:pos x="1334980" y="3776366"/>
                            </a:cxn>
                            <a:cxn ang="0">
                              <a:pos x="1358370" y="3796834"/>
                            </a:cxn>
                            <a:cxn ang="0">
                              <a:pos x="1438775" y="3820226"/>
                            </a:cxn>
                            <a:cxn ang="0">
                              <a:pos x="1598124" y="3861163"/>
                            </a:cxn>
                            <a:cxn ang="0">
                              <a:pos x="1637595" y="3868473"/>
                            </a:cxn>
                            <a:cxn ang="0">
                              <a:pos x="1679991" y="3875783"/>
                            </a:cxn>
                            <a:cxn ang="0">
                              <a:pos x="1726772" y="3886018"/>
                            </a:cxn>
                            <a:cxn ang="0">
                              <a:pos x="1778325" y="3897166"/>
                            </a:cxn>
                            <a:cxn ang="0">
                              <a:pos x="1782323" y="3896251"/>
                            </a:cxn>
                            <a:cxn ang="0">
                              <a:pos x="1830567" y="3903562"/>
                            </a:cxn>
                            <a:cxn ang="0">
                              <a:pos x="1832028" y="3900638"/>
                            </a:cxn>
                            <a:cxn ang="0">
                              <a:pos x="1902200" y="3903562"/>
                            </a:cxn>
                            <a:cxn ang="0">
                              <a:pos x="1913895" y="3905023"/>
                            </a:cxn>
                            <a:cxn ang="0">
                              <a:pos x="2022077" y="3905023"/>
                            </a:cxn>
                            <a:cxn ang="0">
                              <a:pos x="2101020" y="3907947"/>
                            </a:cxn>
                            <a:cxn ang="0">
                              <a:pos x="2194582" y="3900638"/>
                            </a:cxn>
                            <a:cxn ang="0">
                              <a:pos x="2206278" y="3900638"/>
                            </a:cxn>
                            <a:cxn ang="0">
                              <a:pos x="2210664" y="3912334"/>
                            </a:cxn>
                            <a:cxn ang="0">
                              <a:pos x="2302764" y="3900638"/>
                            </a:cxn>
                            <a:cxn ang="0">
                              <a:pos x="2364164" y="3886018"/>
                            </a:cxn>
                            <a:cxn ang="0">
                              <a:pos x="2399250" y="3880169"/>
                            </a:cxn>
                            <a:cxn ang="0">
                              <a:pos x="2421180" y="3877245"/>
                            </a:cxn>
                            <a:cxn ang="0">
                              <a:pos x="2469422" y="3865549"/>
                            </a:cxn>
                            <a:cxn ang="0">
                              <a:pos x="2508894" y="3856777"/>
                            </a:cxn>
                            <a:cxn ang="0">
                              <a:pos x="2548365" y="3846543"/>
                            </a:cxn>
                            <a:cxn ang="0">
                              <a:pos x="2620767" y="3834011"/>
                            </a:cxn>
                            <a:cxn ang="0">
                              <a:pos x="2630234" y="3830461"/>
                            </a:cxn>
                            <a:cxn ang="0">
                              <a:pos x="2554214" y="3843619"/>
                            </a:cxn>
                            <a:cxn ang="0">
                              <a:pos x="2514742" y="3853853"/>
                            </a:cxn>
                            <a:cxn ang="0">
                              <a:pos x="2475271" y="3862625"/>
                            </a:cxn>
                            <a:cxn ang="0">
                              <a:pos x="2427027" y="3874321"/>
                            </a:cxn>
                            <a:cxn ang="0">
                              <a:pos x="2405099" y="3877245"/>
                            </a:cxn>
                            <a:cxn ang="0">
                              <a:pos x="2370013" y="3883094"/>
                            </a:cxn>
                            <a:cxn ang="0">
                              <a:pos x="2274988" y="3891866"/>
                            </a:cxn>
                            <a:cxn ang="0">
                              <a:pos x="2210664" y="3897714"/>
                            </a:cxn>
                            <a:cxn ang="0">
                              <a:pos x="2198969" y="3897714"/>
                            </a:cxn>
                            <a:cxn ang="0">
                              <a:pos x="2105407" y="3905023"/>
                            </a:cxn>
                            <a:cxn ang="0">
                              <a:pos x="2026463" y="3902099"/>
                            </a:cxn>
                            <a:cxn ang="0">
                              <a:pos x="1918282" y="3902099"/>
                            </a:cxn>
                            <a:cxn ang="0">
                              <a:pos x="1906587" y="3900638"/>
                            </a:cxn>
                            <a:cxn ang="0">
                              <a:pos x="1861268" y="3881631"/>
                            </a:cxn>
                            <a:cxn ang="0">
                              <a:pos x="1836415" y="3897714"/>
                            </a:cxn>
                            <a:cxn ang="0">
                              <a:pos x="1836352" y="3897839"/>
                            </a:cxn>
                            <a:cxn ang="0">
                              <a:pos x="1856882" y="3884555"/>
                            </a:cxn>
                            <a:cxn ang="0">
                              <a:pos x="1902202" y="3903560"/>
                            </a:cxn>
                            <a:cxn ang="0">
                              <a:pos x="1832030" y="3900636"/>
                            </a:cxn>
                            <a:cxn ang="0">
                              <a:pos x="1832582" y="3900278"/>
                            </a:cxn>
                            <a:cxn ang="0">
                              <a:pos x="1786710" y="3893327"/>
                            </a:cxn>
                            <a:cxn ang="0">
                              <a:pos x="1732620" y="3881631"/>
                            </a:cxn>
                            <a:cxn ang="0">
                              <a:pos x="1685839" y="3871397"/>
                            </a:cxn>
                            <a:cxn ang="0">
                              <a:pos x="1643442" y="3864087"/>
                            </a:cxn>
                            <a:cxn ang="0">
                              <a:pos x="1603972" y="3856777"/>
                            </a:cxn>
                            <a:cxn ang="0">
                              <a:pos x="1444622" y="3815841"/>
                            </a:cxn>
                            <a:cxn ang="0">
                              <a:pos x="1364218" y="3792449"/>
                            </a:cxn>
                            <a:cxn ang="0">
                              <a:pos x="1340827" y="3771981"/>
                            </a:cxn>
                            <a:cxn ang="0">
                              <a:pos x="1286736" y="3761746"/>
                            </a:cxn>
                            <a:cxn ang="0">
                              <a:pos x="1206331" y="3720810"/>
                            </a:cxn>
                            <a:cxn ang="0">
                              <a:pos x="1182941" y="3722273"/>
                            </a:cxn>
                            <a:cxn ang="0">
                              <a:pos x="1099611" y="3679874"/>
                            </a:cxn>
                            <a:cxn ang="0">
                              <a:pos x="1084992" y="3653557"/>
                            </a:cxn>
                            <a:cxn ang="0">
                              <a:pos x="1087916" y="3652096"/>
                            </a:cxn>
                            <a:cxn ang="0">
                              <a:pos x="1139084" y="3679874"/>
                            </a:cxn>
                            <a:cxn ang="0">
                              <a:pos x="1190250" y="3707653"/>
                            </a:cxn>
                            <a:cxn ang="0">
                              <a:pos x="1204869" y="3698880"/>
                            </a:cxn>
                            <a:cxn ang="0">
                              <a:pos x="1144931" y="3659406"/>
                            </a:cxn>
                            <a:cxn ang="0">
                              <a:pos x="1095226" y="3637476"/>
                            </a:cxn>
                            <a:cxn ang="0">
                              <a:pos x="1026516" y="3598001"/>
                            </a:cxn>
                            <a:cxn ang="0">
                              <a:pos x="968039" y="3559989"/>
                            </a:cxn>
                            <a:cxn ang="0">
                              <a:pos x="875939" y="3520516"/>
                            </a:cxn>
                            <a:cxn ang="0">
                              <a:pos x="840853" y="3491275"/>
                            </a:cxn>
                            <a:cxn ang="0">
                              <a:pos x="848162" y="3488351"/>
                            </a:cxn>
                            <a:cxn ang="0">
                              <a:pos x="883248" y="3498585"/>
                            </a:cxn>
                            <a:cxn ang="0">
                              <a:pos x="810153" y="3422560"/>
                            </a:cxn>
                            <a:cxn ang="0">
                              <a:pos x="769219" y="3388935"/>
                            </a:cxn>
                            <a:cxn ang="0">
                              <a:pos x="731209" y="3355308"/>
                            </a:cxn>
                            <a:cxn ang="0">
                              <a:pos x="682967" y="3315834"/>
                            </a:cxn>
                            <a:cxn ang="0">
                              <a:pos x="612795" y="3238347"/>
                            </a:cxn>
                            <a:cxn ang="0">
                              <a:pos x="607980" y="3223299"/>
                            </a:cxn>
                            <a:cxn ang="0">
                              <a:pos x="593790" y="3209107"/>
                            </a:cxn>
                            <a:cxn ang="0">
                              <a:pos x="545547" y="3156475"/>
                            </a:cxn>
                            <a:cxn ang="0">
                              <a:pos x="539700" y="3130159"/>
                            </a:cxn>
                            <a:cxn ang="0">
                              <a:pos x="520694" y="3103842"/>
                            </a:cxn>
                            <a:cxn ang="0">
                              <a:pos x="518430" y="3100292"/>
                            </a:cxn>
                            <a:cxn ang="0">
                              <a:pos x="495841" y="3084836"/>
                            </a:cxn>
                            <a:cxn ang="0">
                              <a:pos x="451983" y="3021970"/>
                            </a:cxn>
                            <a:cxn ang="0">
                              <a:pos x="427132" y="2963490"/>
                            </a:cxn>
                            <a:cxn ang="0">
                              <a:pos x="424208" y="2963490"/>
                            </a:cxn>
                            <a:cxn ang="0">
                              <a:pos x="390585" y="2899161"/>
                            </a:cxn>
                            <a:cxn ang="0">
                              <a:pos x="358422" y="2834833"/>
                            </a:cxn>
                            <a:cxn ang="0">
                              <a:pos x="324798" y="2760271"/>
                            </a:cxn>
                            <a:cxn ang="0">
                              <a:pos x="294098" y="2684247"/>
                            </a:cxn>
                            <a:cxn ang="0">
                              <a:pos x="324798" y="2735416"/>
                            </a:cxn>
                            <a:cxn ang="0">
                              <a:pos x="355499" y="2799745"/>
                            </a:cxn>
                            <a:cxn ang="0">
                              <a:pos x="365731" y="2834833"/>
                            </a:cxn>
                            <a:cxn ang="0">
                              <a:pos x="369961" y="2841036"/>
                            </a:cxn>
                            <a:cxn ang="0">
                              <a:pos x="364755" y="2813967"/>
                            </a:cxn>
                            <a:cxn ang="0">
                              <a:pos x="351180" y="2789327"/>
                            </a:cxn>
                            <a:cxn ang="0">
                              <a:pos x="329081" y="2739633"/>
                            </a:cxn>
                            <a:cxn ang="0">
                              <a:pos x="302868" y="2695941"/>
                            </a:cxn>
                            <a:cxn ang="0">
                              <a:pos x="270706" y="2608221"/>
                            </a:cxn>
                            <a:cxn ang="0">
                              <a:pos x="243152" y="2518298"/>
                            </a:cxn>
                            <a:cxn ang="0">
                              <a:pos x="234104" y="2492085"/>
                            </a:cxn>
                            <a:cxn ang="0">
                              <a:pos x="194696" y="2334774"/>
                            </a:cxn>
                            <a:cxn ang="0">
                              <a:pos x="177268" y="2220575"/>
                            </a:cxn>
                            <a:cxn ang="0">
                              <a:pos x="177144" y="2223714"/>
                            </a:cxn>
                            <a:cxn ang="0">
                              <a:pos x="178607" y="2247106"/>
                            </a:cxn>
                            <a:cxn ang="0">
                              <a:pos x="185915" y="2301201"/>
                            </a:cxn>
                            <a:cxn ang="0">
                              <a:pos x="194687" y="2356757"/>
                            </a:cxn>
                            <a:cxn ang="0">
                              <a:pos x="180068" y="2308510"/>
                            </a:cxn>
                            <a:cxn ang="0">
                              <a:pos x="169835" y="2247106"/>
                            </a:cxn>
                            <a:cxn ang="0">
                              <a:pos x="158140" y="2247106"/>
                            </a:cxn>
                            <a:cxn ang="0">
                              <a:pos x="150829" y="2191549"/>
                            </a:cxn>
                            <a:cxn ang="0">
                              <a:pos x="140597" y="2156461"/>
                            </a:cxn>
                            <a:cxn ang="0">
                              <a:pos x="131825" y="2122836"/>
                            </a:cxn>
                            <a:cxn ang="0">
                              <a:pos x="106972" y="2096520"/>
                            </a:cxn>
                            <a:cxn ang="0">
                              <a:pos x="99663" y="2096520"/>
                            </a:cxn>
                            <a:cxn ang="0">
                              <a:pos x="92353" y="2059969"/>
                            </a:cxn>
                            <a:cxn ang="0">
                              <a:pos x="89429" y="2013184"/>
                            </a:cxn>
                            <a:cxn ang="0">
                              <a:pos x="95277" y="1947395"/>
                            </a:cxn>
                            <a:cxn ang="0">
                              <a:pos x="98201" y="1924003"/>
                            </a:cxn>
                            <a:cxn ang="0">
                              <a:pos x="103180" y="1907958"/>
                            </a:cxn>
                            <a:cxn ang="0">
                              <a:pos x="100759" y="1871370"/>
                            </a:cxn>
                            <a:cxn ang="0">
                              <a:pos x="104048" y="1817275"/>
                            </a:cxn>
                            <a:cxn ang="0">
                              <a:pos x="109896" y="1806311"/>
                            </a:cxn>
                            <a:cxn ang="0">
                              <a:pos x="109896" y="1799731"/>
                            </a:cxn>
                            <a:cxn ang="0">
                              <a:pos x="98201" y="1821662"/>
                            </a:cxn>
                            <a:cxn ang="0">
                              <a:pos x="87968" y="1807042"/>
                            </a:cxn>
                            <a:cxn ang="0">
                              <a:pos x="68962" y="1780726"/>
                            </a:cxn>
                            <a:cxn ang="0">
                              <a:pos x="65491" y="1759892"/>
                            </a:cxn>
                            <a:cxn ang="0">
                              <a:pos x="64577" y="1761719"/>
                            </a:cxn>
                            <a:cxn ang="0">
                              <a:pos x="58730" y="1820199"/>
                            </a:cxn>
                            <a:cxn ang="0">
                              <a:pos x="54343" y="1878680"/>
                            </a:cxn>
                            <a:cxn ang="0">
                              <a:pos x="49958" y="1924003"/>
                            </a:cxn>
                            <a:cxn ang="0">
                              <a:pos x="49958" y="2017570"/>
                            </a:cxn>
                            <a:cxn ang="0">
                              <a:pos x="51419" y="2065817"/>
                            </a:cxn>
                            <a:cxn ang="0">
                              <a:pos x="54343" y="2114062"/>
                            </a:cxn>
                            <a:cxn ang="0">
                              <a:pos x="41187" y="2159385"/>
                            </a:cxn>
                            <a:cxn ang="0">
                              <a:pos x="38263" y="2159385"/>
                            </a:cxn>
                            <a:cxn ang="0">
                              <a:pos x="29491" y="2071665"/>
                            </a:cxn>
                            <a:cxn ang="0">
                              <a:pos x="29491" y="1981020"/>
                            </a:cxn>
                            <a:cxn ang="0">
                              <a:pos x="36800" y="1910844"/>
                            </a:cxn>
                            <a:cxn ang="0">
                              <a:pos x="49952" y="1923995"/>
                            </a:cxn>
                            <a:cxn ang="0">
                              <a:pos x="38263" y="1909383"/>
                            </a:cxn>
                            <a:cxn ang="0">
                              <a:pos x="35339" y="1856750"/>
                            </a:cxn>
                            <a:cxn ang="0">
                              <a:pos x="38263" y="1776339"/>
                            </a:cxn>
                            <a:cxn ang="0">
                              <a:pos x="39724" y="1754410"/>
                            </a:cxn>
                            <a:cxn ang="0">
                              <a:pos x="44111" y="1717859"/>
                            </a:cxn>
                            <a:cxn ang="0">
                              <a:pos x="61654" y="1652069"/>
                            </a:cxn>
                            <a:cxn ang="0">
                              <a:pos x="70394" y="1608364"/>
                            </a:cxn>
                            <a:cxn ang="0">
                              <a:pos x="67501" y="1597974"/>
                            </a:cxn>
                            <a:cxn ang="0">
                              <a:pos x="57267" y="1656454"/>
                            </a:cxn>
                            <a:cxn ang="0">
                              <a:pos x="39724" y="1722246"/>
                            </a:cxn>
                            <a:cxn ang="0">
                              <a:pos x="35339" y="1758795"/>
                            </a:cxn>
                            <a:cxn ang="0">
                              <a:pos x="33876" y="1780726"/>
                            </a:cxn>
                            <a:cxn ang="0">
                              <a:pos x="30953" y="1861136"/>
                            </a:cxn>
                            <a:cxn ang="0">
                              <a:pos x="33876" y="1913768"/>
                            </a:cxn>
                            <a:cxn ang="0">
                              <a:pos x="26568" y="1983944"/>
                            </a:cxn>
                            <a:cxn ang="0">
                              <a:pos x="26568" y="2074589"/>
                            </a:cxn>
                            <a:cxn ang="0">
                              <a:pos x="35339" y="2162309"/>
                            </a:cxn>
                            <a:cxn ang="0">
                              <a:pos x="38263" y="2162309"/>
                            </a:cxn>
                            <a:cxn ang="0">
                              <a:pos x="57267" y="2245644"/>
                            </a:cxn>
                            <a:cxn ang="0">
                              <a:pos x="67501" y="2314358"/>
                            </a:cxn>
                            <a:cxn ang="0">
                              <a:pos x="89429" y="2384534"/>
                            </a:cxn>
                            <a:cxn ang="0">
                              <a:pos x="123967" y="2535441"/>
                            </a:cxn>
                            <a:cxn ang="0">
                              <a:pos x="126981" y="2564362"/>
                            </a:cxn>
                            <a:cxn ang="0">
                              <a:pos x="133288" y="2564362"/>
                            </a:cxn>
                            <a:cxn ang="0">
                              <a:pos x="165450" y="2641848"/>
                            </a:cxn>
                            <a:cxn ang="0">
                              <a:pos x="177145" y="2681323"/>
                            </a:cxn>
                            <a:cxn ang="0">
                              <a:pos x="155216" y="2647696"/>
                            </a:cxn>
                            <a:cxn ang="0">
                              <a:pos x="131825" y="2595064"/>
                            </a:cxn>
                            <a:cxn ang="0">
                              <a:pos x="130364" y="2609684"/>
                            </a:cxn>
                            <a:cxn ang="0">
                              <a:pos x="117645" y="2570255"/>
                            </a:cxn>
                            <a:cxn ang="0">
                              <a:pos x="108435" y="2571671"/>
                            </a:cxn>
                            <a:cxn ang="0">
                              <a:pos x="98201" y="2538046"/>
                            </a:cxn>
                            <a:cxn ang="0">
                              <a:pos x="63115" y="2457635"/>
                            </a:cxn>
                            <a:cxn ang="0">
                              <a:pos x="41187" y="2385997"/>
                            </a:cxn>
                            <a:cxn ang="0">
                              <a:pos x="39724" y="2326054"/>
                            </a:cxn>
                            <a:cxn ang="0">
                              <a:pos x="29491" y="2255878"/>
                            </a:cxn>
                            <a:cxn ang="0">
                              <a:pos x="22181" y="2185701"/>
                            </a:cxn>
                            <a:cxn ang="0">
                              <a:pos x="6101" y="2134532"/>
                            </a:cxn>
                            <a:cxn ang="0">
                              <a:pos x="16334" y="1862598"/>
                            </a:cxn>
                            <a:cxn ang="0">
                              <a:pos x="26568" y="1792422"/>
                            </a:cxn>
                            <a:cxn ang="0">
                              <a:pos x="17796" y="1754410"/>
                            </a:cxn>
                            <a:cxn ang="0">
                              <a:pos x="35339" y="1649145"/>
                            </a:cxn>
                            <a:cxn ang="0">
                              <a:pos x="39724" y="1624290"/>
                            </a:cxn>
                            <a:cxn ang="0">
                              <a:pos x="51419" y="1539494"/>
                            </a:cxn>
                            <a:cxn ang="0">
                              <a:pos x="82120" y="1478089"/>
                            </a:cxn>
                            <a:cxn ang="0">
                              <a:pos x="74810" y="1561425"/>
                            </a:cxn>
                            <a:cxn ang="0">
                              <a:pos x="82117" y="1547141"/>
                            </a:cxn>
                            <a:cxn ang="0">
                              <a:pos x="86505" y="1512995"/>
                            </a:cxn>
                            <a:cxn ang="0">
                              <a:pos x="87968" y="1475165"/>
                            </a:cxn>
                            <a:cxn ang="0">
                              <a:pos x="101124" y="1426918"/>
                            </a:cxn>
                            <a:cxn ang="0">
                              <a:pos x="121591" y="1353818"/>
                            </a:cxn>
                            <a:cxn ang="0">
                              <a:pos x="146444" y="1279256"/>
                            </a:cxn>
                            <a:cxn ang="0">
                              <a:pos x="148306" y="1277161"/>
                            </a:cxn>
                            <a:cxn ang="0">
                              <a:pos x="159602" y="1217852"/>
                            </a:cxn>
                            <a:cxn ang="0">
                              <a:pos x="175683" y="1175453"/>
                            </a:cxn>
                            <a:cxn ang="0">
                              <a:pos x="194688" y="1140365"/>
                            </a:cxn>
                            <a:cxn ang="0">
                              <a:pos x="232698" y="1067264"/>
                            </a:cxn>
                            <a:cxn ang="0">
                              <a:pos x="263397" y="1001475"/>
                            </a:cxn>
                            <a:cxn ang="0">
                              <a:pos x="307255" y="916678"/>
                            </a:cxn>
                            <a:cxn ang="0">
                              <a:pos x="339417" y="880127"/>
                            </a:cxn>
                            <a:cxn ang="0">
                              <a:pos x="365731" y="828958"/>
                            </a:cxn>
                            <a:cxn ang="0">
                              <a:pos x="387661" y="796794"/>
                            </a:cxn>
                            <a:cxn ang="0">
                              <a:pos x="411051" y="785098"/>
                            </a:cxn>
                            <a:cxn ang="0">
                              <a:pos x="416899" y="776326"/>
                            </a:cxn>
                            <a:cxn ang="0">
                              <a:pos x="440290" y="729541"/>
                            </a:cxn>
                            <a:cxn ang="0">
                              <a:pos x="485608" y="676909"/>
                            </a:cxn>
                            <a:cxn ang="0">
                              <a:pos x="486842" y="698907"/>
                            </a:cxn>
                            <a:cxn ang="0">
                              <a:pos x="483536" y="708154"/>
                            </a:cxn>
                            <a:cxn ang="0">
                              <a:pos x="530927" y="659365"/>
                            </a:cxn>
                            <a:cxn ang="0">
                              <a:pos x="554317" y="628663"/>
                            </a:cxn>
                            <a:cxn ang="0">
                              <a:pos x="585018" y="599423"/>
                            </a:cxn>
                            <a:cxn ang="0">
                              <a:pos x="587664" y="602363"/>
                            </a:cxn>
                            <a:cxn ang="0">
                              <a:pos x="586481" y="600885"/>
                            </a:cxn>
                            <a:cxn ang="0">
                              <a:pos x="624490" y="562872"/>
                            </a:cxn>
                            <a:cxn ang="0">
                              <a:pos x="662500" y="527784"/>
                            </a:cxn>
                            <a:cxn ang="0">
                              <a:pos x="703434" y="483924"/>
                            </a:cxn>
                            <a:cxn ang="0">
                              <a:pos x="760448" y="441525"/>
                            </a:cxn>
                            <a:cxn ang="0">
                              <a:pos x="821848" y="396203"/>
                            </a:cxn>
                            <a:cxn ang="0">
                              <a:pos x="858559" y="370590"/>
                            </a:cxn>
                            <a:cxn ang="0">
                              <a:pos x="883248" y="347956"/>
                            </a:cxn>
                            <a:cxn ang="0">
                              <a:pos x="927105" y="321640"/>
                            </a:cxn>
                            <a:cxn ang="0">
                              <a:pos x="973887" y="296787"/>
                            </a:cxn>
                            <a:cxn ang="0">
                              <a:pos x="980080" y="293602"/>
                            </a:cxn>
                            <a:cxn ang="0">
                              <a:pos x="995999" y="277964"/>
                            </a:cxn>
                            <a:cxn ang="0">
                              <a:pos x="1022131" y="258775"/>
                            </a:cxn>
                            <a:cxn ang="0">
                              <a:pos x="1050821" y="244155"/>
                            </a:cxn>
                            <a:cxn ang="0">
                              <a:pos x="1071117" y="239482"/>
                            </a:cxn>
                            <a:cxn ang="0">
                              <a:pos x="1074758" y="236844"/>
                            </a:cxn>
                            <a:cxn ang="0">
                              <a:pos x="1472398" y="76023"/>
                            </a:cxn>
                            <a:cxn ang="0">
                              <a:pos x="1487152" y="72815"/>
                            </a:cxn>
                            <a:cxn ang="0">
                              <a:pos x="1527951" y="58479"/>
                            </a:cxn>
                            <a:cxn ang="0">
                              <a:pos x="1556093" y="52813"/>
                            </a:cxn>
                            <a:cxn ang="0">
                              <a:pos x="1570767" y="52689"/>
                            </a:cxn>
                            <a:cxn ang="0">
                              <a:pos x="1576194" y="51170"/>
                            </a:cxn>
                            <a:cxn ang="0">
                              <a:pos x="1909510" y="7309"/>
                            </a:cxn>
                            <a:cxn ang="0">
                              <a:pos x="2004169" y="6944"/>
                            </a:cxn>
                            <a:cxn ang="0">
                              <a:pos x="2105407" y="8771"/>
                            </a:cxn>
                            <a:cxn ang="0">
                              <a:pos x="2107291" y="10184"/>
                            </a:cxn>
                            <a:cxn ang="0">
                              <a:pos x="2156574" y="4385"/>
                            </a:cxn>
                            <a:cxn ang="0">
                              <a:pos x="2201893" y="11695"/>
                            </a:cxn>
                            <a:cxn ang="0">
                              <a:pos x="2247213" y="20467"/>
                            </a:cxn>
                            <a:cxn ang="0">
                              <a:pos x="2270594" y="25782"/>
                            </a:cxn>
                            <a:cxn ang="0">
                              <a:pos x="2245750" y="19005"/>
                            </a:cxn>
                            <a:cxn ang="0">
                              <a:pos x="2200430" y="10233"/>
                            </a:cxn>
                            <a:cxn ang="0">
                              <a:pos x="2155112" y="2924"/>
                            </a:cxn>
                            <a:cxn ang="0">
                              <a:pos x="2155112"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rotWithShape="0">
                          <a:gsLst>
                            <a:gs pos="0">
                              <a:srgbClr val="FFFFFF"/>
                            </a:gs>
                            <a:gs pos="100000">
                              <a:srgbClr val="0072C7">
                                <a:alpha val="29999"/>
                              </a:srgbClr>
                            </a:gs>
                          </a:gsLst>
                          <a:path path="rect">
                            <a:fillToRect l="100000" b="100000"/>
                          </a:path>
                          <a:tileRect/>
                        </a:gradFill>
                        <a:ln>
                          <a:noFill/>
                        </a:ln>
                      </wps:spPr>
                      <wps:bodyPr anchor="ctr" upright="1"/>
                    </wps:wsp>
                    <wps:wsp>
                      <wps:cNvPr id="3" name="Freeform: Shape 18"/>
                      <wps:cNvSpPr>
                        <a:spLocks noChangeAspect="1"/>
                      </wps:cNvSpPr>
                      <wps:spPr>
                        <a:xfrm>
                          <a:off x="42280" y="4402"/>
                          <a:ext cx="32260" cy="31838"/>
                        </a:xfrm>
                        <a:custGeom>
                          <a:avLst/>
                          <a:gdLst>
                            <a:gd name="A1" fmla="val 0"/>
                            <a:gd name="A2" fmla="val 0"/>
                            <a:gd name="A3" fmla="val 0"/>
                          </a:gdLst>
                          <a:ahLst/>
                          <a:cxnLst>
                            <a:cxn ang="0">
                              <a:pos x="1753918" y="3166477"/>
                            </a:cxn>
                            <a:cxn ang="0">
                              <a:pos x="1738841" y="3174596"/>
                            </a:cxn>
                            <a:cxn ang="0">
                              <a:pos x="1739744" y="3174983"/>
                            </a:cxn>
                            <a:cxn ang="0">
                              <a:pos x="1879280" y="3084059"/>
                            </a:cxn>
                            <a:cxn ang="0">
                              <a:pos x="1830533" y="3095666"/>
                            </a:cxn>
                            <a:cxn ang="0">
                              <a:pos x="1757412" y="3104952"/>
                            </a:cxn>
                            <a:cxn ang="0">
                              <a:pos x="1753930" y="3095666"/>
                            </a:cxn>
                            <a:cxn ang="0">
                              <a:pos x="1804999" y="3091023"/>
                            </a:cxn>
                            <a:cxn ang="0">
                              <a:pos x="1879280" y="3084059"/>
                            </a:cxn>
                            <a:cxn ang="0">
                              <a:pos x="2006079" y="3071908"/>
                            </a:cxn>
                            <a:cxn ang="0">
                              <a:pos x="2003103" y="3072749"/>
                            </a:cxn>
                            <a:cxn ang="0">
                              <a:pos x="2004629" y="3072452"/>
                            </a:cxn>
                            <a:cxn ang="0">
                              <a:pos x="1096426" y="3054460"/>
                            </a:cxn>
                            <a:cxn ang="0">
                              <a:pos x="1148074" y="3067809"/>
                            </a:cxn>
                            <a:cxn ang="0">
                              <a:pos x="1170127" y="3068969"/>
                            </a:cxn>
                            <a:cxn ang="0">
                              <a:pos x="1231641" y="3099149"/>
                            </a:cxn>
                            <a:cxn ang="0">
                              <a:pos x="1259496" y="3104952"/>
                            </a:cxn>
                            <a:cxn ang="0">
                              <a:pos x="1261238" y="3105533"/>
                            </a:cxn>
                            <a:cxn ang="0">
                              <a:pos x="1267621" y="3099149"/>
                            </a:cxn>
                            <a:cxn ang="0">
                              <a:pos x="1291994" y="3106113"/>
                            </a:cxn>
                            <a:cxn ang="0">
                              <a:pos x="1316368" y="3111916"/>
                            </a:cxn>
                            <a:cxn ang="0">
                              <a:pos x="1364392" y="3123086"/>
                            </a:cxn>
                            <a:cxn ang="0">
                              <a:pos x="1365115" y="3122364"/>
                            </a:cxn>
                            <a:cxn ang="0">
                              <a:pos x="1420826" y="3131649"/>
                            </a:cxn>
                            <a:cxn ang="0">
                              <a:pos x="1447520" y="3136292"/>
                            </a:cxn>
                            <a:cxn ang="0">
                              <a:pos x="1474215" y="3138614"/>
                            </a:cxn>
                            <a:cxn ang="0">
                              <a:pos x="1528765" y="3140935"/>
                            </a:cxn>
                            <a:cxn ang="0">
                              <a:pos x="1603046" y="3139774"/>
                            </a:cxn>
                            <a:cxn ang="0">
                              <a:pos x="1606270" y="3139774"/>
                            </a:cxn>
                            <a:cxn ang="0">
                              <a:pos x="1613492" y="3135711"/>
                            </a:cxn>
                            <a:cxn ang="0">
                              <a:pos x="1629741" y="3130488"/>
                            </a:cxn>
                            <a:cxn ang="0">
                              <a:pos x="1646280" y="3130198"/>
                            </a:cxn>
                            <a:cxn ang="0">
                              <a:pos x="1657597" y="3131648"/>
                            </a:cxn>
                            <a:cxn ang="0">
                              <a:pos x="1660643" y="3139774"/>
                            </a:cxn>
                            <a:cxn ang="0">
                              <a:pos x="1686612" y="3139774"/>
                            </a:cxn>
                            <a:cxn ang="0">
                              <a:pos x="1678488" y="3151381"/>
                            </a:cxn>
                            <a:cxn ang="0">
                              <a:pos x="1673845" y="3157186"/>
                            </a:cxn>
                            <a:cxn ang="0">
                              <a:pos x="1658757" y="3164150"/>
                            </a:cxn>
                            <a:cxn ang="0">
                              <a:pos x="1630901" y="3164150"/>
                            </a:cxn>
                            <a:cxn ang="0">
                              <a:pos x="1594922" y="3161828"/>
                            </a:cxn>
                            <a:cxn ang="0">
                              <a:pos x="1517158" y="3159507"/>
                            </a:cxn>
                            <a:cxn ang="0">
                              <a:pos x="1459126" y="3154864"/>
                            </a:cxn>
                            <a:cxn ang="0">
                              <a:pos x="1408058" y="3147900"/>
                            </a:cxn>
                            <a:cxn ang="0">
                              <a:pos x="1356990" y="3139774"/>
                            </a:cxn>
                            <a:cxn ang="0">
                              <a:pos x="1279228" y="3128167"/>
                            </a:cxn>
                            <a:cxn ang="0">
                              <a:pos x="1218874" y="3108435"/>
                            </a:cxn>
                            <a:cxn ang="0">
                              <a:pos x="1219572" y="3107928"/>
                            </a:cxn>
                            <a:cxn ang="0">
                              <a:pos x="1184055" y="3096828"/>
                            </a:cxn>
                            <a:cxn ang="0">
                              <a:pos x="1152717" y="3082899"/>
                            </a:cxn>
                            <a:cxn ang="0">
                              <a:pos x="1116738" y="3071292"/>
                            </a:cxn>
                            <a:cxn ang="0">
                              <a:pos x="1079597" y="3058523"/>
                            </a:cxn>
                            <a:cxn ang="0">
                              <a:pos x="1096426" y="3054460"/>
                            </a:cxn>
                            <a:cxn ang="0">
                              <a:pos x="1779639" y="3029575"/>
                            </a:cxn>
                            <a:cxn ang="0">
                              <a:pos x="1761907" y="3032281"/>
                            </a:cxn>
                            <a:cxn ang="0">
                              <a:pos x="1639268" y="3038474"/>
                            </a:cxn>
                            <a:cxn ang="0">
                              <a:pos x="1679648" y="3043433"/>
                            </a:cxn>
                            <a:cxn ang="0">
                              <a:pos x="1690094" y="3041111"/>
                            </a:cxn>
                            <a:cxn ang="0">
                              <a:pos x="1762054" y="3032987"/>
                            </a:cxn>
                            <a:cxn ang="0">
                              <a:pos x="1773896" y="3030684"/>
                            </a:cxn>
                            <a:cxn ang="0">
                              <a:pos x="1889826" y="3012757"/>
                            </a:cxn>
                            <a:cxn ang="0">
                              <a:pos x="1829594" y="3021950"/>
                            </a:cxn>
                            <a:cxn ang="0">
                              <a:pos x="1850263" y="3022540"/>
                            </a:cxn>
                            <a:cxn ang="0">
                              <a:pos x="1880005" y="3017027"/>
                            </a:cxn>
                            <a:cxn ang="0">
                              <a:pos x="2109692" y="3010072"/>
                            </a:cxn>
                            <a:cxn ang="0">
                              <a:pos x="1920781" y="3060384"/>
                            </a:cxn>
                            <a:cxn ang="0">
                              <a:pos x="2016380" y="3039081"/>
                            </a:cxn>
                            <a:cxn ang="0">
                              <a:pos x="898537" y="2986558"/>
                            </a:cxn>
                            <a:cxn ang="0">
                              <a:pos x="1032010" y="3043433"/>
                            </a:cxn>
                            <a:cxn ang="0">
                              <a:pos x="1079597" y="3058523"/>
                            </a:cxn>
                            <a:cxn ang="0">
                              <a:pos x="1115577" y="3071290"/>
                            </a:cxn>
                            <a:cxn ang="0">
                              <a:pos x="1151557" y="3082898"/>
                            </a:cxn>
                            <a:cxn ang="0">
                              <a:pos x="1182894" y="3096826"/>
                            </a:cxn>
                            <a:cxn ang="0">
                              <a:pos x="1175930" y="3102631"/>
                            </a:cxn>
                            <a:cxn ang="0">
                              <a:pos x="1157360" y="3099148"/>
                            </a:cxn>
                            <a:cxn ang="0">
                              <a:pos x="1091204" y="3074773"/>
                            </a:cxn>
                            <a:cxn ang="0">
                              <a:pos x="1058706" y="3062004"/>
                            </a:cxn>
                            <a:cxn ang="0">
                              <a:pos x="1026208" y="3048076"/>
                            </a:cxn>
                            <a:cxn ang="0">
                              <a:pos x="983263" y="3032987"/>
                            </a:cxn>
                            <a:cxn ang="0">
                              <a:pos x="946123" y="3016737"/>
                            </a:cxn>
                            <a:cxn ang="0">
                              <a:pos x="917108" y="3001646"/>
                            </a:cxn>
                            <a:cxn ang="0">
                              <a:pos x="898537" y="2986558"/>
                            </a:cxn>
                            <a:cxn ang="0">
                              <a:pos x="953088" y="2957540"/>
                            </a:cxn>
                            <a:cxn ang="0">
                              <a:pos x="1016923" y="2990040"/>
                            </a:cxn>
                            <a:cxn ang="0">
                              <a:pos x="1008799" y="2994683"/>
                            </a:cxn>
                            <a:cxn ang="0">
                              <a:pos x="934518" y="2958700"/>
                            </a:cxn>
                            <a:cxn ang="0">
                              <a:pos x="953088" y="2957540"/>
                            </a:cxn>
                            <a:cxn ang="0">
                              <a:pos x="717477" y="2878610"/>
                            </a:cxn>
                            <a:cxn ang="0">
                              <a:pos x="796401" y="2922718"/>
                            </a:cxn>
                            <a:cxn ang="0">
                              <a:pos x="812650" y="2941290"/>
                            </a:cxn>
                            <a:cxn ang="0">
                              <a:pos x="775509" y="2921557"/>
                            </a:cxn>
                            <a:cxn ang="0">
                              <a:pos x="747654" y="2904146"/>
                            </a:cxn>
                            <a:cxn ang="0">
                              <a:pos x="717477" y="2878610"/>
                            </a:cxn>
                            <a:cxn ang="0">
                              <a:pos x="855873" y="2848826"/>
                            </a:cxn>
                            <a:cxn ang="0">
                              <a:pos x="855884" y="2849156"/>
                            </a:cxn>
                            <a:cxn ang="0">
                              <a:pos x="859804" y="2853900"/>
                            </a:cxn>
                            <a:cxn ang="0">
                              <a:pos x="860235" y="2851913"/>
                            </a:cxn>
                            <a:cxn ang="0">
                              <a:pos x="2550862" y="2772632"/>
                            </a:cxn>
                            <a:cxn ang="0">
                              <a:pos x="2546648" y="2772983"/>
                            </a:cxn>
                            <a:cxn ang="0">
                              <a:pos x="2477009" y="2822895"/>
                            </a:cxn>
                            <a:cxn ang="0">
                              <a:pos x="2408531" y="2860039"/>
                            </a:cxn>
                            <a:cxn ang="0">
                              <a:pos x="2359784" y="2889056"/>
                            </a:cxn>
                            <a:cxn ang="0">
                              <a:pos x="2333090" y="2900664"/>
                            </a:cxn>
                            <a:cxn ang="0">
                              <a:pos x="2305234" y="2912271"/>
                            </a:cxn>
                            <a:cxn ang="0">
                              <a:pos x="2271575" y="2929682"/>
                            </a:cxn>
                            <a:cxn ang="0">
                              <a:pos x="2246041" y="2944771"/>
                            </a:cxn>
                            <a:cxn ang="0">
                              <a:pos x="2208900" y="2959861"/>
                            </a:cxn>
                            <a:cxn ang="0">
                              <a:pos x="2170600" y="2973790"/>
                            </a:cxn>
                            <a:cxn ang="0">
                              <a:pos x="2160153" y="2984236"/>
                            </a:cxn>
                            <a:cxn ang="0">
                              <a:pos x="2143905" y="2990040"/>
                            </a:cxn>
                            <a:cxn ang="0">
                              <a:pos x="2103283" y="2997005"/>
                            </a:cxn>
                            <a:cxn ang="0">
                              <a:pos x="2051053" y="3013255"/>
                            </a:cxn>
                            <a:cxn ang="0">
                              <a:pos x="2003468" y="3028344"/>
                            </a:cxn>
                            <a:cxn ang="0">
                              <a:pos x="1951238" y="3043434"/>
                            </a:cxn>
                            <a:cxn ang="0">
                              <a:pos x="1886242" y="3059684"/>
                            </a:cxn>
                            <a:cxn ang="0">
                              <a:pos x="1794552" y="3074773"/>
                            </a:cxn>
                            <a:cxn ang="0">
                              <a:pos x="1792231" y="3078256"/>
                            </a:cxn>
                            <a:cxn ang="0">
                              <a:pos x="1748145" y="3089278"/>
                            </a:cxn>
                            <a:cxn ang="0">
                              <a:pos x="1749288" y="3089863"/>
                            </a:cxn>
                            <a:cxn ang="0">
                              <a:pos x="1798245" y="3077622"/>
                            </a:cxn>
                            <a:cxn ang="0">
                              <a:pos x="1799195" y="3074773"/>
                            </a:cxn>
                            <a:cxn ang="0">
                              <a:pos x="1890886" y="3059684"/>
                            </a:cxn>
                            <a:cxn ang="0">
                              <a:pos x="1955882" y="3043434"/>
                            </a:cxn>
                            <a:cxn ang="0">
                              <a:pos x="2008110" y="3028344"/>
                            </a:cxn>
                            <a:cxn ang="0">
                              <a:pos x="2055697" y="3013255"/>
                            </a:cxn>
                            <a:cxn ang="0">
                              <a:pos x="2107925" y="2997005"/>
                            </a:cxn>
                            <a:cxn ang="0">
                              <a:pos x="2148548" y="2990040"/>
                            </a:cxn>
                            <a:cxn ang="0">
                              <a:pos x="2121049" y="3006542"/>
                            </a:cxn>
                            <a:cxn ang="0">
                              <a:pos x="2121853" y="3006291"/>
                            </a:cxn>
                            <a:cxn ang="0">
                              <a:pos x="2150870" y="2988879"/>
                            </a:cxn>
                            <a:cxn ang="0">
                              <a:pos x="2167119" y="2983076"/>
                            </a:cxn>
                            <a:cxn ang="0">
                              <a:pos x="2168201" y="2982776"/>
                            </a:cxn>
                            <a:cxn ang="0">
                              <a:pos x="2175242" y="2974950"/>
                            </a:cxn>
                            <a:cxn ang="0">
                              <a:pos x="2213544" y="2961022"/>
                            </a:cxn>
                            <a:cxn ang="0">
                              <a:pos x="2250685" y="2945933"/>
                            </a:cxn>
                            <a:cxn ang="0">
                              <a:pos x="2276219" y="2930843"/>
                            </a:cxn>
                            <a:cxn ang="0">
                              <a:pos x="2309877" y="2913432"/>
                            </a:cxn>
                            <a:cxn ang="0">
                              <a:pos x="2337732" y="2901825"/>
                            </a:cxn>
                            <a:cxn ang="0">
                              <a:pos x="2356834" y="2893520"/>
                            </a:cxn>
                            <a:cxn ang="0">
                              <a:pos x="2366749" y="2886735"/>
                            </a:cxn>
                            <a:cxn ang="0">
                              <a:pos x="2415496" y="2857717"/>
                            </a:cxn>
                            <a:cxn ang="0">
                              <a:pos x="2483973" y="2820574"/>
                            </a:cxn>
                            <a:cxn ang="0">
                              <a:pos x="560593" y="2756581"/>
                            </a:cxn>
                            <a:cxn ang="0">
                              <a:pos x="564999" y="2760361"/>
                            </a:cxn>
                            <a:cxn ang="0">
                              <a:pos x="566503" y="2761127"/>
                            </a:cxn>
                            <a:cxn ang="0">
                              <a:pos x="2558651" y="2726280"/>
                            </a:cxn>
                            <a:cxn ang="0">
                              <a:pos x="2558254" y="2726554"/>
                            </a:cxn>
                            <a:cxn ang="0">
                              <a:pos x="2558254" y="2726886"/>
                            </a:cxn>
                            <a:cxn ang="0">
                              <a:pos x="2560099" y="2727149"/>
                            </a:cxn>
                            <a:cxn ang="0">
                              <a:pos x="2560575" y="2726554"/>
                            </a:cxn>
                            <a:cxn ang="0">
                              <a:pos x="2583726" y="2708954"/>
                            </a:cxn>
                            <a:cxn ang="0">
                              <a:pos x="2576874" y="2713688"/>
                            </a:cxn>
                            <a:cxn ang="0">
                              <a:pos x="2575663" y="2714947"/>
                            </a:cxn>
                            <a:cxn ang="0">
                              <a:pos x="2580362" y="2711939"/>
                            </a:cxn>
                            <a:cxn ang="0">
                              <a:pos x="465825" y="2650488"/>
                            </a:cxn>
                            <a:cxn ang="0">
                              <a:pos x="509657" y="2702100"/>
                            </a:cxn>
                            <a:cxn ang="0">
                              <a:pos x="474903" y="2660392"/>
                            </a:cxn>
                            <a:cxn ang="0">
                              <a:pos x="2665904" y="2650454"/>
                            </a:cxn>
                            <a:cxn ang="0">
                              <a:pos x="2665801" y="2650491"/>
                            </a:cxn>
                            <a:cxn ang="0">
                              <a:pos x="2665033" y="2655750"/>
                            </a:cxn>
                            <a:cxn ang="0">
                              <a:pos x="2646463" y="2676643"/>
                            </a:cxn>
                            <a:cxn ang="0">
                              <a:pos x="2624410" y="2701018"/>
                            </a:cxn>
                            <a:cxn ang="0">
                              <a:pos x="2625739" y="2700711"/>
                            </a:cxn>
                            <a:cxn ang="0">
                              <a:pos x="2646463" y="2677803"/>
                            </a:cxn>
                            <a:cxn ang="0">
                              <a:pos x="2665033" y="2656910"/>
                            </a:cxn>
                            <a:cxn ang="0">
                              <a:pos x="2665904" y="2650454"/>
                            </a:cxn>
                            <a:cxn ang="0">
                              <a:pos x="579268" y="2624317"/>
                            </a:cxn>
                            <a:cxn ang="0">
                              <a:pos x="581566" y="2627114"/>
                            </a:cxn>
                            <a:cxn ang="0">
                              <a:pos x="581682" y="2626731"/>
                            </a:cxn>
                            <a:cxn ang="0">
                              <a:pos x="407587" y="2597712"/>
                            </a:cxn>
                            <a:cxn ang="0">
                              <a:pos x="437763" y="2617445"/>
                            </a:cxn>
                            <a:cxn ang="0">
                              <a:pos x="439245" y="2619191"/>
                            </a:cxn>
                            <a:cxn ang="0">
                              <a:pos x="452996" y="2622233"/>
                            </a:cxn>
                            <a:cxn ang="0">
                              <a:pos x="484188" y="2651106"/>
                            </a:cxn>
                            <a:cxn ang="0">
                              <a:pos x="527132" y="2685928"/>
                            </a:cxn>
                            <a:cxn ang="0">
                              <a:pos x="545702" y="2711464"/>
                            </a:cxn>
                            <a:cxn ang="0">
                              <a:pos x="556148" y="2724233"/>
                            </a:cxn>
                            <a:cxn ang="0">
                              <a:pos x="600252" y="2761376"/>
                            </a:cxn>
                            <a:cxn ang="0">
                              <a:pos x="587485" y="2771822"/>
                            </a:cxn>
                            <a:cxn ang="0">
                              <a:pos x="546412" y="2726180"/>
                            </a:cxn>
                            <a:cxn ang="0">
                              <a:pos x="544542" y="2726554"/>
                            </a:cxn>
                            <a:cxn ang="0">
                              <a:pos x="544542" y="2726554"/>
                            </a:cxn>
                            <a:cxn ang="0">
                              <a:pos x="583412" y="2769745"/>
                            </a:cxn>
                            <a:cxn ang="0">
                              <a:pos x="587485" y="2771822"/>
                            </a:cxn>
                            <a:cxn ang="0">
                              <a:pos x="600253" y="2761376"/>
                            </a:cxn>
                            <a:cxn ang="0">
                              <a:pos x="710513" y="2848430"/>
                            </a:cxn>
                            <a:cxn ang="0">
                              <a:pos x="688462" y="2855395"/>
                            </a:cxn>
                            <a:cxn ang="0">
                              <a:pos x="696586" y="2861199"/>
                            </a:cxn>
                            <a:cxn ang="0">
                              <a:pos x="664088" y="2862359"/>
                            </a:cxn>
                            <a:cxn ang="0">
                              <a:pos x="643196" y="2848430"/>
                            </a:cxn>
                            <a:cxn ang="0">
                              <a:pos x="623466" y="2833341"/>
                            </a:cxn>
                            <a:cxn ang="0">
                              <a:pos x="574719" y="2792715"/>
                            </a:cxn>
                            <a:cxn ang="0">
                              <a:pos x="529453" y="2752090"/>
                            </a:cxn>
                            <a:cxn ang="0">
                              <a:pos x="487670" y="2711464"/>
                            </a:cxn>
                            <a:cxn ang="0">
                              <a:pos x="467940" y="2691732"/>
                            </a:cxn>
                            <a:cxn ang="0">
                              <a:pos x="449370" y="2670839"/>
                            </a:cxn>
                            <a:cxn ang="0">
                              <a:pos x="456334" y="2661553"/>
                            </a:cxn>
                            <a:cxn ang="0">
                              <a:pos x="479546" y="2682446"/>
                            </a:cxn>
                            <a:cxn ang="0">
                              <a:pos x="505081" y="2702178"/>
                            </a:cxn>
                            <a:cxn ang="0">
                              <a:pos x="536417" y="2735840"/>
                            </a:cxn>
                            <a:cxn ang="0">
                              <a:pos x="539081" y="2738125"/>
                            </a:cxn>
                            <a:cxn ang="0">
                              <a:pos x="505081" y="2702178"/>
                            </a:cxn>
                            <a:cxn ang="0">
                              <a:pos x="480706" y="2682446"/>
                            </a:cxn>
                            <a:cxn ang="0">
                              <a:pos x="457494" y="2661553"/>
                            </a:cxn>
                            <a:cxn ang="0">
                              <a:pos x="431960" y="2630213"/>
                            </a:cxn>
                            <a:cxn ang="0">
                              <a:pos x="407587" y="2597712"/>
                            </a:cxn>
                            <a:cxn ang="0">
                              <a:pos x="2964478" y="2413157"/>
                            </a:cxn>
                            <a:cxn ang="0">
                              <a:pos x="2963890" y="2413409"/>
                            </a:cxn>
                            <a:cxn ang="0">
                              <a:pos x="2951212" y="2443836"/>
                            </a:cxn>
                            <a:cxn ang="0">
                              <a:pos x="2952293" y="2267741"/>
                            </a:cxn>
                            <a:cxn ang="0">
                              <a:pos x="2921535" y="2312173"/>
                            </a:cxn>
                            <a:cxn ang="0">
                              <a:pos x="2906446" y="2340030"/>
                            </a:cxn>
                            <a:cxn ang="0">
                              <a:pos x="2891359" y="2365566"/>
                            </a:cxn>
                            <a:cxn ang="0">
                              <a:pos x="2855378" y="2413157"/>
                            </a:cxn>
                            <a:cxn ang="0">
                              <a:pos x="2824041" y="2460746"/>
                            </a:cxn>
                            <a:cxn ang="0">
                              <a:pos x="2796186" y="2499051"/>
                            </a:cxn>
                            <a:cxn ang="0">
                              <a:pos x="2793862" y="2500471"/>
                            </a:cxn>
                            <a:cxn ang="0">
                              <a:pos x="2791961" y="2503287"/>
                            </a:cxn>
                            <a:cxn ang="0">
                              <a:pos x="2795025" y="2501372"/>
                            </a:cxn>
                            <a:cxn ang="0">
                              <a:pos x="2822880" y="2463069"/>
                            </a:cxn>
                            <a:cxn ang="0">
                              <a:pos x="2854218" y="2415478"/>
                            </a:cxn>
                            <a:cxn ang="0">
                              <a:pos x="2890197" y="2367889"/>
                            </a:cxn>
                            <a:cxn ang="0">
                              <a:pos x="2905286" y="2342353"/>
                            </a:cxn>
                            <a:cxn ang="0">
                              <a:pos x="2920374" y="2314496"/>
                            </a:cxn>
                            <a:cxn ang="0">
                              <a:pos x="2951712" y="2269226"/>
                            </a:cxn>
                            <a:cxn ang="0">
                              <a:pos x="3044998" y="2263712"/>
                            </a:cxn>
                            <a:cxn ang="0">
                              <a:pos x="3035278" y="2285477"/>
                            </a:cxn>
                            <a:cxn ang="0">
                              <a:pos x="3014387" y="2327263"/>
                            </a:cxn>
                            <a:cxn ang="0">
                              <a:pos x="3035278" y="2285477"/>
                            </a:cxn>
                            <a:cxn ang="0">
                              <a:pos x="3044998" y="2263712"/>
                            </a:cxn>
                            <a:cxn ang="0">
                              <a:pos x="3072419" y="2251816"/>
                            </a:cxn>
                            <a:cxn ang="0">
                              <a:pos x="3057330" y="2297084"/>
                            </a:cxn>
                            <a:cxn ang="0">
                              <a:pos x="3030636" y="2345835"/>
                            </a:cxn>
                            <a:cxn ang="0">
                              <a:pos x="3003940" y="2395747"/>
                            </a:cxn>
                            <a:cxn ang="0">
                              <a:pos x="2979567" y="2427086"/>
                            </a:cxn>
                            <a:cxn ang="0">
                              <a:pos x="2995816" y="2394585"/>
                            </a:cxn>
                            <a:cxn ang="0">
                              <a:pos x="3009744" y="2362085"/>
                            </a:cxn>
                            <a:cxn ang="0">
                              <a:pos x="3020189" y="2344675"/>
                            </a:cxn>
                            <a:cxn ang="0">
                              <a:pos x="3034117" y="2321460"/>
                            </a:cxn>
                            <a:cxn ang="0">
                              <a:pos x="3046884" y="2298245"/>
                            </a:cxn>
                            <a:cxn ang="0">
                              <a:pos x="3072419" y="2251816"/>
                            </a:cxn>
                            <a:cxn ang="0">
                              <a:pos x="2997293" y="2152319"/>
                            </a:cxn>
                            <a:cxn ang="0">
                              <a:pos x="2969121" y="2201904"/>
                            </a:cxn>
                            <a:cxn ang="0">
                              <a:pos x="2968603" y="2203096"/>
                            </a:cxn>
                            <a:cxn ang="0">
                              <a:pos x="2996976" y="2153153"/>
                            </a:cxn>
                            <a:cxn ang="0">
                              <a:pos x="3012744" y="2040012"/>
                            </a:cxn>
                            <a:cxn ang="0">
                              <a:pos x="2978884" y="2132532"/>
                            </a:cxn>
                            <a:cxn ang="0">
                              <a:pos x="2907656" y="2278137"/>
                            </a:cxn>
                            <a:cxn ang="0">
                              <a:pos x="2897227" y="2294626"/>
                            </a:cxn>
                            <a:cxn ang="0">
                              <a:pos x="2897161" y="2294763"/>
                            </a:cxn>
                            <a:cxn ang="0">
                              <a:pos x="2872787" y="2336549"/>
                            </a:cxn>
                            <a:cxn ang="0">
                              <a:pos x="2848414" y="2381818"/>
                            </a:cxn>
                            <a:cxn ang="0">
                              <a:pos x="2820559" y="2416640"/>
                            </a:cxn>
                            <a:cxn ang="0">
                              <a:pos x="2797346" y="2456105"/>
                            </a:cxn>
                            <a:cxn ang="0">
                              <a:pos x="2660390" y="2610481"/>
                            </a:cxn>
                            <a:cxn ang="0">
                              <a:pos x="2615125" y="2648786"/>
                            </a:cxn>
                            <a:cxn ang="0">
                              <a:pos x="2610782" y="2652087"/>
                            </a:cxn>
                            <a:cxn ang="0">
                              <a:pos x="2608908" y="2653984"/>
                            </a:cxn>
                            <a:cxn ang="0">
                              <a:pos x="2589981" y="2669416"/>
                            </a:cxn>
                            <a:cxn ang="0">
                              <a:pos x="2574503" y="2687089"/>
                            </a:cxn>
                            <a:cxn ang="0">
                              <a:pos x="2517631" y="2730037"/>
                            </a:cxn>
                            <a:cxn ang="0">
                              <a:pos x="2508720" y="2735666"/>
                            </a:cxn>
                            <a:cxn ang="0">
                              <a:pos x="2484515" y="2755400"/>
                            </a:cxn>
                            <a:cxn ang="0">
                              <a:pos x="2481019" y="2757670"/>
                            </a:cxn>
                            <a:cxn ang="0">
                              <a:pos x="2475848" y="2762537"/>
                            </a:cxn>
                            <a:cxn ang="0">
                              <a:pos x="2430583" y="2792716"/>
                            </a:cxn>
                            <a:cxn ang="0">
                              <a:pos x="2385318" y="2820574"/>
                            </a:cxn>
                            <a:cxn ang="0">
                              <a:pos x="2380138" y="2823200"/>
                            </a:cxn>
                            <a:cxn ang="0">
                              <a:pos x="2349488" y="2843108"/>
                            </a:cxn>
                            <a:cxn ang="0">
                              <a:pos x="2339986" y="2847901"/>
                            </a:cxn>
                            <a:cxn ang="0">
                              <a:pos x="2330768" y="2854234"/>
                            </a:cxn>
                            <a:cxn ang="0">
                              <a:pos x="2299430" y="2871646"/>
                            </a:cxn>
                            <a:cxn ang="0">
                              <a:pos x="2270152" y="2883129"/>
                            </a:cxn>
                            <a:cxn ang="0">
                              <a:pos x="2204891" y="2916049"/>
                            </a:cxn>
                            <a:cxn ang="0">
                              <a:pos x="2051789" y="2973155"/>
                            </a:cxn>
                            <a:cxn ang="0">
                              <a:pos x="1945100" y="3000590"/>
                            </a:cxn>
                            <a:cxn ang="0">
                              <a:pos x="2031323" y="2984236"/>
                            </a:cxn>
                            <a:cxn ang="0">
                              <a:pos x="2047572" y="2980753"/>
                            </a:cxn>
                            <a:cxn ang="0">
                              <a:pos x="2099800" y="2962182"/>
                            </a:cxn>
                            <a:cxn ang="0">
                              <a:pos x="2132298" y="2951736"/>
                            </a:cxn>
                            <a:cxn ang="0">
                              <a:pos x="2184528" y="2925038"/>
                            </a:cxn>
                            <a:cxn ang="0">
                              <a:pos x="2243720" y="2904145"/>
                            </a:cxn>
                            <a:cxn ang="0">
                              <a:pos x="2281644" y="2889272"/>
                            </a:cxn>
                            <a:cxn ang="0">
                              <a:pos x="2298270" y="2879770"/>
                            </a:cxn>
                            <a:cxn ang="0">
                              <a:pos x="2313357" y="2875129"/>
                            </a:cxn>
                            <a:cxn ang="0">
                              <a:pos x="2334250" y="2863520"/>
                            </a:cxn>
                            <a:cxn ang="0">
                              <a:pos x="2339739" y="2859705"/>
                            </a:cxn>
                            <a:cxn ang="0">
                              <a:pos x="2353981" y="2846110"/>
                            </a:cxn>
                            <a:cxn ang="0">
                              <a:pos x="2385318" y="2827538"/>
                            </a:cxn>
                            <a:cxn ang="0">
                              <a:pos x="2420969" y="2810061"/>
                            </a:cxn>
                            <a:cxn ang="0">
                              <a:pos x="2434065" y="2802001"/>
                            </a:cxn>
                            <a:cxn ang="0">
                              <a:pos x="2479330" y="2771822"/>
                            </a:cxn>
                            <a:cxn ang="0">
                              <a:pos x="2499061" y="2753250"/>
                            </a:cxn>
                            <a:cxn ang="0">
                              <a:pos x="2521113" y="2739322"/>
                            </a:cxn>
                            <a:cxn ang="0">
                              <a:pos x="2577984" y="2696375"/>
                            </a:cxn>
                            <a:cxn ang="0">
                              <a:pos x="2618607" y="2658070"/>
                            </a:cxn>
                            <a:cxn ang="0">
                              <a:pos x="2663872" y="2619767"/>
                            </a:cxn>
                            <a:cxn ang="0">
                              <a:pos x="2800827" y="2465389"/>
                            </a:cxn>
                            <a:cxn ang="0">
                              <a:pos x="2819675" y="2433346"/>
                            </a:cxn>
                            <a:cxn ang="0">
                              <a:pos x="2820559" y="2430567"/>
                            </a:cxn>
                            <a:cxn ang="0">
                              <a:pos x="2850736" y="2384138"/>
                            </a:cxn>
                            <a:cxn ang="0">
                              <a:pos x="2860021" y="2370209"/>
                            </a:cxn>
                            <a:cxn ang="0">
                              <a:pos x="2872367" y="2353084"/>
                            </a:cxn>
                            <a:cxn ang="0">
                              <a:pos x="2876270" y="2345835"/>
                            </a:cxn>
                            <a:cxn ang="0">
                              <a:pos x="2900642" y="2304048"/>
                            </a:cxn>
                            <a:cxn ang="0">
                              <a:pos x="2948229" y="2205386"/>
                            </a:cxn>
                            <a:cxn ang="0">
                              <a:pos x="2994655" y="2099760"/>
                            </a:cxn>
                            <a:cxn ang="0">
                              <a:pos x="3008293" y="2056812"/>
                            </a:cxn>
                            <a:cxn ang="0">
                              <a:pos x="3139735" y="1937258"/>
                            </a:cxn>
                            <a:cxn ang="0">
                              <a:pos x="3136253" y="1939579"/>
                            </a:cxn>
                            <a:cxn ang="0">
                              <a:pos x="3136253" y="1939579"/>
                            </a:cxn>
                            <a:cxn ang="0">
                              <a:pos x="3150698" y="1868466"/>
                            </a:cxn>
                            <a:cxn ang="0">
                              <a:pos x="3150281" y="1870519"/>
                            </a:cxn>
                            <a:cxn ang="0">
                              <a:pos x="3153662" y="1874578"/>
                            </a:cxn>
                            <a:cxn ang="0">
                              <a:pos x="3164109" y="1886186"/>
                            </a:cxn>
                            <a:cxn ang="0">
                              <a:pos x="3171072" y="1881543"/>
                            </a:cxn>
                            <a:cxn ang="0">
                              <a:pos x="3171248" y="1880652"/>
                            </a:cxn>
                            <a:cxn ang="0">
                              <a:pos x="3166430" y="1883864"/>
                            </a:cxn>
                            <a:cxn ang="0">
                              <a:pos x="3154823" y="1873417"/>
                            </a:cxn>
                            <a:cxn ang="0">
                              <a:pos x="3140352" y="1736610"/>
                            </a:cxn>
                            <a:cxn ang="0">
                              <a:pos x="3139542" y="1736656"/>
                            </a:cxn>
                            <a:cxn ang="0">
                              <a:pos x="3138074" y="1736737"/>
                            </a:cxn>
                            <a:cxn ang="0">
                              <a:pos x="3138575" y="1742255"/>
                            </a:cxn>
                            <a:cxn ang="0">
                              <a:pos x="3137414" y="1771274"/>
                            </a:cxn>
                            <a:cxn ang="0">
                              <a:pos x="3132772" y="1788684"/>
                            </a:cxn>
                            <a:cxn ang="0">
                              <a:pos x="3104917" y="1832792"/>
                            </a:cxn>
                            <a:cxn ang="0">
                              <a:pos x="3097953" y="1871097"/>
                            </a:cxn>
                            <a:cxn ang="0">
                              <a:pos x="3090989" y="1883864"/>
                            </a:cxn>
                            <a:cxn ang="0">
                              <a:pos x="3079382" y="1939579"/>
                            </a:cxn>
                            <a:cxn ang="0">
                              <a:pos x="3066615" y="1983687"/>
                            </a:cxn>
                            <a:cxn ang="0">
                              <a:pos x="3052687" y="2026635"/>
                            </a:cxn>
                            <a:cxn ang="0">
                              <a:pos x="3044563" y="2060295"/>
                            </a:cxn>
                            <a:cxn ang="0">
                              <a:pos x="3035278" y="2095117"/>
                            </a:cxn>
                            <a:cxn ang="0">
                              <a:pos x="3042683" y="2083597"/>
                            </a:cxn>
                            <a:cxn ang="0">
                              <a:pos x="3049206" y="2059134"/>
                            </a:cxn>
                            <a:cxn ang="0">
                              <a:pos x="3055008" y="2024312"/>
                            </a:cxn>
                            <a:cxn ang="0">
                              <a:pos x="3068936" y="1981365"/>
                            </a:cxn>
                            <a:cxn ang="0">
                              <a:pos x="3081704" y="1937258"/>
                            </a:cxn>
                            <a:cxn ang="0">
                              <a:pos x="3093310" y="1881543"/>
                            </a:cxn>
                            <a:cxn ang="0">
                              <a:pos x="3100274" y="1868774"/>
                            </a:cxn>
                            <a:cxn ang="0">
                              <a:pos x="3107238" y="1830471"/>
                            </a:cxn>
                            <a:cxn ang="0">
                              <a:pos x="3135093" y="1786363"/>
                            </a:cxn>
                            <a:cxn ang="0">
                              <a:pos x="3116523" y="1875738"/>
                            </a:cxn>
                            <a:cxn ang="0">
                              <a:pos x="3102595" y="1950025"/>
                            </a:cxn>
                            <a:cxn ang="0">
                              <a:pos x="3071257" y="2045205"/>
                            </a:cxn>
                            <a:cxn ang="0">
                              <a:pos x="3065058" y="2054849"/>
                            </a:cxn>
                            <a:cxn ang="0">
                              <a:pos x="3062407" y="2069291"/>
                            </a:cxn>
                            <a:cxn ang="0">
                              <a:pos x="3053848" y="2093957"/>
                            </a:cxn>
                            <a:cxn ang="0">
                              <a:pos x="3021350" y="2164761"/>
                            </a:cxn>
                            <a:cxn ang="0">
                              <a:pos x="3006261" y="2201904"/>
                            </a:cxn>
                            <a:cxn ang="0">
                              <a:pos x="2996976" y="2221637"/>
                            </a:cxn>
                            <a:cxn ang="0">
                              <a:pos x="2985370" y="2242530"/>
                            </a:cxn>
                            <a:cxn ang="0">
                              <a:pos x="2954033" y="2298245"/>
                            </a:cxn>
                            <a:cxn ang="0">
                              <a:pos x="2920374" y="2352799"/>
                            </a:cxn>
                            <a:cxn ang="0">
                              <a:pos x="2877431" y="2425926"/>
                            </a:cxn>
                            <a:cxn ang="0">
                              <a:pos x="2829844" y="2497891"/>
                            </a:cxn>
                            <a:cxn ang="0">
                              <a:pos x="2798507" y="2538516"/>
                            </a:cxn>
                            <a:cxn ang="0">
                              <a:pos x="2764848" y="2577981"/>
                            </a:cxn>
                            <a:cxn ang="0">
                              <a:pos x="2753242" y="2594231"/>
                            </a:cxn>
                            <a:cxn ang="0">
                              <a:pos x="2740475" y="2610481"/>
                            </a:cxn>
                            <a:cxn ang="0">
                              <a:pos x="2720744" y="2626731"/>
                            </a:cxn>
                            <a:cxn ang="0">
                              <a:pos x="2688474" y="2662464"/>
                            </a:cxn>
                            <a:cxn ang="0">
                              <a:pos x="2689406" y="2666196"/>
                            </a:cxn>
                            <a:cxn ang="0">
                              <a:pos x="2655748" y="2701018"/>
                            </a:cxn>
                            <a:cxn ang="0">
                              <a:pos x="2619767" y="2726554"/>
                            </a:cxn>
                            <a:cxn ang="0">
                              <a:pos x="2590752" y="2749769"/>
                            </a:cxn>
                            <a:cxn ang="0">
                              <a:pos x="2563265" y="2769858"/>
                            </a:cxn>
                            <a:cxn ang="0">
                              <a:pos x="2567539" y="2769502"/>
                            </a:cxn>
                            <a:cxn ang="0">
                              <a:pos x="2597716" y="2747447"/>
                            </a:cxn>
                            <a:cxn ang="0">
                              <a:pos x="2626732" y="2724233"/>
                            </a:cxn>
                            <a:cxn ang="0">
                              <a:pos x="2662712" y="2698697"/>
                            </a:cxn>
                            <a:cxn ang="0">
                              <a:pos x="2696371" y="2663875"/>
                            </a:cxn>
                            <a:cxn ang="0">
                              <a:pos x="2695210" y="2659232"/>
                            </a:cxn>
                            <a:cxn ang="0">
                              <a:pos x="2727708" y="2623250"/>
                            </a:cxn>
                            <a:cxn ang="0">
                              <a:pos x="2747439" y="2607000"/>
                            </a:cxn>
                            <a:cxn ang="0">
                              <a:pos x="2760206" y="2590749"/>
                            </a:cxn>
                            <a:cxn ang="0">
                              <a:pos x="2771812" y="2574499"/>
                            </a:cxn>
                            <a:cxn ang="0">
                              <a:pos x="2805471" y="2535034"/>
                            </a:cxn>
                            <a:cxn ang="0">
                              <a:pos x="2836808" y="2494408"/>
                            </a:cxn>
                            <a:cxn ang="0">
                              <a:pos x="2884395" y="2422443"/>
                            </a:cxn>
                            <a:cxn ang="0">
                              <a:pos x="2927338" y="2349317"/>
                            </a:cxn>
                            <a:cxn ang="0">
                              <a:pos x="2960997" y="2294763"/>
                            </a:cxn>
                            <a:cxn ang="0">
                              <a:pos x="2992334" y="2239048"/>
                            </a:cxn>
                            <a:cxn ang="0">
                              <a:pos x="3003940" y="2218154"/>
                            </a:cxn>
                            <a:cxn ang="0">
                              <a:pos x="3013225" y="2198423"/>
                            </a:cxn>
                            <a:cxn ang="0">
                              <a:pos x="3028314" y="2161279"/>
                            </a:cxn>
                            <a:cxn ang="0">
                              <a:pos x="3060812" y="2090474"/>
                            </a:cxn>
                            <a:cxn ang="0">
                              <a:pos x="3073579" y="2042885"/>
                            </a:cxn>
                            <a:cxn ang="0">
                              <a:pos x="3104917" y="1947705"/>
                            </a:cxn>
                            <a:cxn ang="0">
                              <a:pos x="3118844" y="1873418"/>
                            </a:cxn>
                            <a:cxn ang="0">
                              <a:pos x="3137414" y="1784041"/>
                            </a:cxn>
                            <a:cxn ang="0">
                              <a:pos x="3141601" y="1768342"/>
                            </a:cxn>
                            <a:cxn ang="0">
                              <a:pos x="3138575" y="1767791"/>
                            </a:cxn>
                            <a:cxn ang="0">
                              <a:pos x="3139735" y="1738773"/>
                            </a:cxn>
                            <a:cxn ang="0">
                              <a:pos x="3165269" y="1712076"/>
                            </a:cxn>
                            <a:cxn ang="0">
                              <a:pos x="3151753" y="1768394"/>
                            </a:cxn>
                            <a:cxn ang="0">
                              <a:pos x="3151754" y="1768394"/>
                            </a:cxn>
                            <a:cxn ang="0">
                              <a:pos x="3165270" y="1712077"/>
                            </a:cxn>
                            <a:cxn ang="0">
                              <a:pos x="3175715" y="1700469"/>
                            </a:cxn>
                            <a:cxn ang="0">
                              <a:pos x="3168751" y="1715559"/>
                            </a:cxn>
                            <a:cxn ang="0">
                              <a:pos x="3168751" y="1715559"/>
                            </a:cxn>
                            <a:cxn ang="0">
                              <a:pos x="3167155" y="1747188"/>
                            </a:cxn>
                            <a:cxn ang="0">
                              <a:pos x="3166430" y="1777077"/>
                            </a:cxn>
                            <a:cxn ang="0">
                              <a:pos x="3154823" y="1812793"/>
                            </a:cxn>
                            <a:cxn ang="0">
                              <a:pos x="3154823" y="1816873"/>
                            </a:cxn>
                            <a:cxn ang="0">
                              <a:pos x="3168751" y="1777077"/>
                            </a:cxn>
                            <a:cxn ang="0">
                              <a:pos x="3171072" y="1715558"/>
                            </a:cxn>
                            <a:cxn ang="0">
                              <a:pos x="3176484" y="1703833"/>
                            </a:cxn>
                            <a:cxn ang="0">
                              <a:pos x="3125807" y="1650557"/>
                            </a:cxn>
                            <a:cxn ang="0">
                              <a:pos x="3118201" y="1668536"/>
                            </a:cxn>
                            <a:cxn ang="0">
                              <a:pos x="3115362" y="1694666"/>
                            </a:cxn>
                            <a:cxn ang="0">
                              <a:pos x="3111700" y="1682459"/>
                            </a:cxn>
                            <a:cxn ang="0">
                              <a:pos x="3110361" y="1684182"/>
                            </a:cxn>
                            <a:cxn ang="0">
                              <a:pos x="3114202" y="1696987"/>
                            </a:cxn>
                            <a:cxn ang="0">
                              <a:pos x="3111880" y="1715559"/>
                            </a:cxn>
                            <a:cxn ang="0">
                              <a:pos x="3116523" y="1730648"/>
                            </a:cxn>
                            <a:cxn ang="0">
                              <a:pos x="3120121" y="1730448"/>
                            </a:cxn>
                            <a:cxn ang="0">
                              <a:pos x="3117683" y="1722522"/>
                            </a:cxn>
                            <a:cxn ang="0">
                              <a:pos x="3120004" y="1703950"/>
                            </a:cxn>
                            <a:cxn ang="0">
                              <a:pos x="3125807" y="1650557"/>
                            </a:cxn>
                            <a:cxn ang="0">
                              <a:pos x="3223302" y="1619218"/>
                            </a:cxn>
                            <a:cxn ang="0">
                              <a:pos x="3225623" y="1620378"/>
                            </a:cxn>
                            <a:cxn ang="0">
                              <a:pos x="3224462" y="1669128"/>
                            </a:cxn>
                            <a:cxn ang="0">
                              <a:pos x="3225623" y="1702790"/>
                            </a:cxn>
                            <a:cxn ang="0">
                              <a:pos x="3222141" y="1764308"/>
                            </a:cxn>
                            <a:cxn ang="0">
                              <a:pos x="3218659" y="1799130"/>
                            </a:cxn>
                            <a:cxn ang="0">
                              <a:pos x="3208213" y="1850202"/>
                            </a:cxn>
                            <a:cxn ang="0">
                              <a:pos x="3204732" y="1893150"/>
                            </a:cxn>
                            <a:cxn ang="0">
                              <a:pos x="3187321" y="1972080"/>
                            </a:cxn>
                            <a:cxn ang="0">
                              <a:pos x="3171072" y="2040562"/>
                            </a:cxn>
                            <a:cxn ang="0">
                              <a:pos x="3142057" y="2053331"/>
                            </a:cxn>
                            <a:cxn ang="0">
                              <a:pos x="3144378" y="2046366"/>
                            </a:cxn>
                            <a:cxn ang="0">
                              <a:pos x="3149021" y="1997616"/>
                            </a:cxn>
                            <a:cxn ang="0">
                              <a:pos x="3166430" y="1946544"/>
                            </a:cxn>
                            <a:cxn ang="0">
                              <a:pos x="3180358" y="1938419"/>
                            </a:cxn>
                            <a:cxn ang="0">
                              <a:pos x="3180358" y="1938418"/>
                            </a:cxn>
                            <a:cxn ang="0">
                              <a:pos x="3195447" y="1850202"/>
                            </a:cxn>
                            <a:cxn ang="0">
                              <a:pos x="3203570" y="1808416"/>
                            </a:cxn>
                            <a:cxn ang="0">
                              <a:pos x="3210534" y="1765470"/>
                            </a:cxn>
                            <a:cxn ang="0">
                              <a:pos x="3216338" y="1724844"/>
                            </a:cxn>
                            <a:cxn ang="0">
                              <a:pos x="3218659" y="1686540"/>
                            </a:cxn>
                            <a:cxn ang="0">
                              <a:pos x="3219819" y="1654040"/>
                            </a:cxn>
                            <a:cxn ang="0">
                              <a:pos x="3222141" y="1636628"/>
                            </a:cxn>
                            <a:cxn ang="0">
                              <a:pos x="3223302" y="1619218"/>
                            </a:cxn>
                            <a:cxn ang="0">
                              <a:pos x="163466" y="1081027"/>
                            </a:cxn>
                            <a:cxn ang="0">
                              <a:pos x="164043" y="1081315"/>
                            </a:cxn>
                            <a:cxn ang="0">
                              <a:pos x="164098" y="1081153"/>
                            </a:cxn>
                            <a:cxn ang="0">
                              <a:pos x="233491" y="914655"/>
                            </a:cxn>
                            <a:cxn ang="0">
                              <a:pos x="207956" y="962245"/>
                            </a:cxn>
                            <a:cxn ang="0">
                              <a:pos x="187065" y="979656"/>
                            </a:cxn>
                            <a:cxn ang="0">
                              <a:pos x="187015" y="980767"/>
                            </a:cxn>
                            <a:cxn ang="0">
                              <a:pos x="184995" y="1025203"/>
                            </a:cxn>
                            <a:cxn ang="0">
                              <a:pos x="185052" y="1025097"/>
                            </a:cxn>
                            <a:cxn ang="0">
                              <a:pos x="187065" y="980816"/>
                            </a:cxn>
                            <a:cxn ang="0">
                              <a:pos x="207956" y="963405"/>
                            </a:cxn>
                            <a:cxn ang="0">
                              <a:pos x="233491" y="915815"/>
                            </a:cxn>
                            <a:cxn ang="0">
                              <a:pos x="234361" y="916395"/>
                            </a:cxn>
                            <a:cxn ang="0">
                              <a:pos x="234796" y="915525"/>
                            </a:cxn>
                            <a:cxn ang="0">
                              <a:pos x="247417" y="813671"/>
                            </a:cxn>
                            <a:cxn ang="0">
                              <a:pos x="231168" y="825278"/>
                            </a:cxn>
                            <a:cxn ang="0">
                              <a:pos x="206795" y="876351"/>
                            </a:cxn>
                            <a:cxn ang="0">
                              <a:pos x="212371" y="880812"/>
                            </a:cxn>
                            <a:cxn ang="0">
                              <a:pos x="212553" y="880028"/>
                            </a:cxn>
                            <a:cxn ang="0">
                              <a:pos x="207956" y="876351"/>
                            </a:cxn>
                            <a:cxn ang="0">
                              <a:pos x="232329" y="825278"/>
                            </a:cxn>
                            <a:cxn ang="0">
                              <a:pos x="246718" y="815001"/>
                            </a:cxn>
                            <a:cxn ang="0">
                              <a:pos x="336787" y="747510"/>
                            </a:cxn>
                            <a:cxn ang="0">
                              <a:pos x="335321" y="748684"/>
                            </a:cxn>
                            <a:cxn ang="0">
                              <a:pos x="329098" y="772611"/>
                            </a:cxn>
                            <a:cxn ang="0">
                              <a:pos x="325181" y="784653"/>
                            </a:cxn>
                            <a:cxn ang="0">
                              <a:pos x="218402" y="979656"/>
                            </a:cxn>
                            <a:cxn ang="0">
                              <a:pos x="203313" y="1027245"/>
                            </a:cxn>
                            <a:cxn ang="0">
                              <a:pos x="189385" y="1075996"/>
                            </a:cxn>
                            <a:cxn ang="0">
                              <a:pos x="159208" y="1178140"/>
                            </a:cxn>
                            <a:cxn ang="0">
                              <a:pos x="139478" y="1247784"/>
                            </a:cxn>
                            <a:cxn ang="0">
                              <a:pos x="130193" y="1300018"/>
                            </a:cxn>
                            <a:cxn ang="0">
                              <a:pos x="125550" y="1326714"/>
                            </a:cxn>
                            <a:cxn ang="0">
                              <a:pos x="122068" y="1353411"/>
                            </a:cxn>
                            <a:cxn ang="0">
                              <a:pos x="111623" y="1425376"/>
                            </a:cxn>
                            <a:cxn ang="0">
                              <a:pos x="108140" y="1469484"/>
                            </a:cxn>
                            <a:cxn ang="0">
                              <a:pos x="113944" y="1515913"/>
                            </a:cxn>
                            <a:cxn ang="0">
                              <a:pos x="116664" y="1490615"/>
                            </a:cxn>
                            <a:cxn ang="0">
                              <a:pos x="116265" y="1482252"/>
                            </a:cxn>
                            <a:cxn ang="0">
                              <a:pos x="120908" y="1433501"/>
                            </a:cxn>
                            <a:cxn ang="0">
                              <a:pos x="131353" y="1361536"/>
                            </a:cxn>
                            <a:cxn ang="0">
                              <a:pos x="139638" y="1351593"/>
                            </a:cxn>
                            <a:cxn ang="0">
                              <a:pos x="151668" y="1271077"/>
                            </a:cxn>
                            <a:cxn ang="0">
                              <a:pos x="151084" y="1257070"/>
                            </a:cxn>
                            <a:cxn ang="0">
                              <a:pos x="162551" y="1224197"/>
                            </a:cxn>
                            <a:cxn ang="0">
                              <a:pos x="169373" y="1196595"/>
                            </a:cxn>
                            <a:cxn ang="0">
                              <a:pos x="167333" y="1201355"/>
                            </a:cxn>
                            <a:cxn ang="0">
                              <a:pos x="160370" y="1199033"/>
                            </a:cxn>
                            <a:cxn ang="0">
                              <a:pos x="142959" y="1248945"/>
                            </a:cxn>
                            <a:cxn ang="0">
                              <a:pos x="144121" y="1276803"/>
                            </a:cxn>
                            <a:cxn ang="0">
                              <a:pos x="135995" y="1330197"/>
                            </a:cxn>
                            <a:cxn ang="0">
                              <a:pos x="134835" y="1339482"/>
                            </a:cxn>
                            <a:cxn ang="0">
                              <a:pos x="123229" y="1353411"/>
                            </a:cxn>
                            <a:cxn ang="0">
                              <a:pos x="126710" y="1326714"/>
                            </a:cxn>
                            <a:cxn ang="0">
                              <a:pos x="131353" y="1300018"/>
                            </a:cxn>
                            <a:cxn ang="0">
                              <a:pos x="140638" y="1247784"/>
                            </a:cxn>
                            <a:cxn ang="0">
                              <a:pos x="160370" y="1178140"/>
                            </a:cxn>
                            <a:cxn ang="0">
                              <a:pos x="190546" y="1075996"/>
                            </a:cxn>
                            <a:cxn ang="0">
                              <a:pos x="204474" y="1027245"/>
                            </a:cxn>
                            <a:cxn ang="0">
                              <a:pos x="219562" y="979656"/>
                            </a:cxn>
                            <a:cxn ang="0">
                              <a:pos x="326341" y="784653"/>
                            </a:cxn>
                            <a:cxn ang="0">
                              <a:pos x="336787" y="747510"/>
                            </a:cxn>
                            <a:cxn ang="0">
                              <a:pos x="357680" y="631437"/>
                            </a:cxn>
                            <a:cxn ang="0">
                              <a:pos x="357679" y="631437"/>
                            </a:cxn>
                            <a:cxn ang="0">
                              <a:pos x="363481" y="636080"/>
                            </a:cxn>
                            <a:cxn ang="0">
                              <a:pos x="363481" y="636079"/>
                            </a:cxn>
                            <a:cxn ang="0">
                              <a:pos x="566818" y="466181"/>
                            </a:cxn>
                            <a:cxn ang="0">
                              <a:pos x="566595" y="466359"/>
                            </a:cxn>
                            <a:cxn ang="0">
                              <a:pos x="565919" y="467123"/>
                            </a:cxn>
                            <a:cxn ang="0">
                              <a:pos x="556438" y="477059"/>
                            </a:cxn>
                            <a:cxn ang="0">
                              <a:pos x="554041" y="480547"/>
                            </a:cxn>
                            <a:cxn ang="0">
                              <a:pos x="552476" y="482315"/>
                            </a:cxn>
                            <a:cxn ang="0">
                              <a:pos x="545702" y="492150"/>
                            </a:cxn>
                            <a:cxn ang="0">
                              <a:pos x="474904" y="575722"/>
                            </a:cxn>
                            <a:cxn ang="0">
                              <a:pos x="455172" y="598937"/>
                            </a:cxn>
                            <a:cxn ang="0">
                              <a:pos x="435442" y="623311"/>
                            </a:cxn>
                            <a:cxn ang="0">
                              <a:pos x="348231" y="719710"/>
                            </a:cxn>
                            <a:cxn ang="0">
                              <a:pos x="436602" y="622151"/>
                            </a:cxn>
                            <a:cxn ang="0">
                              <a:pos x="456332" y="597775"/>
                            </a:cxn>
                            <a:cxn ang="0">
                              <a:pos x="476064" y="574561"/>
                            </a:cxn>
                            <a:cxn ang="0">
                              <a:pos x="546862" y="490988"/>
                            </a:cxn>
                            <a:cxn ang="0">
                              <a:pos x="554041" y="480547"/>
                            </a:cxn>
                            <a:cxn ang="0">
                              <a:pos x="565919" y="467123"/>
                            </a:cxn>
                            <a:cxn ang="0">
                              <a:pos x="596281" y="386141"/>
                            </a:cxn>
                            <a:cxn ang="0">
                              <a:pos x="586263" y="389631"/>
                            </a:cxn>
                            <a:cxn ang="0">
                              <a:pos x="578813" y="392397"/>
                            </a:cxn>
                            <a:cxn ang="0">
                              <a:pos x="577040" y="394647"/>
                            </a:cxn>
                            <a:cxn ang="0">
                              <a:pos x="564273" y="406254"/>
                            </a:cxn>
                            <a:cxn ang="0">
                              <a:pos x="531775" y="427147"/>
                            </a:cxn>
                            <a:cxn ang="0">
                              <a:pos x="509723" y="451523"/>
                            </a:cxn>
                            <a:cxn ang="0">
                              <a:pos x="488832" y="475898"/>
                            </a:cxn>
                            <a:cxn ang="0">
                              <a:pos x="474904" y="488667"/>
                            </a:cxn>
                            <a:cxn ang="0">
                              <a:pos x="474430" y="488074"/>
                            </a:cxn>
                            <a:cxn ang="0">
                              <a:pos x="461266" y="503902"/>
                            </a:cxn>
                            <a:cxn ang="0">
                              <a:pos x="438923" y="531614"/>
                            </a:cxn>
                            <a:cxn ang="0">
                              <a:pos x="402944" y="571079"/>
                            </a:cxn>
                            <a:cxn ang="0">
                              <a:pos x="408747" y="578042"/>
                            </a:cxn>
                            <a:cxn ang="0">
                              <a:pos x="408858" y="577945"/>
                            </a:cxn>
                            <a:cxn ang="0">
                              <a:pos x="404104" y="572239"/>
                            </a:cxn>
                            <a:cxn ang="0">
                              <a:pos x="440083" y="532774"/>
                            </a:cxn>
                            <a:cxn ang="0">
                              <a:pos x="476064" y="488667"/>
                            </a:cxn>
                            <a:cxn ang="0">
                              <a:pos x="489992" y="475899"/>
                            </a:cxn>
                            <a:cxn ang="0">
                              <a:pos x="510883" y="451523"/>
                            </a:cxn>
                            <a:cxn ang="0">
                              <a:pos x="532935" y="427149"/>
                            </a:cxn>
                            <a:cxn ang="0">
                              <a:pos x="565433" y="406255"/>
                            </a:cxn>
                            <a:cxn ang="0">
                              <a:pos x="578200" y="394648"/>
                            </a:cxn>
                            <a:cxn ang="0">
                              <a:pos x="592128" y="389425"/>
                            </a:cxn>
                            <a:cxn ang="0">
                              <a:pos x="596524" y="388060"/>
                            </a:cxn>
                            <a:cxn ang="0">
                              <a:pos x="2277379" y="176431"/>
                            </a:cxn>
                            <a:cxn ang="0">
                              <a:pos x="2336571" y="203127"/>
                            </a:cxn>
                            <a:cxn ang="0">
                              <a:pos x="2362105" y="224020"/>
                            </a:cxn>
                            <a:cxn ang="0">
                              <a:pos x="2305234" y="196163"/>
                            </a:cxn>
                            <a:cxn ang="0">
                              <a:pos x="2277379" y="176431"/>
                            </a:cxn>
                            <a:cxn ang="0">
                              <a:pos x="2084712" y="91697"/>
                            </a:cxn>
                            <a:cxn ang="0">
                              <a:pos x="2131138" y="102143"/>
                            </a:cxn>
                            <a:cxn ang="0">
                              <a:pos x="2196134" y="134643"/>
                            </a:cxn>
                            <a:cxn ang="0">
                              <a:pos x="2084712" y="91697"/>
                            </a:cxn>
                            <a:cxn ang="0">
                              <a:pos x="1386008" y="84008"/>
                            </a:cxn>
                            <a:cxn ang="0">
                              <a:pos x="1361634" y="87054"/>
                            </a:cxn>
                            <a:cxn ang="0">
                              <a:pos x="1309404" y="94019"/>
                            </a:cxn>
                            <a:cxn ang="0">
                              <a:pos x="1258336" y="105626"/>
                            </a:cxn>
                            <a:cxn ang="0">
                              <a:pos x="1236284" y="112590"/>
                            </a:cxn>
                            <a:cxn ang="0">
                              <a:pos x="1210750" y="119555"/>
                            </a:cxn>
                            <a:cxn ang="0">
                              <a:pos x="1154876" y="130532"/>
                            </a:cxn>
                            <a:cxn ang="0">
                              <a:pos x="1144593" y="134645"/>
                            </a:cxn>
                            <a:cxn ang="0">
                              <a:pos x="1073795" y="159019"/>
                            </a:cxn>
                            <a:cxn ang="0">
                              <a:pos x="1004156" y="186877"/>
                            </a:cxn>
                            <a:cxn ang="0">
                              <a:pos x="955409" y="208931"/>
                            </a:cxn>
                            <a:cxn ang="0">
                              <a:pos x="922911" y="221699"/>
                            </a:cxn>
                            <a:cxn ang="0">
                              <a:pos x="842826" y="258842"/>
                            </a:cxn>
                            <a:cxn ang="0">
                              <a:pos x="804526" y="283218"/>
                            </a:cxn>
                            <a:cxn ang="0">
                              <a:pos x="767385" y="307593"/>
                            </a:cxn>
                            <a:cxn ang="0">
                              <a:pos x="708192" y="351701"/>
                            </a:cxn>
                            <a:cxn ang="0">
                              <a:pos x="652481" y="395808"/>
                            </a:cxn>
                            <a:cxn ang="0">
                              <a:pos x="599163" y="442325"/>
                            </a:cxn>
                            <a:cxn ang="0">
                              <a:pos x="603734" y="448042"/>
                            </a:cxn>
                            <a:cxn ang="0">
                              <a:pos x="615051" y="440279"/>
                            </a:cxn>
                            <a:cxn ang="0">
                              <a:pos x="624682" y="433099"/>
                            </a:cxn>
                            <a:cxn ang="0">
                              <a:pos x="659445" y="402773"/>
                            </a:cxn>
                            <a:cxn ang="0">
                              <a:pos x="715156" y="358665"/>
                            </a:cxn>
                            <a:cxn ang="0">
                              <a:pos x="774348" y="314557"/>
                            </a:cxn>
                            <a:cxn ang="0">
                              <a:pos x="811489" y="290181"/>
                            </a:cxn>
                            <a:cxn ang="0">
                              <a:pos x="849790" y="265807"/>
                            </a:cxn>
                            <a:cxn ang="0">
                              <a:pos x="929874" y="228663"/>
                            </a:cxn>
                            <a:cxn ang="0">
                              <a:pos x="961212" y="212413"/>
                            </a:cxn>
                            <a:cxn ang="0">
                              <a:pos x="1009959" y="190358"/>
                            </a:cxn>
                            <a:cxn ang="0">
                              <a:pos x="1079597" y="162501"/>
                            </a:cxn>
                            <a:cxn ang="0">
                              <a:pos x="1150396" y="138126"/>
                            </a:cxn>
                            <a:cxn ang="0">
                              <a:pos x="1180136" y="132284"/>
                            </a:cxn>
                            <a:cxn ang="0">
                              <a:pos x="1194503" y="127374"/>
                            </a:cxn>
                            <a:cxn ang="0">
                              <a:pos x="1390046" y="85186"/>
                            </a:cxn>
                            <a:cxn ang="0">
                              <a:pos x="1801080" y="59052"/>
                            </a:cxn>
                            <a:cxn ang="0">
                              <a:pos x="1825889" y="61518"/>
                            </a:cxn>
                            <a:cxn ang="0">
                              <a:pos x="1859548" y="73125"/>
                            </a:cxn>
                            <a:cxn ang="0">
                              <a:pos x="1834014" y="69644"/>
                            </a:cxn>
                            <a:cxn ang="0">
                              <a:pos x="1780624" y="59197"/>
                            </a:cxn>
                            <a:cxn ang="0">
                              <a:pos x="1801080" y="59052"/>
                            </a:cxn>
                            <a:cxn ang="0">
                              <a:pos x="1936150" y="49911"/>
                            </a:cxn>
                            <a:cxn ang="0">
                              <a:pos x="1983736" y="53392"/>
                            </a:cxn>
                            <a:cxn ang="0">
                              <a:pos x="2041768" y="76607"/>
                            </a:cxn>
                            <a:cxn ang="0">
                              <a:pos x="1969808" y="63840"/>
                            </a:cxn>
                            <a:cxn ang="0">
                              <a:pos x="1936150" y="49911"/>
                            </a:cxn>
                            <a:cxn ang="0">
                              <a:pos x="1547916" y="49621"/>
                            </a:cxn>
                            <a:cxn ang="0">
                              <a:pos x="1413862" y="56875"/>
                            </a:cxn>
                            <a:cxn ang="0">
                              <a:pos x="1321011" y="69643"/>
                            </a:cxn>
                            <a:cxn ang="0">
                              <a:pos x="1276906" y="81250"/>
                            </a:cxn>
                            <a:cxn ang="0">
                              <a:pos x="1238604" y="95179"/>
                            </a:cxn>
                            <a:cxn ang="0">
                              <a:pos x="1185215" y="102143"/>
                            </a:cxn>
                            <a:cxn ang="0">
                              <a:pos x="983263" y="179913"/>
                            </a:cxn>
                            <a:cxn ang="0">
                              <a:pos x="910144" y="212413"/>
                            </a:cxn>
                            <a:cxn ang="0">
                              <a:pos x="888091" y="220537"/>
                            </a:cxn>
                            <a:cxn ang="0">
                              <a:pos x="868361" y="230985"/>
                            </a:cxn>
                            <a:cxn ang="0">
                              <a:pos x="831220" y="250716"/>
                            </a:cxn>
                            <a:cxn ang="0">
                              <a:pos x="773188" y="280895"/>
                            </a:cxn>
                            <a:cxn ang="0">
                              <a:pos x="729084" y="315717"/>
                            </a:cxn>
                            <a:cxn ang="0">
                              <a:pos x="601413" y="415540"/>
                            </a:cxn>
                            <a:cxn ang="0">
                              <a:pos x="574732" y="438743"/>
                            </a:cxn>
                            <a:cxn ang="0">
                              <a:pos x="548630" y="462577"/>
                            </a:cxn>
                            <a:cxn ang="0">
                              <a:pos x="549184" y="463131"/>
                            </a:cxn>
                            <a:cxn ang="0">
                              <a:pos x="348393" y="698758"/>
                            </a:cxn>
                            <a:cxn ang="0">
                              <a:pos x="307770" y="754473"/>
                            </a:cxn>
                            <a:cxn ang="0">
                              <a:pos x="289200" y="788135"/>
                            </a:cxn>
                            <a:cxn ang="0">
                              <a:pos x="270630" y="819474"/>
                            </a:cxn>
                            <a:cxn ang="0">
                              <a:pos x="235811" y="884475"/>
                            </a:cxn>
                            <a:cxn ang="0">
                              <a:pos x="197935" y="944163"/>
                            </a:cxn>
                            <a:cxn ang="0">
                              <a:pos x="197510" y="945994"/>
                            </a:cxn>
                            <a:cxn ang="0">
                              <a:pos x="184742" y="980816"/>
                            </a:cxn>
                            <a:cxn ang="0">
                              <a:pos x="175457" y="997066"/>
                            </a:cxn>
                            <a:cxn ang="0">
                              <a:pos x="173136" y="999388"/>
                            </a:cxn>
                            <a:cxn ang="0">
                              <a:pos x="162836" y="1033630"/>
                            </a:cxn>
                            <a:cxn ang="0">
                              <a:pos x="160370" y="1053943"/>
                            </a:cxn>
                            <a:cxn ang="0">
                              <a:pos x="158048" y="1082960"/>
                            </a:cxn>
                            <a:cxn ang="0">
                              <a:pos x="141799" y="1130551"/>
                            </a:cxn>
                            <a:cxn ang="0">
                              <a:pos x="126710" y="1178140"/>
                            </a:cxn>
                            <a:cxn ang="0">
                              <a:pos x="110461" y="1247784"/>
                            </a:cxn>
                            <a:cxn ang="0">
                              <a:pos x="101176" y="1311625"/>
                            </a:cxn>
                            <a:cxn ang="0">
                              <a:pos x="95374" y="1375464"/>
                            </a:cxn>
                            <a:cxn ang="0">
                              <a:pos x="103498" y="1331357"/>
                            </a:cxn>
                            <a:cxn ang="0">
                              <a:pos x="104251" y="1327717"/>
                            </a:cxn>
                            <a:cxn ang="0">
                              <a:pos x="105819" y="1310464"/>
                            </a:cxn>
                            <a:cxn ang="0">
                              <a:pos x="115104" y="1246624"/>
                            </a:cxn>
                            <a:cxn ang="0">
                              <a:pos x="118011" y="1247594"/>
                            </a:cxn>
                            <a:cxn ang="0">
                              <a:pos x="118264" y="1246516"/>
                            </a:cxn>
                            <a:cxn ang="0">
                              <a:pos x="115105" y="1245463"/>
                            </a:cxn>
                            <a:cxn ang="0">
                              <a:pos x="131354" y="1175819"/>
                            </a:cxn>
                            <a:cxn ang="0">
                              <a:pos x="146442" y="1128228"/>
                            </a:cxn>
                            <a:cxn ang="0">
                              <a:pos x="162616" y="1080857"/>
                            </a:cxn>
                            <a:cxn ang="0">
                              <a:pos x="161531" y="1080639"/>
                            </a:cxn>
                            <a:cxn ang="0">
                              <a:pos x="163852" y="1051621"/>
                            </a:cxn>
                            <a:cxn ang="0">
                              <a:pos x="176618" y="997066"/>
                            </a:cxn>
                            <a:cxn ang="0">
                              <a:pos x="185904" y="980816"/>
                            </a:cxn>
                            <a:cxn ang="0">
                              <a:pos x="186216" y="979968"/>
                            </a:cxn>
                            <a:cxn ang="0">
                              <a:pos x="198671" y="945994"/>
                            </a:cxn>
                            <a:cxn ang="0">
                              <a:pos x="236972" y="885636"/>
                            </a:cxn>
                            <a:cxn ang="0">
                              <a:pos x="271791" y="820635"/>
                            </a:cxn>
                            <a:cxn ang="0">
                              <a:pos x="290361" y="789296"/>
                            </a:cxn>
                            <a:cxn ang="0">
                              <a:pos x="308932" y="755635"/>
                            </a:cxn>
                            <a:cxn ang="0">
                              <a:pos x="349555" y="699920"/>
                            </a:cxn>
                            <a:cxn ang="0">
                              <a:pos x="550345" y="464292"/>
                            </a:cxn>
                            <a:cxn ang="0">
                              <a:pos x="603734" y="415541"/>
                            </a:cxn>
                            <a:cxn ang="0">
                              <a:pos x="731405" y="315719"/>
                            </a:cxn>
                            <a:cxn ang="0">
                              <a:pos x="775509" y="280897"/>
                            </a:cxn>
                            <a:cxn ang="0">
                              <a:pos x="833541" y="250718"/>
                            </a:cxn>
                            <a:cxn ang="0">
                              <a:pos x="870682" y="230985"/>
                            </a:cxn>
                            <a:cxn ang="0">
                              <a:pos x="890413" y="220539"/>
                            </a:cxn>
                            <a:cxn ang="0">
                              <a:pos x="912465" y="212413"/>
                            </a:cxn>
                            <a:cxn ang="0">
                              <a:pos x="985586" y="179913"/>
                            </a:cxn>
                            <a:cxn ang="0">
                              <a:pos x="1187537" y="102144"/>
                            </a:cxn>
                            <a:cxn ang="0">
                              <a:pos x="1240927" y="95180"/>
                            </a:cxn>
                            <a:cxn ang="0">
                              <a:pos x="1279228" y="81251"/>
                            </a:cxn>
                            <a:cxn ang="0">
                              <a:pos x="1323332" y="69644"/>
                            </a:cxn>
                            <a:cxn ang="0">
                              <a:pos x="1416183" y="56875"/>
                            </a:cxn>
                            <a:cxn ang="0">
                              <a:pos x="1550238" y="50056"/>
                            </a:cxn>
                            <a:cxn ang="0">
                              <a:pos x="1657986" y="53671"/>
                            </a:cxn>
                            <a:cxn ang="0">
                              <a:pos x="1710986" y="0"/>
                            </a:cxn>
                            <a:cxn ang="0">
                              <a:pos x="1765536" y="3482"/>
                            </a:cxn>
                            <a:cxn ang="0">
                              <a:pos x="1821246" y="9286"/>
                            </a:cxn>
                            <a:cxn ang="0">
                              <a:pos x="1858387" y="18572"/>
                            </a:cxn>
                            <a:cxn ang="0">
                              <a:pos x="1882761" y="30179"/>
                            </a:cxn>
                            <a:cxn ang="0">
                              <a:pos x="1912938" y="24375"/>
                            </a:cxn>
                            <a:cxn ang="0">
                              <a:pos x="1958202" y="34822"/>
                            </a:cxn>
                            <a:cxn ang="0">
                              <a:pos x="1986057" y="42946"/>
                            </a:cxn>
                            <a:cxn ang="0">
                              <a:pos x="1984897" y="44108"/>
                            </a:cxn>
                            <a:cxn ang="0">
                              <a:pos x="1983736" y="52232"/>
                            </a:cxn>
                            <a:cxn ang="0">
                              <a:pos x="1936150" y="48751"/>
                            </a:cxn>
                            <a:cxn ang="0">
                              <a:pos x="1919901" y="44108"/>
                            </a:cxn>
                            <a:cxn ang="0">
                              <a:pos x="1903652" y="40625"/>
                            </a:cxn>
                            <a:cxn ang="0">
                              <a:pos x="1872314" y="33661"/>
                            </a:cxn>
                            <a:cxn ang="0">
                              <a:pos x="1840978" y="26696"/>
                            </a:cxn>
                            <a:cxn ang="0">
                              <a:pos x="1808480" y="22053"/>
                            </a:cxn>
                            <a:cxn ang="0">
                              <a:pos x="1772501" y="22053"/>
                            </a:cxn>
                            <a:cxn ang="0">
                              <a:pos x="1743484" y="22053"/>
                            </a:cxn>
                            <a:cxn ang="0">
                              <a:pos x="1698220" y="22053"/>
                            </a:cxn>
                            <a:cxn ang="0">
                              <a:pos x="1696093" y="21374"/>
                            </a:cxn>
                            <a:cxn ang="0">
                              <a:pos x="1676167" y="31339"/>
                            </a:cxn>
                            <a:cxn ang="0">
                              <a:pos x="1683131" y="42946"/>
                            </a:cxn>
                            <a:cxn ang="0">
                              <a:pos x="1752769" y="56875"/>
                            </a:cxn>
                            <a:cxn ang="0">
                              <a:pos x="1721780" y="57416"/>
                            </a:cxn>
                            <a:cxn ang="0">
                              <a:pos x="1722302" y="57456"/>
                            </a:cxn>
                            <a:cxn ang="0">
                              <a:pos x="1755090" y="56875"/>
                            </a:cxn>
                            <a:cxn ang="0">
                              <a:pos x="1782946" y="60358"/>
                            </a:cxn>
                            <a:cxn ang="0">
                              <a:pos x="1836335" y="70804"/>
                            </a:cxn>
                            <a:cxn ang="0">
                              <a:pos x="1861869" y="74287"/>
                            </a:cxn>
                            <a:cxn ang="0">
                              <a:pos x="1904814" y="83573"/>
                            </a:cxn>
                            <a:cxn ang="0">
                              <a:pos x="1948918" y="92858"/>
                            </a:cxn>
                            <a:cxn ang="0">
                              <a:pos x="1991861" y="103304"/>
                            </a:cxn>
                            <a:cxn ang="0">
                              <a:pos x="2034805" y="116073"/>
                            </a:cxn>
                            <a:cxn ang="0">
                              <a:pos x="2055697" y="121876"/>
                            </a:cxn>
                            <a:cxn ang="0">
                              <a:pos x="2076589" y="128840"/>
                            </a:cxn>
                            <a:cxn ang="0">
                              <a:pos x="2076858" y="129087"/>
                            </a:cxn>
                            <a:cxn ang="0">
                              <a:pos x="2091840" y="131670"/>
                            </a:cxn>
                            <a:cxn ang="0">
                              <a:pos x="2128145" y="145163"/>
                            </a:cxn>
                            <a:cxn ang="0">
                              <a:pos x="2133217" y="152847"/>
                            </a:cxn>
                            <a:cxn ang="0">
                              <a:pos x="2134621" y="153216"/>
                            </a:cxn>
                            <a:cxn ang="0">
                              <a:pos x="2167119" y="165984"/>
                            </a:cxn>
                            <a:cxn ang="0">
                              <a:pos x="2194974" y="177591"/>
                            </a:cxn>
                            <a:cxn ang="0">
                              <a:pos x="2222829" y="190360"/>
                            </a:cxn>
                            <a:cxn ang="0">
                              <a:pos x="2243721" y="201967"/>
                            </a:cxn>
                            <a:cxn ang="0">
                              <a:pos x="2257649" y="208931"/>
                            </a:cxn>
                            <a:cxn ang="0">
                              <a:pos x="2272736" y="217056"/>
                            </a:cxn>
                            <a:cxn ang="0">
                              <a:pos x="2323804" y="246075"/>
                            </a:cxn>
                            <a:cxn ang="0">
                              <a:pos x="2388800" y="287861"/>
                            </a:cxn>
                            <a:cxn ang="0">
                              <a:pos x="2422460" y="311076"/>
                            </a:cxn>
                            <a:cxn ang="0">
                              <a:pos x="2423433" y="311771"/>
                            </a:cxn>
                            <a:cxn ang="0">
                              <a:pos x="2440635" y="322222"/>
                            </a:cxn>
                            <a:cxn ang="0">
                              <a:pos x="3095631" y="1554217"/>
                            </a:cxn>
                            <a:cxn ang="0">
                              <a:pos x="3095140" y="1563930"/>
                            </a:cxn>
                            <a:cxn ang="0">
                              <a:pos x="3108398" y="1565824"/>
                            </a:cxn>
                            <a:cxn ang="0">
                              <a:pos x="3121164" y="1575110"/>
                            </a:cxn>
                            <a:cxn ang="0">
                              <a:pos x="3126968" y="1606449"/>
                            </a:cxn>
                            <a:cxn ang="0">
                              <a:pos x="3149020" y="1643592"/>
                            </a:cxn>
                            <a:cxn ang="0">
                              <a:pos x="3158306" y="1644437"/>
                            </a:cxn>
                            <a:cxn ang="0">
                              <a:pos x="3158306" y="1635468"/>
                            </a:cxn>
                            <a:cxn ang="0">
                              <a:pos x="3167741" y="1609257"/>
                            </a:cxn>
                            <a:cxn ang="0">
                              <a:pos x="3167590" y="1604129"/>
                            </a:cxn>
                            <a:cxn ang="0">
                              <a:pos x="3176875" y="1572789"/>
                            </a:cxn>
                            <a:cxn ang="0">
                              <a:pos x="3189643" y="1572789"/>
                            </a:cxn>
                            <a:cxn ang="0">
                              <a:pos x="3209373" y="1560021"/>
                            </a:cxn>
                            <a:cxn ang="0">
                              <a:pos x="3211694" y="1611093"/>
                            </a:cxn>
                            <a:cxn ang="0">
                              <a:pos x="3205892" y="1635468"/>
                            </a:cxn>
                            <a:cxn ang="0">
                              <a:pos x="3198928" y="1658683"/>
                            </a:cxn>
                            <a:cxn ang="0">
                              <a:pos x="3195445" y="1696987"/>
                            </a:cxn>
                            <a:cxn ang="0">
                              <a:pos x="3194285" y="1716719"/>
                            </a:cxn>
                            <a:cxn ang="0">
                              <a:pos x="3191964" y="1736452"/>
                            </a:cxn>
                            <a:cxn ang="0">
                              <a:pos x="3187014" y="1739752"/>
                            </a:cxn>
                            <a:cxn ang="0">
                              <a:pos x="3187321" y="1741094"/>
                            </a:cxn>
                            <a:cxn ang="0">
                              <a:pos x="3192063" y="1737933"/>
                            </a:cxn>
                            <a:cxn ang="0">
                              <a:pos x="3194285" y="1719040"/>
                            </a:cxn>
                            <a:cxn ang="0">
                              <a:pos x="3195445" y="1699309"/>
                            </a:cxn>
                            <a:cxn ang="0">
                              <a:pos x="3198928" y="1661004"/>
                            </a:cxn>
                            <a:cxn ang="0">
                              <a:pos x="3205892" y="1637789"/>
                            </a:cxn>
                            <a:cxn ang="0">
                              <a:pos x="3211694" y="1613415"/>
                            </a:cxn>
                            <a:cxn ang="0">
                              <a:pos x="3220979" y="1620379"/>
                            </a:cxn>
                            <a:cxn ang="0">
                              <a:pos x="3219819" y="1637789"/>
                            </a:cxn>
                            <a:cxn ang="0">
                              <a:pos x="3217498" y="1655201"/>
                            </a:cxn>
                            <a:cxn ang="0">
                              <a:pos x="3216337" y="1687701"/>
                            </a:cxn>
                            <a:cxn ang="0">
                              <a:pos x="3214016" y="1726005"/>
                            </a:cxn>
                            <a:cxn ang="0">
                              <a:pos x="3208213" y="1766631"/>
                            </a:cxn>
                            <a:cxn ang="0">
                              <a:pos x="3201249" y="1809577"/>
                            </a:cxn>
                            <a:cxn ang="0">
                              <a:pos x="3193124" y="1851364"/>
                            </a:cxn>
                            <a:cxn ang="0">
                              <a:pos x="3178036" y="1939579"/>
                            </a:cxn>
                            <a:cxn ang="0">
                              <a:pos x="3164109" y="1947705"/>
                            </a:cxn>
                            <a:cxn ang="0">
                              <a:pos x="3146698" y="1998777"/>
                            </a:cxn>
                            <a:cxn ang="0">
                              <a:pos x="3142056" y="2047528"/>
                            </a:cxn>
                            <a:cxn ang="0">
                              <a:pos x="3139735" y="2054492"/>
                            </a:cxn>
                            <a:cxn ang="0">
                              <a:pos x="3120004" y="2107886"/>
                            </a:cxn>
                            <a:cxn ang="0">
                              <a:pos x="3114200" y="2112529"/>
                            </a:cxn>
                            <a:cxn ang="0">
                              <a:pos x="3089828" y="2169404"/>
                            </a:cxn>
                            <a:cxn ang="0">
                              <a:pos x="3115362" y="2112529"/>
                            </a:cxn>
                            <a:cxn ang="0">
                              <a:pos x="3121164" y="2107886"/>
                            </a:cxn>
                            <a:cxn ang="0">
                              <a:pos x="3084024" y="2213511"/>
                            </a:cxn>
                            <a:cxn ang="0">
                              <a:pos x="3064293" y="2223959"/>
                            </a:cxn>
                            <a:cxn ang="0">
                              <a:pos x="3060202" y="2232144"/>
                            </a:cxn>
                            <a:cxn ang="0">
                              <a:pos x="3060812" y="2233243"/>
                            </a:cxn>
                            <a:cxn ang="0">
                              <a:pos x="3065455" y="2223957"/>
                            </a:cxn>
                            <a:cxn ang="0">
                              <a:pos x="3085185" y="2213511"/>
                            </a:cxn>
                            <a:cxn ang="0">
                              <a:pos x="3071257" y="2252976"/>
                            </a:cxn>
                            <a:cxn ang="0">
                              <a:pos x="3045723" y="2299405"/>
                            </a:cxn>
                            <a:cxn ang="0">
                              <a:pos x="3032957" y="2322620"/>
                            </a:cxn>
                            <a:cxn ang="0">
                              <a:pos x="3019029" y="2345835"/>
                            </a:cxn>
                            <a:cxn ang="0">
                              <a:pos x="3008583" y="2363245"/>
                            </a:cxn>
                            <a:cxn ang="0">
                              <a:pos x="2993495" y="2396907"/>
                            </a:cxn>
                            <a:cxn ang="0">
                              <a:pos x="2977246" y="2429407"/>
                            </a:cxn>
                            <a:cxn ang="0">
                              <a:pos x="2951712" y="2464229"/>
                            </a:cxn>
                            <a:cxn ang="0">
                              <a:pos x="2926178" y="2496730"/>
                            </a:cxn>
                            <a:cxn ang="0">
                              <a:pos x="2927242" y="2494538"/>
                            </a:cxn>
                            <a:cxn ang="0">
                              <a:pos x="2898321" y="2533873"/>
                            </a:cxn>
                            <a:cxn ang="0">
                              <a:pos x="2835647" y="2602357"/>
                            </a:cxn>
                            <a:cxn ang="0">
                              <a:pos x="2823307" y="2621343"/>
                            </a:cxn>
                            <a:cxn ang="0">
                              <a:pos x="2835647" y="2603517"/>
                            </a:cxn>
                            <a:cxn ang="0">
                              <a:pos x="2898321" y="2535033"/>
                            </a:cxn>
                            <a:cxn ang="0">
                              <a:pos x="2850736" y="2606998"/>
                            </a:cxn>
                            <a:cxn ang="0">
                              <a:pos x="2826216" y="2632679"/>
                            </a:cxn>
                            <a:cxn ang="0">
                              <a:pos x="2806532" y="2647150"/>
                            </a:cxn>
                            <a:cxn ang="0">
                              <a:pos x="2805470" y="2648786"/>
                            </a:cxn>
                            <a:cxn ang="0">
                              <a:pos x="2793164" y="2658253"/>
                            </a:cxn>
                            <a:cxn ang="0">
                              <a:pos x="2792703" y="2661553"/>
                            </a:cxn>
                            <a:cxn ang="0">
                              <a:pos x="2738153" y="2717268"/>
                            </a:cxn>
                            <a:cxn ang="0">
                              <a:pos x="2680121" y="2770662"/>
                            </a:cxn>
                            <a:cxn ang="0">
                              <a:pos x="2677436" y="2772609"/>
                            </a:cxn>
                            <a:cxn ang="0">
                              <a:pos x="2658069" y="2797358"/>
                            </a:cxn>
                            <a:cxn ang="0">
                              <a:pos x="2611643" y="2832180"/>
                            </a:cxn>
                            <a:cxn ang="0">
                              <a:pos x="2568252" y="2864725"/>
                            </a:cxn>
                            <a:cxn ang="0">
                              <a:pos x="2568097" y="2864914"/>
                            </a:cxn>
                            <a:cxn ang="0">
                              <a:pos x="2611643" y="2833341"/>
                            </a:cxn>
                            <a:cxn ang="0">
                              <a:pos x="2658069" y="2798519"/>
                            </a:cxn>
                            <a:cxn ang="0">
                              <a:pos x="2619767" y="2836823"/>
                            </a:cxn>
                            <a:cxn ang="0">
                              <a:pos x="2588576" y="2857136"/>
                            </a:cxn>
                            <a:cxn ang="0">
                              <a:pos x="2566998" y="2866250"/>
                            </a:cxn>
                            <a:cxn ang="0">
                              <a:pos x="2566378" y="2867003"/>
                            </a:cxn>
                            <a:cxn ang="0">
                              <a:pos x="2543165" y="2882092"/>
                            </a:cxn>
                            <a:cxn ang="0">
                              <a:pos x="2534417" y="2886146"/>
                            </a:cxn>
                            <a:cxn ang="0">
                              <a:pos x="2512410" y="2904001"/>
                            </a:cxn>
                            <a:cxn ang="0">
                              <a:pos x="2490937" y="2919235"/>
                            </a:cxn>
                            <a:cxn ang="0">
                              <a:pos x="2458439" y="2940128"/>
                            </a:cxn>
                            <a:cxn ang="0">
                              <a:pos x="2447994" y="2941290"/>
                            </a:cxn>
                            <a:cxn ang="0">
                              <a:pos x="2436382" y="2946451"/>
                            </a:cxn>
                            <a:cxn ang="0">
                              <a:pos x="2434578" y="2947820"/>
                            </a:cxn>
                            <a:cxn ang="0">
                              <a:pos x="2449154" y="2942450"/>
                            </a:cxn>
                            <a:cxn ang="0">
                              <a:pos x="2459600" y="2941290"/>
                            </a:cxn>
                            <a:cxn ang="0">
                              <a:pos x="2417817" y="2972629"/>
                            </a:cxn>
                            <a:cxn ang="0">
                              <a:pos x="2391122" y="2986559"/>
                            </a:cxn>
                            <a:cxn ang="0">
                              <a:pos x="2364428" y="2999326"/>
                            </a:cxn>
                            <a:cxn ang="0">
                              <a:pos x="2345572" y="3002155"/>
                            </a:cxn>
                            <a:cxn ang="0">
                              <a:pos x="2342375" y="3003969"/>
                            </a:cxn>
                            <a:cxn ang="0">
                              <a:pos x="2254166" y="3042273"/>
                            </a:cxn>
                            <a:cxn ang="0">
                              <a:pos x="2249668" y="3043295"/>
                            </a:cxn>
                            <a:cxn ang="0">
                              <a:pos x="2222829" y="3060844"/>
                            </a:cxn>
                            <a:cxn ang="0">
                              <a:pos x="2237917" y="3065487"/>
                            </a:cxn>
                            <a:cxn ang="0">
                              <a:pos x="2182206" y="3089863"/>
                            </a:cxn>
                            <a:cxn ang="0">
                              <a:pos x="2186849" y="3073613"/>
                            </a:cxn>
                            <a:cxn ang="0">
                              <a:pos x="2168279" y="3080577"/>
                            </a:cxn>
                            <a:cxn ang="0">
                              <a:pos x="2150870" y="3086380"/>
                            </a:cxn>
                            <a:cxn ang="0">
                              <a:pos x="2114889" y="3097988"/>
                            </a:cxn>
                            <a:cxn ang="0">
                              <a:pos x="2110082" y="3092218"/>
                            </a:cxn>
                            <a:cxn ang="0">
                              <a:pos x="2092836" y="3095666"/>
                            </a:cxn>
                            <a:cxn ang="0">
                              <a:pos x="2071945" y="3100309"/>
                            </a:cxn>
                            <a:cxn ang="0">
                              <a:pos x="2029002" y="3110756"/>
                            </a:cxn>
                            <a:cxn ang="0">
                              <a:pos x="2027586" y="3111414"/>
                            </a:cxn>
                            <a:cxn ang="0">
                              <a:pos x="2068463" y="3101469"/>
                            </a:cxn>
                            <a:cxn ang="0">
                              <a:pos x="2089355" y="3096826"/>
                            </a:cxn>
                            <a:cxn ang="0">
                              <a:pos x="2106764" y="3093345"/>
                            </a:cxn>
                            <a:cxn ang="0">
                              <a:pos x="2113728" y="3099148"/>
                            </a:cxn>
                            <a:cxn ang="0">
                              <a:pos x="2149708" y="3087541"/>
                            </a:cxn>
                            <a:cxn ang="0">
                              <a:pos x="2167117" y="3081737"/>
                            </a:cxn>
                            <a:cxn ang="0">
                              <a:pos x="2185688" y="3074773"/>
                            </a:cxn>
                            <a:cxn ang="0">
                              <a:pos x="2181045" y="3091023"/>
                            </a:cxn>
                            <a:cxn ang="0">
                              <a:pos x="2132298" y="3114238"/>
                            </a:cxn>
                            <a:cxn ang="0">
                              <a:pos x="2129909" y="3113569"/>
                            </a:cxn>
                            <a:cxn ang="0">
                              <a:pos x="2096319" y="3127005"/>
                            </a:cxn>
                            <a:cxn ang="0">
                              <a:pos x="2068463" y="3135131"/>
                            </a:cxn>
                            <a:cxn ang="0">
                              <a:pos x="2026680" y="3145577"/>
                            </a:cxn>
                            <a:cxn ang="0">
                              <a:pos x="2009416" y="3144127"/>
                            </a:cxn>
                            <a:cxn ang="0">
                              <a:pos x="1973307" y="3151153"/>
                            </a:cxn>
                            <a:cxn ang="0">
                              <a:pos x="1972130" y="3153703"/>
                            </a:cxn>
                            <a:cxn ang="0">
                              <a:pos x="1875797" y="3172274"/>
                            </a:cxn>
                            <a:cxn ang="0">
                              <a:pos x="1853744" y="3166470"/>
                            </a:cxn>
                            <a:cxn ang="0">
                              <a:pos x="1835174" y="3166470"/>
                            </a:cxn>
                            <a:cxn ang="0">
                              <a:pos x="1802676" y="3176917"/>
                            </a:cxn>
                            <a:cxn ang="0">
                              <a:pos x="1773661" y="3179239"/>
                            </a:cxn>
                            <a:cxn ang="0">
                              <a:pos x="1744644" y="3180399"/>
                            </a:cxn>
                            <a:cxn ang="0">
                              <a:pos x="1741492" y="3179049"/>
                            </a:cxn>
                            <a:cxn ang="0">
                              <a:pos x="1715049" y="3183737"/>
                            </a:cxn>
                            <a:cxn ang="0">
                              <a:pos x="1683131" y="3178077"/>
                            </a:cxn>
                            <a:cxn ang="0">
                              <a:pos x="1684292" y="3176917"/>
                            </a:cxn>
                            <a:cxn ang="0">
                              <a:pos x="1690094" y="3168792"/>
                            </a:cxn>
                            <a:cxn ang="0">
                              <a:pos x="1663400" y="3165310"/>
                            </a:cxn>
                            <a:cxn ang="0">
                              <a:pos x="1676167" y="3158346"/>
                            </a:cxn>
                            <a:cxn ang="0">
                              <a:pos x="1714469" y="3157184"/>
                            </a:cxn>
                            <a:cxn ang="0">
                              <a:pos x="1751609" y="3156024"/>
                            </a:cxn>
                            <a:cxn ang="0">
                              <a:pos x="1804997" y="3157184"/>
                            </a:cxn>
                            <a:cxn ang="0">
                              <a:pos x="1842138" y="3153703"/>
                            </a:cxn>
                            <a:cxn ang="0">
                              <a:pos x="1911776" y="3138613"/>
                            </a:cxn>
                            <a:cxn ang="0">
                              <a:pos x="1958202" y="3128167"/>
                            </a:cxn>
                            <a:cxn ang="0">
                              <a:pos x="1993021" y="3127005"/>
                            </a:cxn>
                            <a:cxn ang="0">
                              <a:pos x="1995444" y="3125881"/>
                            </a:cxn>
                            <a:cxn ang="0">
                              <a:pos x="1961684" y="3127007"/>
                            </a:cxn>
                            <a:cxn ang="0">
                              <a:pos x="1915259" y="3137453"/>
                            </a:cxn>
                            <a:cxn ang="0">
                              <a:pos x="1845620" y="3152543"/>
                            </a:cxn>
                            <a:cxn ang="0">
                              <a:pos x="1808480" y="3156024"/>
                            </a:cxn>
                            <a:cxn ang="0">
                              <a:pos x="1755090" y="3154864"/>
                            </a:cxn>
                            <a:cxn ang="0">
                              <a:pos x="1717950" y="3156024"/>
                            </a:cxn>
                            <a:cxn ang="0">
                              <a:pos x="1679648" y="3157186"/>
                            </a:cxn>
                            <a:cxn ang="0">
                              <a:pos x="1680809" y="3152543"/>
                            </a:cxn>
                            <a:cxn ang="0">
                              <a:pos x="1688933" y="3140935"/>
                            </a:cxn>
                            <a:cxn ang="0">
                              <a:pos x="2046411" y="3081737"/>
                            </a:cxn>
                            <a:cxn ang="0">
                              <a:pos x="2288985" y="2990040"/>
                            </a:cxn>
                            <a:cxn ang="0">
                              <a:pos x="2352820" y="2956379"/>
                            </a:cxn>
                            <a:cxn ang="0">
                              <a:pos x="2388800" y="2937807"/>
                            </a:cxn>
                            <a:cxn ang="0">
                              <a:pos x="2425941" y="2918075"/>
                            </a:cxn>
                            <a:cxn ang="0">
                              <a:pos x="2495579" y="2876289"/>
                            </a:cxn>
                            <a:cxn ang="0">
                              <a:pos x="2551290" y="2833341"/>
                            </a:cxn>
                            <a:cxn ang="0">
                              <a:pos x="2655748" y="2752090"/>
                            </a:cxn>
                            <a:cxn ang="0">
                              <a:pos x="2684763" y="2728876"/>
                            </a:cxn>
                            <a:cxn ang="0">
                              <a:pos x="2712619" y="2704501"/>
                            </a:cxn>
                            <a:cxn ang="0">
                              <a:pos x="2754402" y="2666196"/>
                            </a:cxn>
                            <a:cxn ang="0">
                              <a:pos x="2771812" y="2637178"/>
                            </a:cxn>
                            <a:cxn ang="0">
                              <a:pos x="2796820" y="2614253"/>
                            </a:cxn>
                            <a:cxn ang="0">
                              <a:pos x="2797021" y="2612812"/>
                            </a:cxn>
                            <a:cxn ang="0">
                              <a:pos x="2772973" y="2634857"/>
                            </a:cxn>
                            <a:cxn ang="0">
                              <a:pos x="2755563" y="2663875"/>
                            </a:cxn>
                            <a:cxn ang="0">
                              <a:pos x="2713780" y="2702179"/>
                            </a:cxn>
                            <a:cxn ang="0">
                              <a:pos x="2685924" y="2726554"/>
                            </a:cxn>
                            <a:cxn ang="0">
                              <a:pos x="2656909" y="2749769"/>
                            </a:cxn>
                            <a:cxn ang="0">
                              <a:pos x="2552451" y="2831020"/>
                            </a:cxn>
                            <a:cxn ang="0">
                              <a:pos x="2496741" y="2873967"/>
                            </a:cxn>
                            <a:cxn ang="0">
                              <a:pos x="2427102" y="2915754"/>
                            </a:cxn>
                            <a:cxn ang="0">
                              <a:pos x="2389962" y="2935485"/>
                            </a:cxn>
                            <a:cxn ang="0">
                              <a:pos x="2353981" y="2954057"/>
                            </a:cxn>
                            <a:cxn ang="0">
                              <a:pos x="2290147" y="2987719"/>
                            </a:cxn>
                            <a:cxn ang="0">
                              <a:pos x="2047572" y="3079416"/>
                            </a:cxn>
                            <a:cxn ang="0">
                              <a:pos x="1690094" y="3138614"/>
                            </a:cxn>
                            <a:cxn ang="0">
                              <a:pos x="1663400" y="3138614"/>
                            </a:cxn>
                            <a:cxn ang="0">
                              <a:pos x="1659918" y="3129328"/>
                            </a:cxn>
                            <a:cxn ang="0">
                              <a:pos x="1632062" y="3128167"/>
                            </a:cxn>
                            <a:cxn ang="0">
                              <a:pos x="1606528" y="3138614"/>
                            </a:cxn>
                            <a:cxn ang="0">
                              <a:pos x="1532247" y="3139774"/>
                            </a:cxn>
                            <a:cxn ang="0">
                              <a:pos x="1477698" y="3137453"/>
                            </a:cxn>
                            <a:cxn ang="0">
                              <a:pos x="1451002" y="3135131"/>
                            </a:cxn>
                            <a:cxn ang="0">
                              <a:pos x="1424308" y="3130488"/>
                            </a:cxn>
                            <a:cxn ang="0">
                              <a:pos x="1440388" y="3113335"/>
                            </a:cxn>
                            <a:cxn ang="0">
                              <a:pos x="1437075" y="3114238"/>
                            </a:cxn>
                            <a:cxn ang="0">
                              <a:pos x="1377162" y="3103142"/>
                            </a:cxn>
                            <a:cxn ang="0">
                              <a:pos x="1374400" y="3103792"/>
                            </a:cxn>
                            <a:cxn ang="0">
                              <a:pos x="1259497" y="3082899"/>
                            </a:cxn>
                            <a:cxn ang="0">
                              <a:pos x="1214232" y="3073613"/>
                            </a:cxn>
                            <a:cxn ang="0">
                              <a:pos x="1174770" y="3066649"/>
                            </a:cxn>
                            <a:cxn ang="0">
                              <a:pos x="1127184" y="3044594"/>
                            </a:cxn>
                            <a:cxn ang="0">
                              <a:pos x="1067991" y="3022541"/>
                            </a:cxn>
                            <a:cxn ang="0">
                              <a:pos x="1006477" y="2998165"/>
                            </a:cxn>
                            <a:cxn ang="0">
                              <a:pos x="1016923" y="2990040"/>
                            </a:cxn>
                            <a:cxn ang="0">
                              <a:pos x="1059867" y="2998165"/>
                            </a:cxn>
                            <a:cxn ang="0">
                              <a:pos x="1078437" y="3014415"/>
                            </a:cxn>
                            <a:cxn ang="0">
                              <a:pos x="1142272" y="3032987"/>
                            </a:cxn>
                            <a:cxn ang="0">
                              <a:pos x="1268782" y="3065487"/>
                            </a:cxn>
                            <a:cxn ang="0">
                              <a:pos x="1300119" y="3071292"/>
                            </a:cxn>
                            <a:cxn ang="0">
                              <a:pos x="1333778" y="3077095"/>
                            </a:cxn>
                            <a:cxn ang="0">
                              <a:pos x="1370919" y="3085220"/>
                            </a:cxn>
                            <a:cxn ang="0">
                              <a:pos x="1411848" y="3094071"/>
                            </a:cxn>
                            <a:cxn ang="0">
                              <a:pos x="1415022" y="3093345"/>
                            </a:cxn>
                            <a:cxn ang="0">
                              <a:pos x="1453324" y="3099149"/>
                            </a:cxn>
                            <a:cxn ang="0">
                              <a:pos x="1454484" y="3096828"/>
                            </a:cxn>
                            <a:cxn ang="0">
                              <a:pos x="1510194" y="3099149"/>
                            </a:cxn>
                            <a:cxn ang="0">
                              <a:pos x="1519480" y="3100309"/>
                            </a:cxn>
                            <a:cxn ang="0">
                              <a:pos x="1605367" y="3100309"/>
                            </a:cxn>
                            <a:cxn ang="0">
                              <a:pos x="1668042" y="3102631"/>
                            </a:cxn>
                            <a:cxn ang="0">
                              <a:pos x="1742323" y="3096828"/>
                            </a:cxn>
                            <a:cxn ang="0">
                              <a:pos x="1751608" y="3096828"/>
                            </a:cxn>
                            <a:cxn ang="0">
                              <a:pos x="1755090" y="3106113"/>
                            </a:cxn>
                            <a:cxn ang="0">
                              <a:pos x="1828210" y="3096828"/>
                            </a:cxn>
                            <a:cxn ang="0">
                              <a:pos x="1876957" y="3085220"/>
                            </a:cxn>
                            <a:cxn ang="0">
                              <a:pos x="1904812" y="3080577"/>
                            </a:cxn>
                            <a:cxn ang="0">
                              <a:pos x="1922223" y="3078256"/>
                            </a:cxn>
                            <a:cxn ang="0">
                              <a:pos x="1960523" y="3068970"/>
                            </a:cxn>
                            <a:cxn ang="0">
                              <a:pos x="1991861" y="3062006"/>
                            </a:cxn>
                            <a:cxn ang="0">
                              <a:pos x="2023198" y="3053880"/>
                            </a:cxn>
                            <a:cxn ang="0">
                              <a:pos x="2080679" y="3043931"/>
                            </a:cxn>
                            <a:cxn ang="0">
                              <a:pos x="2088195" y="3041113"/>
                            </a:cxn>
                            <a:cxn ang="0">
                              <a:pos x="2027842" y="3051558"/>
                            </a:cxn>
                            <a:cxn ang="0">
                              <a:pos x="1996504" y="3059684"/>
                            </a:cxn>
                            <a:cxn ang="0">
                              <a:pos x="1965167" y="3066649"/>
                            </a:cxn>
                            <a:cxn ang="0">
                              <a:pos x="1926865" y="3075934"/>
                            </a:cxn>
                            <a:cxn ang="0">
                              <a:pos x="1909456" y="3078256"/>
                            </a:cxn>
                            <a:cxn ang="0">
                              <a:pos x="1881601" y="3082899"/>
                            </a:cxn>
                            <a:cxn ang="0">
                              <a:pos x="1806159" y="3089863"/>
                            </a:cxn>
                            <a:cxn ang="0">
                              <a:pos x="1755090" y="3094506"/>
                            </a:cxn>
                            <a:cxn ang="0">
                              <a:pos x="1745805" y="3094506"/>
                            </a:cxn>
                            <a:cxn ang="0">
                              <a:pos x="1671524" y="3100309"/>
                            </a:cxn>
                            <a:cxn ang="0">
                              <a:pos x="1608850" y="3097988"/>
                            </a:cxn>
                            <a:cxn ang="0">
                              <a:pos x="1522962" y="3097988"/>
                            </a:cxn>
                            <a:cxn ang="0">
                              <a:pos x="1513677" y="3096828"/>
                            </a:cxn>
                            <a:cxn ang="0">
                              <a:pos x="1477698" y="3081737"/>
                            </a:cxn>
                            <a:cxn ang="0">
                              <a:pos x="1457966" y="3094506"/>
                            </a:cxn>
                            <a:cxn ang="0">
                              <a:pos x="1457916" y="3094606"/>
                            </a:cxn>
                            <a:cxn ang="0">
                              <a:pos x="1474215" y="3084059"/>
                            </a:cxn>
                            <a:cxn ang="0">
                              <a:pos x="1510196" y="3099148"/>
                            </a:cxn>
                            <a:cxn ang="0">
                              <a:pos x="1454485" y="3096826"/>
                            </a:cxn>
                            <a:cxn ang="0">
                              <a:pos x="1454924" y="3096542"/>
                            </a:cxn>
                            <a:cxn ang="0">
                              <a:pos x="1418504" y="3091023"/>
                            </a:cxn>
                            <a:cxn ang="0">
                              <a:pos x="1375561" y="3081737"/>
                            </a:cxn>
                            <a:cxn ang="0">
                              <a:pos x="1338421" y="3073613"/>
                            </a:cxn>
                            <a:cxn ang="0">
                              <a:pos x="1304762" y="3067809"/>
                            </a:cxn>
                            <a:cxn ang="0">
                              <a:pos x="1273425" y="3062006"/>
                            </a:cxn>
                            <a:cxn ang="0">
                              <a:pos x="1146914" y="3029505"/>
                            </a:cxn>
                            <a:cxn ang="0">
                              <a:pos x="1083080" y="3010934"/>
                            </a:cxn>
                            <a:cxn ang="0">
                              <a:pos x="1064510" y="2994683"/>
                            </a:cxn>
                            <a:cxn ang="0">
                              <a:pos x="1021565" y="2986558"/>
                            </a:cxn>
                            <a:cxn ang="0">
                              <a:pos x="957731" y="2954057"/>
                            </a:cxn>
                            <a:cxn ang="0">
                              <a:pos x="939160" y="2955219"/>
                            </a:cxn>
                            <a:cxn ang="0">
                              <a:pos x="873003" y="2921557"/>
                            </a:cxn>
                            <a:cxn ang="0">
                              <a:pos x="861397" y="2900664"/>
                            </a:cxn>
                            <a:cxn ang="0">
                              <a:pos x="863718" y="2899503"/>
                            </a:cxn>
                            <a:cxn ang="0">
                              <a:pos x="904341" y="2921557"/>
                            </a:cxn>
                            <a:cxn ang="0">
                              <a:pos x="944963" y="2943611"/>
                            </a:cxn>
                            <a:cxn ang="0">
                              <a:pos x="956569" y="2936647"/>
                            </a:cxn>
                            <a:cxn ang="0">
                              <a:pos x="908984" y="2905307"/>
                            </a:cxn>
                            <a:cxn ang="0">
                              <a:pos x="869522" y="2887896"/>
                            </a:cxn>
                            <a:cxn ang="0">
                              <a:pos x="814971" y="2856556"/>
                            </a:cxn>
                            <a:cxn ang="0">
                              <a:pos x="768545" y="2826377"/>
                            </a:cxn>
                            <a:cxn ang="0">
                              <a:pos x="695426" y="2795038"/>
                            </a:cxn>
                            <a:cxn ang="0">
                              <a:pos x="667570" y="2771823"/>
                            </a:cxn>
                            <a:cxn ang="0">
                              <a:pos x="673373" y="2769502"/>
                            </a:cxn>
                            <a:cxn ang="0">
                              <a:pos x="701228" y="2777626"/>
                            </a:cxn>
                            <a:cxn ang="0">
                              <a:pos x="643196" y="2717268"/>
                            </a:cxn>
                            <a:cxn ang="0">
                              <a:pos x="610698" y="2690572"/>
                            </a:cxn>
                            <a:cxn ang="0">
                              <a:pos x="580522" y="2663875"/>
                            </a:cxn>
                            <a:cxn ang="0">
                              <a:pos x="542221" y="2632536"/>
                            </a:cxn>
                            <a:cxn ang="0">
                              <a:pos x="486510" y="2571016"/>
                            </a:cxn>
                            <a:cxn ang="0">
                              <a:pos x="482688" y="2559069"/>
                            </a:cxn>
                            <a:cxn ang="0">
                              <a:pos x="471421" y="2547802"/>
                            </a:cxn>
                            <a:cxn ang="0">
                              <a:pos x="433121" y="2506015"/>
                            </a:cxn>
                            <a:cxn ang="0">
                              <a:pos x="428478" y="2485122"/>
                            </a:cxn>
                            <a:cxn ang="0">
                              <a:pos x="413389" y="2464229"/>
                            </a:cxn>
                            <a:cxn ang="0">
                              <a:pos x="411592" y="2461410"/>
                            </a:cxn>
                            <a:cxn ang="0">
                              <a:pos x="393658" y="2449139"/>
                            </a:cxn>
                            <a:cxn ang="0">
                              <a:pos x="358839" y="2399228"/>
                            </a:cxn>
                            <a:cxn ang="0">
                              <a:pos x="339108" y="2352799"/>
                            </a:cxn>
                            <a:cxn ang="0">
                              <a:pos x="336787" y="2352799"/>
                            </a:cxn>
                            <a:cxn ang="0">
                              <a:pos x="310093" y="2301727"/>
                            </a:cxn>
                            <a:cxn ang="0">
                              <a:pos x="284559" y="2250655"/>
                            </a:cxn>
                            <a:cxn ang="0">
                              <a:pos x="257863" y="2191458"/>
                            </a:cxn>
                            <a:cxn ang="0">
                              <a:pos x="233491" y="2131100"/>
                            </a:cxn>
                            <a:cxn ang="0">
                              <a:pos x="257863" y="2171725"/>
                            </a:cxn>
                            <a:cxn ang="0">
                              <a:pos x="282237" y="2222797"/>
                            </a:cxn>
                            <a:cxn ang="0">
                              <a:pos x="290361" y="2250655"/>
                            </a:cxn>
                            <a:cxn ang="0">
                              <a:pos x="293718" y="2255579"/>
                            </a:cxn>
                            <a:cxn ang="0">
                              <a:pos x="289586" y="2234090"/>
                            </a:cxn>
                            <a:cxn ang="0">
                              <a:pos x="278807" y="2214528"/>
                            </a:cxn>
                            <a:cxn ang="0">
                              <a:pos x="261263" y="2175071"/>
                            </a:cxn>
                            <a:cxn ang="0">
                              <a:pos x="240453" y="2140385"/>
                            </a:cxn>
                            <a:cxn ang="0">
                              <a:pos x="214919" y="2070741"/>
                            </a:cxn>
                            <a:cxn ang="0">
                              <a:pos x="193045" y="1999355"/>
                            </a:cxn>
                            <a:cxn ang="0">
                              <a:pos x="185860" y="1978537"/>
                            </a:cxn>
                            <a:cxn ang="0">
                              <a:pos x="154573" y="1853644"/>
                            </a:cxn>
                            <a:cxn ang="0">
                              <a:pos x="140737" y="1762978"/>
                            </a:cxn>
                            <a:cxn ang="0">
                              <a:pos x="140638" y="1765470"/>
                            </a:cxn>
                            <a:cxn ang="0">
                              <a:pos x="141799" y="1784041"/>
                            </a:cxn>
                            <a:cxn ang="0">
                              <a:pos x="147602" y="1826989"/>
                            </a:cxn>
                            <a:cxn ang="0">
                              <a:pos x="154566" y="1871097"/>
                            </a:cxn>
                            <a:cxn ang="0">
                              <a:pos x="142959" y="1832792"/>
                            </a:cxn>
                            <a:cxn ang="0">
                              <a:pos x="134835" y="1784041"/>
                            </a:cxn>
                            <a:cxn ang="0">
                              <a:pos x="125550" y="1784041"/>
                            </a:cxn>
                            <a:cxn ang="0">
                              <a:pos x="119746" y="1739934"/>
                            </a:cxn>
                            <a:cxn ang="0">
                              <a:pos x="111623" y="1712076"/>
                            </a:cxn>
                            <a:cxn ang="0">
                              <a:pos x="104659" y="1685380"/>
                            </a:cxn>
                            <a:cxn ang="0">
                              <a:pos x="84927" y="1664487"/>
                            </a:cxn>
                            <a:cxn ang="0">
                              <a:pos x="79125" y="1664487"/>
                            </a:cxn>
                            <a:cxn ang="0">
                              <a:pos x="73321" y="1635468"/>
                            </a:cxn>
                            <a:cxn ang="0">
                              <a:pos x="71000" y="1598325"/>
                            </a:cxn>
                            <a:cxn ang="0">
                              <a:pos x="75642" y="1546092"/>
                            </a:cxn>
                            <a:cxn ang="0">
                              <a:pos x="77963" y="1527521"/>
                            </a:cxn>
                            <a:cxn ang="0">
                              <a:pos x="81916" y="1514782"/>
                            </a:cxn>
                            <a:cxn ang="0">
                              <a:pos x="79995" y="1485734"/>
                            </a:cxn>
                            <a:cxn ang="0">
                              <a:pos x="82606" y="1442787"/>
                            </a:cxn>
                            <a:cxn ang="0">
                              <a:pos x="87249" y="1434082"/>
                            </a:cxn>
                            <a:cxn ang="0">
                              <a:pos x="87249" y="1428858"/>
                            </a:cxn>
                            <a:cxn ang="0">
                              <a:pos x="77963" y="1446270"/>
                            </a:cxn>
                            <a:cxn ang="0">
                              <a:pos x="69840" y="1434662"/>
                            </a:cxn>
                            <a:cxn ang="0">
                              <a:pos x="54751" y="1413769"/>
                            </a:cxn>
                            <a:cxn ang="0">
                              <a:pos x="51994" y="1397229"/>
                            </a:cxn>
                            <a:cxn ang="0">
                              <a:pos x="51269" y="1398679"/>
                            </a:cxn>
                            <a:cxn ang="0">
                              <a:pos x="46627" y="1445108"/>
                            </a:cxn>
                            <a:cxn ang="0">
                              <a:pos x="43144" y="1491537"/>
                            </a:cxn>
                            <a:cxn ang="0">
                              <a:pos x="39663" y="1527521"/>
                            </a:cxn>
                            <a:cxn ang="0">
                              <a:pos x="39663" y="1601806"/>
                            </a:cxn>
                            <a:cxn ang="0">
                              <a:pos x="40823" y="1640111"/>
                            </a:cxn>
                            <a:cxn ang="0">
                              <a:pos x="43144" y="1678414"/>
                            </a:cxn>
                            <a:cxn ang="0">
                              <a:pos x="32699" y="1714398"/>
                            </a:cxn>
                            <a:cxn ang="0">
                              <a:pos x="30378" y="1714398"/>
                            </a:cxn>
                            <a:cxn ang="0">
                              <a:pos x="23414" y="1644754"/>
                            </a:cxn>
                            <a:cxn ang="0">
                              <a:pos x="23414" y="1572789"/>
                            </a:cxn>
                            <a:cxn ang="0">
                              <a:pos x="29216" y="1517073"/>
                            </a:cxn>
                            <a:cxn ang="0">
                              <a:pos x="39658" y="1527515"/>
                            </a:cxn>
                            <a:cxn ang="0">
                              <a:pos x="30378" y="1515913"/>
                            </a:cxn>
                            <a:cxn ang="0">
                              <a:pos x="28056" y="1474127"/>
                            </a:cxn>
                            <a:cxn ang="0">
                              <a:pos x="30378" y="1410286"/>
                            </a:cxn>
                            <a:cxn ang="0">
                              <a:pos x="31538" y="1392876"/>
                            </a:cxn>
                            <a:cxn ang="0">
                              <a:pos x="35020" y="1363857"/>
                            </a:cxn>
                            <a:cxn ang="0">
                              <a:pos x="48948" y="1311625"/>
                            </a:cxn>
                            <a:cxn ang="0">
                              <a:pos x="55887" y="1276926"/>
                            </a:cxn>
                            <a:cxn ang="0">
                              <a:pos x="53591" y="1268677"/>
                            </a:cxn>
                            <a:cxn ang="0">
                              <a:pos x="45465" y="1315106"/>
                            </a:cxn>
                            <a:cxn ang="0">
                              <a:pos x="31538" y="1367340"/>
                            </a:cxn>
                            <a:cxn ang="0">
                              <a:pos x="28056" y="1396358"/>
                            </a:cxn>
                            <a:cxn ang="0">
                              <a:pos x="26895" y="1413769"/>
                            </a:cxn>
                            <a:cxn ang="0">
                              <a:pos x="24574" y="1477609"/>
                            </a:cxn>
                            <a:cxn ang="0">
                              <a:pos x="26895" y="1519395"/>
                            </a:cxn>
                            <a:cxn ang="0">
                              <a:pos x="21093" y="1575110"/>
                            </a:cxn>
                            <a:cxn ang="0">
                              <a:pos x="21093" y="1647075"/>
                            </a:cxn>
                            <a:cxn ang="0">
                              <a:pos x="28056" y="1716719"/>
                            </a:cxn>
                            <a:cxn ang="0">
                              <a:pos x="30378" y="1716719"/>
                            </a:cxn>
                            <a:cxn ang="0">
                              <a:pos x="45465" y="1782881"/>
                            </a:cxn>
                            <a:cxn ang="0">
                              <a:pos x="53591" y="1837435"/>
                            </a:cxn>
                            <a:cxn ang="0">
                              <a:pos x="71000" y="1893150"/>
                            </a:cxn>
                            <a:cxn ang="0">
                              <a:pos x="98420" y="2012959"/>
                            </a:cxn>
                            <a:cxn ang="0">
                              <a:pos x="100813" y="2035920"/>
                            </a:cxn>
                            <a:cxn ang="0">
                              <a:pos x="105820" y="2035920"/>
                            </a:cxn>
                            <a:cxn ang="0">
                              <a:pos x="131354" y="2097438"/>
                            </a:cxn>
                            <a:cxn ang="0">
                              <a:pos x="140639" y="2128779"/>
                            </a:cxn>
                            <a:cxn ang="0">
                              <a:pos x="123229" y="2102081"/>
                            </a:cxn>
                            <a:cxn ang="0">
                              <a:pos x="104659" y="2060295"/>
                            </a:cxn>
                            <a:cxn ang="0">
                              <a:pos x="103499" y="2071902"/>
                            </a:cxn>
                            <a:cxn ang="0">
                              <a:pos x="93401" y="2040599"/>
                            </a:cxn>
                            <a:cxn ang="0">
                              <a:pos x="86088" y="2041723"/>
                            </a:cxn>
                            <a:cxn ang="0">
                              <a:pos x="77963" y="2015027"/>
                            </a:cxn>
                            <a:cxn ang="0">
                              <a:pos x="50108" y="1951186"/>
                            </a:cxn>
                            <a:cxn ang="0">
                              <a:pos x="32699" y="1894311"/>
                            </a:cxn>
                            <a:cxn ang="0">
                              <a:pos x="31538" y="1846721"/>
                            </a:cxn>
                            <a:cxn ang="0">
                              <a:pos x="23414" y="1791006"/>
                            </a:cxn>
                            <a:cxn ang="0">
                              <a:pos x="17610" y="1735291"/>
                            </a:cxn>
                            <a:cxn ang="0">
                              <a:pos x="4844" y="1694666"/>
                            </a:cxn>
                            <a:cxn ang="0">
                              <a:pos x="12967" y="1478770"/>
                            </a:cxn>
                            <a:cxn ang="0">
                              <a:pos x="21093" y="1423055"/>
                            </a:cxn>
                            <a:cxn ang="0">
                              <a:pos x="14129" y="1392876"/>
                            </a:cxn>
                            <a:cxn ang="0">
                              <a:pos x="28056" y="1309303"/>
                            </a:cxn>
                            <a:cxn ang="0">
                              <a:pos x="31538" y="1289570"/>
                            </a:cxn>
                            <a:cxn ang="0">
                              <a:pos x="40823" y="1222248"/>
                            </a:cxn>
                            <a:cxn ang="0">
                              <a:pos x="65197" y="1173497"/>
                            </a:cxn>
                            <a:cxn ang="0">
                              <a:pos x="59393" y="1239660"/>
                            </a:cxn>
                            <a:cxn ang="0">
                              <a:pos x="65195" y="1228319"/>
                            </a:cxn>
                            <a:cxn ang="0">
                              <a:pos x="68678" y="1201210"/>
                            </a:cxn>
                            <a:cxn ang="0">
                              <a:pos x="69840" y="1171176"/>
                            </a:cxn>
                            <a:cxn ang="0">
                              <a:pos x="80285" y="1132871"/>
                            </a:cxn>
                            <a:cxn ang="0">
                              <a:pos x="96534" y="1074835"/>
                            </a:cxn>
                            <a:cxn ang="0">
                              <a:pos x="116265" y="1015638"/>
                            </a:cxn>
                            <a:cxn ang="0">
                              <a:pos x="117743" y="1013975"/>
                            </a:cxn>
                            <a:cxn ang="0">
                              <a:pos x="126712" y="966887"/>
                            </a:cxn>
                            <a:cxn ang="0">
                              <a:pos x="139478" y="933226"/>
                            </a:cxn>
                            <a:cxn ang="0">
                              <a:pos x="154567" y="905368"/>
                            </a:cxn>
                            <a:cxn ang="0">
                              <a:pos x="184744" y="847332"/>
                            </a:cxn>
                            <a:cxn ang="0">
                              <a:pos x="209116" y="795099"/>
                            </a:cxn>
                            <a:cxn ang="0">
                              <a:pos x="243936" y="727777"/>
                            </a:cxn>
                            <a:cxn ang="0">
                              <a:pos x="269470" y="698758"/>
                            </a:cxn>
                            <a:cxn ang="0">
                              <a:pos x="290361" y="658133"/>
                            </a:cxn>
                            <a:cxn ang="0">
                              <a:pos x="307772" y="632597"/>
                            </a:cxn>
                            <a:cxn ang="0">
                              <a:pos x="326342" y="623311"/>
                            </a:cxn>
                            <a:cxn ang="0">
                              <a:pos x="330984" y="616347"/>
                            </a:cxn>
                            <a:cxn ang="0">
                              <a:pos x="349555" y="579204"/>
                            </a:cxn>
                            <a:cxn ang="0">
                              <a:pos x="385534" y="537417"/>
                            </a:cxn>
                            <a:cxn ang="0">
                              <a:pos x="386514" y="554883"/>
                            </a:cxn>
                            <a:cxn ang="0">
                              <a:pos x="383889" y="562223"/>
                            </a:cxn>
                            <a:cxn ang="0">
                              <a:pos x="421513" y="523489"/>
                            </a:cxn>
                            <a:cxn ang="0">
                              <a:pos x="440083" y="499114"/>
                            </a:cxn>
                            <a:cxn ang="0">
                              <a:pos x="464457" y="475899"/>
                            </a:cxn>
                            <a:cxn ang="0">
                              <a:pos x="466557" y="478233"/>
                            </a:cxn>
                            <a:cxn ang="0">
                              <a:pos x="465619" y="477059"/>
                            </a:cxn>
                            <a:cxn ang="0">
                              <a:pos x="495795" y="446880"/>
                            </a:cxn>
                            <a:cxn ang="0">
                              <a:pos x="525972" y="419023"/>
                            </a:cxn>
                            <a:cxn ang="0">
                              <a:pos x="558470" y="384201"/>
                            </a:cxn>
                            <a:cxn ang="0">
                              <a:pos x="603734" y="350539"/>
                            </a:cxn>
                            <a:cxn ang="0">
                              <a:pos x="652481" y="314557"/>
                            </a:cxn>
                            <a:cxn ang="0">
                              <a:pos x="681627" y="294222"/>
                            </a:cxn>
                            <a:cxn ang="0">
                              <a:pos x="701228" y="276253"/>
                            </a:cxn>
                            <a:cxn ang="0">
                              <a:pos x="736047" y="255359"/>
                            </a:cxn>
                            <a:cxn ang="0">
                              <a:pos x="773188" y="235628"/>
                            </a:cxn>
                            <a:cxn ang="0">
                              <a:pos x="778105" y="233099"/>
                            </a:cxn>
                            <a:cxn ang="0">
                              <a:pos x="790743" y="220684"/>
                            </a:cxn>
                            <a:cxn ang="0">
                              <a:pos x="811490" y="205449"/>
                            </a:cxn>
                            <a:cxn ang="0">
                              <a:pos x="834268" y="193841"/>
                            </a:cxn>
                            <a:cxn ang="0">
                              <a:pos x="850381" y="190132"/>
                            </a:cxn>
                            <a:cxn ang="0">
                              <a:pos x="853272" y="188037"/>
                            </a:cxn>
                            <a:cxn ang="0">
                              <a:pos x="1168966" y="60357"/>
                            </a:cxn>
                            <a:cxn ang="0">
                              <a:pos x="1180678" y="57810"/>
                            </a:cxn>
                            <a:cxn ang="0">
                              <a:pos x="1213070" y="46428"/>
                            </a:cxn>
                            <a:cxn ang="0">
                              <a:pos x="1235413" y="41930"/>
                            </a:cxn>
                            <a:cxn ang="0">
                              <a:pos x="1247063" y="41831"/>
                            </a:cxn>
                            <a:cxn ang="0">
                              <a:pos x="1251372" y="40625"/>
                            </a:cxn>
                            <a:cxn ang="0">
                              <a:pos x="1515998" y="5803"/>
                            </a:cxn>
                            <a:cxn ang="0">
                              <a:pos x="1591149" y="5513"/>
                            </a:cxn>
                            <a:cxn ang="0">
                              <a:pos x="1671524" y="6963"/>
                            </a:cxn>
                            <a:cxn ang="0">
                              <a:pos x="1673021" y="8086"/>
                            </a:cxn>
                            <a:cxn ang="0">
                              <a:pos x="1712147" y="3482"/>
                            </a:cxn>
                            <a:cxn ang="0">
                              <a:pos x="1748127" y="9285"/>
                            </a:cxn>
                            <a:cxn ang="0">
                              <a:pos x="1784107" y="16249"/>
                            </a:cxn>
                            <a:cxn ang="0">
                              <a:pos x="1802670" y="20469"/>
                            </a:cxn>
                            <a:cxn ang="0">
                              <a:pos x="1782946" y="15089"/>
                            </a:cxn>
                            <a:cxn ang="0">
                              <a:pos x="1746965" y="8125"/>
                            </a:cxn>
                            <a:cxn ang="0">
                              <a:pos x="1710986" y="2321"/>
                            </a:cxn>
                            <a:cxn ang="0">
                              <a:pos x="1710986"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a:noFill/>
                        </a:ln>
                      </wps:spPr>
                      <wps:bodyPr anchor="ctr" upright="1"/>
                    </wps:wsp>
                    <wps:wsp>
                      <wps:cNvPr id="5" name="Freeform: Shape 10"/>
                      <wps:cNvSpPr/>
                      <wps:spPr>
                        <a:xfrm rot="10800000" flipH="1" flipV="1">
                          <a:off x="44365" y="29718"/>
                          <a:ext cx="6875" cy="6787"/>
                        </a:xfrm>
                        <a:custGeom>
                          <a:avLst/>
                          <a:gdLst>
                            <a:gd name="A1" fmla="val 0"/>
                            <a:gd name="A2" fmla="val 0"/>
                            <a:gd name="A3" fmla="val 0"/>
                          </a:gdLst>
                          <a:ahLst/>
                          <a:cxnLst>
                            <a:cxn ang="0">
                              <a:pos x="373793" y="675064"/>
                            </a:cxn>
                            <a:cxn ang="0">
                              <a:pos x="370580" y="676795"/>
                            </a:cxn>
                            <a:cxn ang="0">
                              <a:pos x="370772" y="676877"/>
                            </a:cxn>
                            <a:cxn ang="0">
                              <a:pos x="400510" y="657493"/>
                            </a:cxn>
                            <a:cxn ang="0">
                              <a:pos x="390121" y="659968"/>
                            </a:cxn>
                            <a:cxn ang="0">
                              <a:pos x="374537" y="661947"/>
                            </a:cxn>
                            <a:cxn ang="0">
                              <a:pos x="373795" y="659968"/>
                            </a:cxn>
                            <a:cxn ang="0">
                              <a:pos x="384679" y="658978"/>
                            </a:cxn>
                            <a:cxn ang="0">
                              <a:pos x="400510" y="657493"/>
                            </a:cxn>
                            <a:cxn ang="0">
                              <a:pos x="427533" y="654903"/>
                            </a:cxn>
                            <a:cxn ang="0">
                              <a:pos x="426898" y="655082"/>
                            </a:cxn>
                            <a:cxn ang="0">
                              <a:pos x="427224" y="655018"/>
                            </a:cxn>
                            <a:cxn ang="0">
                              <a:pos x="233669" y="651183"/>
                            </a:cxn>
                            <a:cxn ang="0">
                              <a:pos x="244676" y="654029"/>
                            </a:cxn>
                            <a:cxn ang="0">
                              <a:pos x="249376" y="654276"/>
                            </a:cxn>
                            <a:cxn ang="0">
                              <a:pos x="262486" y="660710"/>
                            </a:cxn>
                            <a:cxn ang="0">
                              <a:pos x="268422" y="661947"/>
                            </a:cxn>
                            <a:cxn ang="0">
                              <a:pos x="268793" y="662071"/>
                            </a:cxn>
                            <a:cxn ang="0">
                              <a:pos x="270154" y="660710"/>
                            </a:cxn>
                            <a:cxn ang="0">
                              <a:pos x="275348" y="662195"/>
                            </a:cxn>
                            <a:cxn ang="0">
                              <a:pos x="280543" y="663432"/>
                            </a:cxn>
                            <a:cxn ang="0">
                              <a:pos x="290778" y="665813"/>
                            </a:cxn>
                            <a:cxn ang="0">
                              <a:pos x="290931" y="665659"/>
                            </a:cxn>
                            <a:cxn ang="0">
                              <a:pos x="302804" y="667639"/>
                            </a:cxn>
                            <a:cxn ang="0">
                              <a:pos x="308494" y="668629"/>
                            </a:cxn>
                            <a:cxn ang="0">
                              <a:pos x="314183" y="669124"/>
                            </a:cxn>
                            <a:cxn ang="0">
                              <a:pos x="325808" y="669619"/>
                            </a:cxn>
                            <a:cxn ang="0">
                              <a:pos x="341639" y="669371"/>
                            </a:cxn>
                            <a:cxn ang="0">
                              <a:pos x="342326" y="669371"/>
                            </a:cxn>
                            <a:cxn ang="0">
                              <a:pos x="343865" y="668505"/>
                            </a:cxn>
                            <a:cxn ang="0">
                              <a:pos x="347328" y="667391"/>
                            </a:cxn>
                            <a:cxn ang="0">
                              <a:pos x="350853" y="667330"/>
                            </a:cxn>
                            <a:cxn ang="0">
                              <a:pos x="353265" y="667639"/>
                            </a:cxn>
                            <a:cxn ang="0">
                              <a:pos x="353914" y="669371"/>
                            </a:cxn>
                            <a:cxn ang="0">
                              <a:pos x="359449" y="669371"/>
                            </a:cxn>
                            <a:cxn ang="0">
                              <a:pos x="357717" y="671846"/>
                            </a:cxn>
                            <a:cxn ang="0">
                              <a:pos x="356728" y="673083"/>
                            </a:cxn>
                            <a:cxn ang="0">
                              <a:pos x="353512" y="674568"/>
                            </a:cxn>
                            <a:cxn ang="0">
                              <a:pos x="347575" y="674568"/>
                            </a:cxn>
                            <a:cxn ang="0">
                              <a:pos x="339908" y="674073"/>
                            </a:cxn>
                            <a:cxn ang="0">
                              <a:pos x="323335" y="673578"/>
                            </a:cxn>
                            <a:cxn ang="0">
                              <a:pos x="310967" y="672588"/>
                            </a:cxn>
                            <a:cxn ang="0">
                              <a:pos x="300083" y="671103"/>
                            </a:cxn>
                            <a:cxn ang="0">
                              <a:pos x="289200" y="669371"/>
                            </a:cxn>
                            <a:cxn ang="0">
                              <a:pos x="272627" y="666896"/>
                            </a:cxn>
                            <a:cxn ang="0">
                              <a:pos x="259765" y="662690"/>
                            </a:cxn>
                            <a:cxn ang="0">
                              <a:pos x="259914" y="662582"/>
                            </a:cxn>
                            <a:cxn ang="0">
                              <a:pos x="252344" y="660215"/>
                            </a:cxn>
                            <a:cxn ang="0">
                              <a:pos x="245666" y="657246"/>
                            </a:cxn>
                            <a:cxn ang="0">
                              <a:pos x="237998" y="654771"/>
                            </a:cxn>
                            <a:cxn ang="0">
                              <a:pos x="230082" y="652049"/>
                            </a:cxn>
                            <a:cxn ang="0">
                              <a:pos x="233669" y="651183"/>
                            </a:cxn>
                            <a:cxn ang="0">
                              <a:pos x="379275" y="645878"/>
                            </a:cxn>
                            <a:cxn ang="0">
                              <a:pos x="375495" y="646455"/>
                            </a:cxn>
                            <a:cxn ang="0">
                              <a:pos x="349359" y="647775"/>
                            </a:cxn>
                            <a:cxn ang="0">
                              <a:pos x="357964" y="648832"/>
                            </a:cxn>
                            <a:cxn ang="0">
                              <a:pos x="360191" y="648337"/>
                            </a:cxn>
                            <a:cxn ang="0">
                              <a:pos x="375527" y="646605"/>
                            </a:cxn>
                            <a:cxn ang="0">
                              <a:pos x="378050" y="646114"/>
                            </a:cxn>
                            <a:cxn ang="0">
                              <a:pos x="402757" y="642292"/>
                            </a:cxn>
                            <a:cxn ang="0">
                              <a:pos x="389921" y="644252"/>
                            </a:cxn>
                            <a:cxn ang="0">
                              <a:pos x="394326" y="644378"/>
                            </a:cxn>
                            <a:cxn ang="0">
                              <a:pos x="400664" y="643202"/>
                            </a:cxn>
                            <a:cxn ang="0">
                              <a:pos x="449615" y="641720"/>
                            </a:cxn>
                            <a:cxn ang="0">
                              <a:pos x="409355" y="652446"/>
                            </a:cxn>
                            <a:cxn ang="0">
                              <a:pos x="429728" y="647904"/>
                            </a:cxn>
                            <a:cxn ang="0">
                              <a:pos x="191495" y="636707"/>
                            </a:cxn>
                            <a:cxn ang="0">
                              <a:pos x="219941" y="648832"/>
                            </a:cxn>
                            <a:cxn ang="0">
                              <a:pos x="230082" y="652049"/>
                            </a:cxn>
                            <a:cxn ang="0">
                              <a:pos x="237750" y="654771"/>
                            </a:cxn>
                            <a:cxn ang="0">
                              <a:pos x="245418" y="657245"/>
                            </a:cxn>
                            <a:cxn ang="0">
                              <a:pos x="252097" y="660215"/>
                            </a:cxn>
                            <a:cxn ang="0">
                              <a:pos x="250613" y="661452"/>
                            </a:cxn>
                            <a:cxn ang="0">
                              <a:pos x="246655" y="660710"/>
                            </a:cxn>
                            <a:cxn ang="0">
                              <a:pos x="232556" y="655513"/>
                            </a:cxn>
                            <a:cxn ang="0">
                              <a:pos x="225630" y="652791"/>
                            </a:cxn>
                            <a:cxn ang="0">
                              <a:pos x="218704" y="649822"/>
                            </a:cxn>
                            <a:cxn ang="0">
                              <a:pos x="209552" y="646605"/>
                            </a:cxn>
                            <a:cxn ang="0">
                              <a:pos x="201636" y="643141"/>
                            </a:cxn>
                            <a:cxn ang="0">
                              <a:pos x="195453" y="639923"/>
                            </a:cxn>
                            <a:cxn ang="0">
                              <a:pos x="191495" y="636707"/>
                            </a:cxn>
                            <a:cxn ang="0">
                              <a:pos x="203121" y="630520"/>
                            </a:cxn>
                            <a:cxn ang="0">
                              <a:pos x="216725" y="637449"/>
                            </a:cxn>
                            <a:cxn ang="0">
                              <a:pos x="214994" y="638439"/>
                            </a:cxn>
                            <a:cxn ang="0">
                              <a:pos x="199163" y="630768"/>
                            </a:cxn>
                            <a:cxn ang="0">
                              <a:pos x="203121" y="630520"/>
                            </a:cxn>
                            <a:cxn ang="0">
                              <a:pos x="152908" y="613693"/>
                            </a:cxn>
                            <a:cxn ang="0">
                              <a:pos x="169728" y="623097"/>
                            </a:cxn>
                            <a:cxn ang="0">
                              <a:pos x="173191" y="627056"/>
                            </a:cxn>
                            <a:cxn ang="0">
                              <a:pos x="165276" y="622849"/>
                            </a:cxn>
                            <a:cxn ang="0">
                              <a:pos x="159339" y="619137"/>
                            </a:cxn>
                            <a:cxn ang="0">
                              <a:pos x="152908" y="613693"/>
                            </a:cxn>
                            <a:cxn ang="0">
                              <a:pos x="182403" y="607344"/>
                            </a:cxn>
                            <a:cxn ang="0">
                              <a:pos x="182405" y="607414"/>
                            </a:cxn>
                            <a:cxn ang="0">
                              <a:pos x="183240" y="608426"/>
                            </a:cxn>
                            <a:cxn ang="0">
                              <a:pos x="183332" y="608002"/>
                            </a:cxn>
                            <a:cxn ang="0">
                              <a:pos x="543636" y="591100"/>
                            </a:cxn>
                            <a:cxn ang="0">
                              <a:pos x="542738" y="591175"/>
                            </a:cxn>
                            <a:cxn ang="0">
                              <a:pos x="527897" y="601815"/>
                            </a:cxn>
                            <a:cxn ang="0">
                              <a:pos x="513303" y="609734"/>
                            </a:cxn>
                            <a:cxn ang="0">
                              <a:pos x="502914" y="615920"/>
                            </a:cxn>
                            <a:cxn ang="0">
                              <a:pos x="497225" y="618395"/>
                            </a:cxn>
                            <a:cxn ang="0">
                              <a:pos x="491288" y="620869"/>
                            </a:cxn>
                            <a:cxn ang="0">
                              <a:pos x="484115" y="624581"/>
                            </a:cxn>
                            <a:cxn ang="0">
                              <a:pos x="478673" y="627798"/>
                            </a:cxn>
                            <a:cxn ang="0">
                              <a:pos x="470758" y="631015"/>
                            </a:cxn>
                            <a:cxn ang="0">
                              <a:pos x="462595" y="633985"/>
                            </a:cxn>
                            <a:cxn ang="0">
                              <a:pos x="460369" y="636212"/>
                            </a:cxn>
                            <a:cxn ang="0">
                              <a:pos x="456906" y="637449"/>
                            </a:cxn>
                            <a:cxn ang="0">
                              <a:pos x="448249" y="638934"/>
                            </a:cxn>
                            <a:cxn ang="0">
                              <a:pos x="437118" y="642398"/>
                            </a:cxn>
                            <a:cxn ang="0">
                              <a:pos x="426976" y="645615"/>
                            </a:cxn>
                            <a:cxn ang="0">
                              <a:pos x="415845" y="648832"/>
                            </a:cxn>
                            <a:cxn ang="0">
                              <a:pos x="401993" y="652297"/>
                            </a:cxn>
                            <a:cxn ang="0">
                              <a:pos x="382453" y="655513"/>
                            </a:cxn>
                            <a:cxn ang="0">
                              <a:pos x="381958" y="656256"/>
                            </a:cxn>
                            <a:cxn ang="0">
                              <a:pos x="372563" y="658606"/>
                            </a:cxn>
                            <a:cxn ang="0">
                              <a:pos x="372806" y="658730"/>
                            </a:cxn>
                            <a:cxn ang="0">
                              <a:pos x="383240" y="656121"/>
                            </a:cxn>
                            <a:cxn ang="0">
                              <a:pos x="383442" y="655513"/>
                            </a:cxn>
                            <a:cxn ang="0">
                              <a:pos x="402983" y="652297"/>
                            </a:cxn>
                            <a:cxn ang="0">
                              <a:pos x="416835" y="648832"/>
                            </a:cxn>
                            <a:cxn ang="0">
                              <a:pos x="427966" y="645615"/>
                            </a:cxn>
                            <a:cxn ang="0">
                              <a:pos x="438107" y="642398"/>
                            </a:cxn>
                            <a:cxn ang="0">
                              <a:pos x="449238" y="638934"/>
                            </a:cxn>
                            <a:cxn ang="0">
                              <a:pos x="457896" y="637449"/>
                            </a:cxn>
                            <a:cxn ang="0">
                              <a:pos x="452035" y="640967"/>
                            </a:cxn>
                            <a:cxn ang="0">
                              <a:pos x="452206" y="640914"/>
                            </a:cxn>
                            <a:cxn ang="0">
                              <a:pos x="458390" y="637202"/>
                            </a:cxn>
                            <a:cxn ang="0">
                              <a:pos x="461853" y="635964"/>
                            </a:cxn>
                            <a:cxn ang="0">
                              <a:pos x="462084" y="635901"/>
                            </a:cxn>
                            <a:cxn ang="0">
                              <a:pos x="463585" y="634232"/>
                            </a:cxn>
                            <a:cxn ang="0">
                              <a:pos x="471748" y="631263"/>
                            </a:cxn>
                            <a:cxn ang="0">
                              <a:pos x="479663" y="628046"/>
                            </a:cxn>
                            <a:cxn ang="0">
                              <a:pos x="485105" y="624829"/>
                            </a:cxn>
                            <a:cxn ang="0">
                              <a:pos x="492278" y="621117"/>
                            </a:cxn>
                            <a:cxn ang="0">
                              <a:pos x="498214" y="618642"/>
                            </a:cxn>
                            <a:cxn ang="0">
                              <a:pos x="502285" y="616872"/>
                            </a:cxn>
                            <a:cxn ang="0">
                              <a:pos x="504398" y="615425"/>
                            </a:cxn>
                            <a:cxn ang="0">
                              <a:pos x="514787" y="609239"/>
                            </a:cxn>
                            <a:cxn ang="0">
                              <a:pos x="529381" y="601320"/>
                            </a:cxn>
                            <a:cxn ang="0">
                              <a:pos x="119473" y="587678"/>
                            </a:cxn>
                            <a:cxn ang="0">
                              <a:pos x="120412" y="588484"/>
                            </a:cxn>
                            <a:cxn ang="0">
                              <a:pos x="120733" y="588647"/>
                            </a:cxn>
                            <a:cxn ang="0">
                              <a:pos x="545297" y="581218"/>
                            </a:cxn>
                            <a:cxn ang="0">
                              <a:pos x="545212" y="581276"/>
                            </a:cxn>
                            <a:cxn ang="0">
                              <a:pos x="545212" y="581347"/>
                            </a:cxn>
                            <a:cxn ang="0">
                              <a:pos x="545605" y="581403"/>
                            </a:cxn>
                            <a:cxn ang="0">
                              <a:pos x="545706" y="581276"/>
                            </a:cxn>
                            <a:cxn ang="0">
                              <a:pos x="550641" y="577524"/>
                            </a:cxn>
                            <a:cxn ang="0">
                              <a:pos x="549180" y="578533"/>
                            </a:cxn>
                            <a:cxn ang="0">
                              <a:pos x="548922" y="578802"/>
                            </a:cxn>
                            <a:cxn ang="0">
                              <a:pos x="549923" y="578161"/>
                            </a:cxn>
                            <a:cxn ang="0">
                              <a:pos x="99276" y="565060"/>
                            </a:cxn>
                            <a:cxn ang="0">
                              <a:pos x="108618" y="576064"/>
                            </a:cxn>
                            <a:cxn ang="0">
                              <a:pos x="101211" y="567171"/>
                            </a:cxn>
                            <a:cxn ang="0">
                              <a:pos x="568154" y="565052"/>
                            </a:cxn>
                            <a:cxn ang="0">
                              <a:pos x="568132" y="565060"/>
                            </a:cxn>
                            <a:cxn ang="0">
                              <a:pos x="567968" y="566182"/>
                            </a:cxn>
                            <a:cxn ang="0">
                              <a:pos x="564011" y="570636"/>
                            </a:cxn>
                            <a:cxn ang="0">
                              <a:pos x="559311" y="575832"/>
                            </a:cxn>
                            <a:cxn ang="0">
                              <a:pos x="559594" y="575767"/>
                            </a:cxn>
                            <a:cxn ang="0">
                              <a:pos x="564011" y="570883"/>
                            </a:cxn>
                            <a:cxn ang="0">
                              <a:pos x="567968" y="566429"/>
                            </a:cxn>
                            <a:cxn ang="0">
                              <a:pos x="568154" y="565052"/>
                            </a:cxn>
                            <a:cxn ang="0">
                              <a:pos x="123453" y="559480"/>
                            </a:cxn>
                            <a:cxn ang="0">
                              <a:pos x="123943" y="560077"/>
                            </a:cxn>
                            <a:cxn ang="0">
                              <a:pos x="123967" y="559995"/>
                            </a:cxn>
                            <a:cxn ang="0">
                              <a:pos x="86864" y="553808"/>
                            </a:cxn>
                            <a:cxn ang="0">
                              <a:pos x="93296" y="558015"/>
                            </a:cxn>
                            <a:cxn ang="0">
                              <a:pos x="93611" y="558387"/>
                            </a:cxn>
                            <a:cxn ang="0">
                              <a:pos x="96542" y="559036"/>
                            </a:cxn>
                            <a:cxn ang="0">
                              <a:pos x="103189" y="565191"/>
                            </a:cxn>
                            <a:cxn ang="0">
                              <a:pos x="112342" y="572615"/>
                            </a:cxn>
                            <a:cxn ang="0">
                              <a:pos x="116299" y="578059"/>
                            </a:cxn>
                            <a:cxn ang="0">
                              <a:pos x="118525" y="580781"/>
                            </a:cxn>
                            <a:cxn ang="0">
                              <a:pos x="127925" y="588700"/>
                            </a:cxn>
                            <a:cxn ang="0">
                              <a:pos x="125204" y="590927"/>
                            </a:cxn>
                            <a:cxn ang="0">
                              <a:pos x="116451" y="581197"/>
                            </a:cxn>
                            <a:cxn ang="0">
                              <a:pos x="116052" y="581276"/>
                            </a:cxn>
                            <a:cxn ang="0">
                              <a:pos x="124336" y="590484"/>
                            </a:cxn>
                            <a:cxn ang="0">
                              <a:pos x="125204" y="590927"/>
                            </a:cxn>
                            <a:cxn ang="0">
                              <a:pos x="127925" y="588700"/>
                            </a:cxn>
                            <a:cxn ang="0">
                              <a:pos x="151424" y="607259"/>
                            </a:cxn>
                            <a:cxn ang="0">
                              <a:pos x="146724" y="608744"/>
                            </a:cxn>
                            <a:cxn ang="0">
                              <a:pos x="148455" y="609981"/>
                            </a:cxn>
                            <a:cxn ang="0">
                              <a:pos x="141530" y="610229"/>
                            </a:cxn>
                            <a:cxn ang="0">
                              <a:pos x="137077" y="607259"/>
                            </a:cxn>
                            <a:cxn ang="0">
                              <a:pos x="132872" y="604042"/>
                            </a:cxn>
                            <a:cxn ang="0">
                              <a:pos x="122483" y="595381"/>
                            </a:cxn>
                            <a:cxn ang="0">
                              <a:pos x="112836" y="586720"/>
                            </a:cxn>
                            <a:cxn ang="0">
                              <a:pos x="103932" y="578059"/>
                            </a:cxn>
                            <a:cxn ang="0">
                              <a:pos x="99727" y="573853"/>
                            </a:cxn>
                            <a:cxn ang="0">
                              <a:pos x="95769" y="569398"/>
                            </a:cxn>
                            <a:cxn ang="0">
                              <a:pos x="97253" y="567419"/>
                            </a:cxn>
                            <a:cxn ang="0">
                              <a:pos x="102200" y="571873"/>
                            </a:cxn>
                            <a:cxn ang="0">
                              <a:pos x="107642" y="576080"/>
                            </a:cxn>
                            <a:cxn ang="0">
                              <a:pos x="114321" y="583256"/>
                            </a:cxn>
                            <a:cxn ang="0">
                              <a:pos x="114888" y="583743"/>
                            </a:cxn>
                            <a:cxn ang="0">
                              <a:pos x="107642" y="576080"/>
                            </a:cxn>
                            <a:cxn ang="0">
                              <a:pos x="102448" y="571873"/>
                            </a:cxn>
                            <a:cxn ang="0">
                              <a:pos x="97500" y="567419"/>
                            </a:cxn>
                            <a:cxn ang="0">
                              <a:pos x="92059" y="560737"/>
                            </a:cxn>
                            <a:cxn ang="0">
                              <a:pos x="86864" y="553808"/>
                            </a:cxn>
                            <a:cxn ang="0">
                              <a:pos x="631786" y="514463"/>
                            </a:cxn>
                            <a:cxn ang="0">
                              <a:pos x="631660" y="514517"/>
                            </a:cxn>
                            <a:cxn ang="0">
                              <a:pos x="628959" y="521003"/>
                            </a:cxn>
                            <a:cxn ang="0">
                              <a:pos x="629189" y="483462"/>
                            </a:cxn>
                            <a:cxn ang="0">
                              <a:pos x="622634" y="492934"/>
                            </a:cxn>
                            <a:cxn ang="0">
                              <a:pos x="619418" y="498873"/>
                            </a:cxn>
                            <a:cxn ang="0">
                              <a:pos x="616203" y="504317"/>
                            </a:cxn>
                            <a:cxn ang="0">
                              <a:pos x="608534" y="514463"/>
                            </a:cxn>
                            <a:cxn ang="0">
                              <a:pos x="601856" y="524609"/>
                            </a:cxn>
                            <a:cxn ang="0">
                              <a:pos x="595919" y="532775"/>
                            </a:cxn>
                            <a:cxn ang="0">
                              <a:pos x="595424" y="533077"/>
                            </a:cxn>
                            <a:cxn ang="0">
                              <a:pos x="595019" y="533678"/>
                            </a:cxn>
                            <a:cxn ang="0">
                              <a:pos x="595672" y="533270"/>
                            </a:cxn>
                            <a:cxn ang="0">
                              <a:pos x="601608" y="525104"/>
                            </a:cxn>
                            <a:cxn ang="0">
                              <a:pos x="608287" y="514958"/>
                            </a:cxn>
                            <a:cxn ang="0">
                              <a:pos x="615955" y="504812"/>
                            </a:cxn>
                            <a:cxn ang="0">
                              <a:pos x="619171" y="499368"/>
                            </a:cxn>
                            <a:cxn ang="0">
                              <a:pos x="622386" y="493429"/>
                            </a:cxn>
                            <a:cxn ang="0">
                              <a:pos x="629065" y="483778"/>
                            </a:cxn>
                            <a:cxn ang="0">
                              <a:pos x="654790" y="480067"/>
                            </a:cxn>
                            <a:cxn ang="0">
                              <a:pos x="651574" y="489717"/>
                            </a:cxn>
                            <a:cxn ang="0">
                              <a:pos x="645885" y="500110"/>
                            </a:cxn>
                            <a:cxn ang="0">
                              <a:pos x="640196" y="510751"/>
                            </a:cxn>
                            <a:cxn ang="0">
                              <a:pos x="635001" y="517432"/>
                            </a:cxn>
                            <a:cxn ang="0">
                              <a:pos x="638464" y="510504"/>
                            </a:cxn>
                            <a:cxn ang="0">
                              <a:pos x="641433" y="503575"/>
                            </a:cxn>
                            <a:cxn ang="0">
                              <a:pos x="643659" y="499863"/>
                            </a:cxn>
                            <a:cxn ang="0">
                              <a:pos x="646627" y="494914"/>
                            </a:cxn>
                            <a:cxn ang="0">
                              <a:pos x="649348" y="489965"/>
                            </a:cxn>
                            <a:cxn ang="0">
                              <a:pos x="654790" y="480067"/>
                            </a:cxn>
                            <a:cxn ang="0">
                              <a:pos x="638779" y="458855"/>
                            </a:cxn>
                            <a:cxn ang="0">
                              <a:pos x="632775" y="469426"/>
                            </a:cxn>
                            <a:cxn ang="0">
                              <a:pos x="632665" y="469680"/>
                            </a:cxn>
                            <a:cxn ang="0">
                              <a:pos x="638712" y="459033"/>
                            </a:cxn>
                            <a:cxn ang="0">
                              <a:pos x="642072" y="434912"/>
                            </a:cxn>
                            <a:cxn ang="0">
                              <a:pos x="634856" y="454636"/>
                            </a:cxn>
                            <a:cxn ang="0">
                              <a:pos x="619676" y="485678"/>
                            </a:cxn>
                            <a:cxn ang="0">
                              <a:pos x="617453" y="489193"/>
                            </a:cxn>
                            <a:cxn ang="0">
                              <a:pos x="617439" y="489222"/>
                            </a:cxn>
                            <a:cxn ang="0">
                              <a:pos x="612245" y="498131"/>
                            </a:cxn>
                            <a:cxn ang="0">
                              <a:pos x="607050" y="507782"/>
                            </a:cxn>
                            <a:cxn ang="0">
                              <a:pos x="601114" y="515205"/>
                            </a:cxn>
                            <a:cxn ang="0">
                              <a:pos x="596167" y="523619"/>
                            </a:cxn>
                            <a:cxn ang="0">
                              <a:pos x="566979" y="556531"/>
                            </a:cxn>
                            <a:cxn ang="0">
                              <a:pos x="557332" y="564697"/>
                            </a:cxn>
                            <a:cxn ang="0">
                              <a:pos x="556406" y="565401"/>
                            </a:cxn>
                            <a:cxn ang="0">
                              <a:pos x="556007" y="565805"/>
                            </a:cxn>
                            <a:cxn ang="0">
                              <a:pos x="551973" y="569095"/>
                            </a:cxn>
                            <a:cxn ang="0">
                              <a:pos x="548675" y="572863"/>
                            </a:cxn>
                            <a:cxn ang="0">
                              <a:pos x="536554" y="582019"/>
                            </a:cxn>
                            <a:cxn ang="0">
                              <a:pos x="534655" y="583219"/>
                            </a:cxn>
                            <a:cxn ang="0">
                              <a:pos x="529497" y="587426"/>
                            </a:cxn>
                            <a:cxn ang="0">
                              <a:pos x="528752" y="587910"/>
                            </a:cxn>
                            <a:cxn ang="0">
                              <a:pos x="527649" y="588948"/>
                            </a:cxn>
                            <a:cxn ang="0">
                              <a:pos x="518003" y="595381"/>
                            </a:cxn>
                            <a:cxn ang="0">
                              <a:pos x="508356" y="601320"/>
                            </a:cxn>
                            <a:cxn ang="0">
                              <a:pos x="507252" y="601880"/>
                            </a:cxn>
                            <a:cxn ang="0">
                              <a:pos x="500720" y="606125"/>
                            </a:cxn>
                            <a:cxn ang="0">
                              <a:pos x="498695" y="607146"/>
                            </a:cxn>
                            <a:cxn ang="0">
                              <a:pos x="496730" y="608497"/>
                            </a:cxn>
                            <a:cxn ang="0">
                              <a:pos x="490052" y="612209"/>
                            </a:cxn>
                            <a:cxn ang="0">
                              <a:pos x="483811" y="614657"/>
                            </a:cxn>
                            <a:cxn ang="0">
                              <a:pos x="469904" y="621675"/>
                            </a:cxn>
                            <a:cxn ang="0">
                              <a:pos x="437275" y="633849"/>
                            </a:cxn>
                            <a:cxn ang="0">
                              <a:pos x="414537" y="639698"/>
                            </a:cxn>
                            <a:cxn ang="0">
                              <a:pos x="432913" y="636212"/>
                            </a:cxn>
                            <a:cxn ang="0">
                              <a:pos x="436376" y="635469"/>
                            </a:cxn>
                            <a:cxn ang="0">
                              <a:pos x="447507" y="631510"/>
                            </a:cxn>
                            <a:cxn ang="0">
                              <a:pos x="454433" y="629283"/>
                            </a:cxn>
                            <a:cxn ang="0">
                              <a:pos x="465564" y="623591"/>
                            </a:cxn>
                            <a:cxn ang="0">
                              <a:pos x="478179" y="619137"/>
                            </a:cxn>
                            <a:cxn ang="0">
                              <a:pos x="486261" y="615966"/>
                            </a:cxn>
                            <a:cxn ang="0">
                              <a:pos x="489804" y="613941"/>
                            </a:cxn>
                            <a:cxn ang="0">
                              <a:pos x="493020" y="612951"/>
                            </a:cxn>
                            <a:cxn ang="0">
                              <a:pos x="497472" y="610476"/>
                            </a:cxn>
                            <a:cxn ang="0">
                              <a:pos x="498642" y="609663"/>
                            </a:cxn>
                            <a:cxn ang="0">
                              <a:pos x="501677" y="606765"/>
                            </a:cxn>
                            <a:cxn ang="0">
                              <a:pos x="508356" y="602805"/>
                            </a:cxn>
                            <a:cxn ang="0">
                              <a:pos x="515954" y="599079"/>
                            </a:cxn>
                            <a:cxn ang="0">
                              <a:pos x="518745" y="597361"/>
                            </a:cxn>
                            <a:cxn ang="0">
                              <a:pos x="528392" y="590927"/>
                            </a:cxn>
                            <a:cxn ang="0">
                              <a:pos x="532597" y="586968"/>
                            </a:cxn>
                            <a:cxn ang="0">
                              <a:pos x="537296" y="583998"/>
                            </a:cxn>
                            <a:cxn ang="0">
                              <a:pos x="549417" y="574842"/>
                            </a:cxn>
                            <a:cxn ang="0">
                              <a:pos x="558074" y="566676"/>
                            </a:cxn>
                            <a:cxn ang="0">
                              <a:pos x="567721" y="558510"/>
                            </a:cxn>
                            <a:cxn ang="0">
                              <a:pos x="596909" y="525598"/>
                            </a:cxn>
                            <a:cxn ang="0">
                              <a:pos x="600925" y="518767"/>
                            </a:cxn>
                            <a:cxn ang="0">
                              <a:pos x="601114" y="518175"/>
                            </a:cxn>
                            <a:cxn ang="0">
                              <a:pos x="607545" y="508276"/>
                            </a:cxn>
                            <a:cxn ang="0">
                              <a:pos x="609524" y="505307"/>
                            </a:cxn>
                            <a:cxn ang="0">
                              <a:pos x="612155" y="501656"/>
                            </a:cxn>
                            <a:cxn ang="0">
                              <a:pos x="612987" y="500110"/>
                            </a:cxn>
                            <a:cxn ang="0">
                              <a:pos x="618181" y="491202"/>
                            </a:cxn>
                            <a:cxn ang="0">
                              <a:pos x="628323" y="470168"/>
                            </a:cxn>
                            <a:cxn ang="0">
                              <a:pos x="638217" y="447650"/>
                            </a:cxn>
                            <a:cxn ang="0">
                              <a:pos x="641123" y="438494"/>
                            </a:cxn>
                            <a:cxn ang="0">
                              <a:pos x="669136" y="413006"/>
                            </a:cxn>
                            <a:cxn ang="0">
                              <a:pos x="668394" y="413500"/>
                            </a:cxn>
                            <a:cxn ang="0">
                              <a:pos x="668394" y="413500"/>
                            </a:cxn>
                            <a:cxn ang="0">
                              <a:pos x="671473" y="398340"/>
                            </a:cxn>
                            <a:cxn ang="0">
                              <a:pos x="671384" y="398778"/>
                            </a:cxn>
                            <a:cxn ang="0">
                              <a:pos x="672104" y="399643"/>
                            </a:cxn>
                            <a:cxn ang="0">
                              <a:pos x="674331" y="402117"/>
                            </a:cxn>
                            <a:cxn ang="0">
                              <a:pos x="675815" y="401128"/>
                            </a:cxn>
                            <a:cxn ang="0">
                              <a:pos x="675852" y="400938"/>
                            </a:cxn>
                            <a:cxn ang="0">
                              <a:pos x="674825" y="401623"/>
                            </a:cxn>
                            <a:cxn ang="0">
                              <a:pos x="672352" y="399395"/>
                            </a:cxn>
                            <a:cxn ang="0">
                              <a:pos x="669268" y="370229"/>
                            </a:cxn>
                            <a:cxn ang="0">
                              <a:pos x="669095" y="370239"/>
                            </a:cxn>
                            <a:cxn ang="0">
                              <a:pos x="668782" y="370256"/>
                            </a:cxn>
                            <a:cxn ang="0">
                              <a:pos x="668889" y="371433"/>
                            </a:cxn>
                            <a:cxn ang="0">
                              <a:pos x="668642" y="377619"/>
                            </a:cxn>
                            <a:cxn ang="0">
                              <a:pos x="667652" y="381331"/>
                            </a:cxn>
                            <a:cxn ang="0">
                              <a:pos x="661716" y="390734"/>
                            </a:cxn>
                            <a:cxn ang="0">
                              <a:pos x="660232" y="398901"/>
                            </a:cxn>
                            <a:cxn ang="0">
                              <a:pos x="658747" y="401623"/>
                            </a:cxn>
                            <a:cxn ang="0">
                              <a:pos x="656274" y="413500"/>
                            </a:cxn>
                            <a:cxn ang="0">
                              <a:pos x="653553" y="422904"/>
                            </a:cxn>
                            <a:cxn ang="0">
                              <a:pos x="650585" y="432060"/>
                            </a:cxn>
                            <a:cxn ang="0">
                              <a:pos x="648853" y="439236"/>
                            </a:cxn>
                            <a:cxn ang="0">
                              <a:pos x="646874" y="446660"/>
                            </a:cxn>
                            <a:cxn ang="0">
                              <a:pos x="648453" y="444204"/>
                            </a:cxn>
                            <a:cxn ang="0">
                              <a:pos x="649843" y="438988"/>
                            </a:cxn>
                            <a:cxn ang="0">
                              <a:pos x="651079" y="431565"/>
                            </a:cxn>
                            <a:cxn ang="0">
                              <a:pos x="654048" y="422409"/>
                            </a:cxn>
                            <a:cxn ang="0">
                              <a:pos x="656769" y="413006"/>
                            </a:cxn>
                            <a:cxn ang="0">
                              <a:pos x="659242" y="401128"/>
                            </a:cxn>
                            <a:cxn ang="0">
                              <a:pos x="660726" y="398405"/>
                            </a:cxn>
                            <a:cxn ang="0">
                              <a:pos x="662210" y="390240"/>
                            </a:cxn>
                            <a:cxn ang="0">
                              <a:pos x="668147" y="380836"/>
                            </a:cxn>
                            <a:cxn ang="0">
                              <a:pos x="664189" y="399890"/>
                            </a:cxn>
                            <a:cxn ang="0">
                              <a:pos x="661221" y="415727"/>
                            </a:cxn>
                            <a:cxn ang="0">
                              <a:pos x="654542" y="436019"/>
                            </a:cxn>
                            <a:cxn ang="0">
                              <a:pos x="653221" y="438075"/>
                            </a:cxn>
                            <a:cxn ang="0">
                              <a:pos x="652656" y="441154"/>
                            </a:cxn>
                            <a:cxn ang="0">
                              <a:pos x="650832" y="446412"/>
                            </a:cxn>
                            <a:cxn ang="0">
                              <a:pos x="643906" y="461507"/>
                            </a:cxn>
                            <a:cxn ang="0">
                              <a:pos x="640690" y="469426"/>
                            </a:cxn>
                            <a:cxn ang="0">
                              <a:pos x="638712" y="473633"/>
                            </a:cxn>
                            <a:cxn ang="0">
                              <a:pos x="636238" y="478087"/>
                            </a:cxn>
                            <a:cxn ang="0">
                              <a:pos x="629560" y="489965"/>
                            </a:cxn>
                            <a:cxn ang="0">
                              <a:pos x="622386" y="501595"/>
                            </a:cxn>
                            <a:cxn ang="0">
                              <a:pos x="613234" y="517185"/>
                            </a:cxn>
                            <a:cxn ang="0">
                              <a:pos x="603093" y="532527"/>
                            </a:cxn>
                            <a:cxn ang="0">
                              <a:pos x="596414" y="541188"/>
                            </a:cxn>
                            <a:cxn ang="0">
                              <a:pos x="589241" y="549602"/>
                            </a:cxn>
                            <a:cxn ang="0">
                              <a:pos x="586767" y="553066"/>
                            </a:cxn>
                            <a:cxn ang="0">
                              <a:pos x="584046" y="556531"/>
                            </a:cxn>
                            <a:cxn ang="0">
                              <a:pos x="579841" y="559995"/>
                            </a:cxn>
                            <a:cxn ang="0">
                              <a:pos x="572964" y="567613"/>
                            </a:cxn>
                            <a:cxn ang="0">
                              <a:pos x="573163" y="568409"/>
                            </a:cxn>
                            <a:cxn ang="0">
                              <a:pos x="565989" y="575832"/>
                            </a:cxn>
                            <a:cxn ang="0">
                              <a:pos x="558321" y="581276"/>
                            </a:cxn>
                            <a:cxn ang="0">
                              <a:pos x="552138" y="586225"/>
                            </a:cxn>
                            <a:cxn ang="0">
                              <a:pos x="546280" y="590508"/>
                            </a:cxn>
                            <a:cxn ang="0">
                              <a:pos x="547191" y="590432"/>
                            </a:cxn>
                            <a:cxn ang="0">
                              <a:pos x="553622" y="585731"/>
                            </a:cxn>
                            <a:cxn ang="0">
                              <a:pos x="559806" y="580781"/>
                            </a:cxn>
                            <a:cxn ang="0">
                              <a:pos x="567474" y="575337"/>
                            </a:cxn>
                            <a:cxn ang="0">
                              <a:pos x="574647" y="567914"/>
                            </a:cxn>
                            <a:cxn ang="0">
                              <a:pos x="574400" y="566924"/>
                            </a:cxn>
                            <a:cxn ang="0">
                              <a:pos x="581325" y="559253"/>
                            </a:cxn>
                            <a:cxn ang="0">
                              <a:pos x="585531" y="555788"/>
                            </a:cxn>
                            <a:cxn ang="0">
                              <a:pos x="588251" y="552324"/>
                            </a:cxn>
                            <a:cxn ang="0">
                              <a:pos x="590725" y="548860"/>
                            </a:cxn>
                            <a:cxn ang="0">
                              <a:pos x="597898" y="540446"/>
                            </a:cxn>
                            <a:cxn ang="0">
                              <a:pos x="604577" y="531785"/>
                            </a:cxn>
                            <a:cxn ang="0">
                              <a:pos x="614718" y="516443"/>
                            </a:cxn>
                            <a:cxn ang="0">
                              <a:pos x="623870" y="500853"/>
                            </a:cxn>
                            <a:cxn ang="0">
                              <a:pos x="631044" y="489222"/>
                            </a:cxn>
                            <a:cxn ang="0">
                              <a:pos x="637722" y="477344"/>
                            </a:cxn>
                            <a:cxn ang="0">
                              <a:pos x="640196" y="472890"/>
                            </a:cxn>
                            <a:cxn ang="0">
                              <a:pos x="642175" y="468684"/>
                            </a:cxn>
                            <a:cxn ang="0">
                              <a:pos x="645390" y="460765"/>
                            </a:cxn>
                            <a:cxn ang="0">
                              <a:pos x="652316" y="445670"/>
                            </a:cxn>
                            <a:cxn ang="0">
                              <a:pos x="655037" y="435524"/>
                            </a:cxn>
                            <a:cxn ang="0">
                              <a:pos x="661716" y="415233"/>
                            </a:cxn>
                            <a:cxn ang="0">
                              <a:pos x="664684" y="399396"/>
                            </a:cxn>
                            <a:cxn ang="0">
                              <a:pos x="668642" y="380341"/>
                            </a:cxn>
                            <a:cxn ang="0">
                              <a:pos x="669534" y="376994"/>
                            </a:cxn>
                            <a:cxn ang="0">
                              <a:pos x="668889" y="376877"/>
                            </a:cxn>
                            <a:cxn ang="0">
                              <a:pos x="669136" y="370691"/>
                            </a:cxn>
                            <a:cxn ang="0">
                              <a:pos x="674578" y="364999"/>
                            </a:cxn>
                            <a:cxn ang="0">
                              <a:pos x="671698" y="377005"/>
                            </a:cxn>
                            <a:cxn ang="0">
                              <a:pos x="671698" y="377005"/>
                            </a:cxn>
                            <a:cxn ang="0">
                              <a:pos x="674578" y="364999"/>
                            </a:cxn>
                            <a:cxn ang="0">
                              <a:pos x="676804" y="362524"/>
                            </a:cxn>
                            <a:cxn ang="0">
                              <a:pos x="675320" y="365741"/>
                            </a:cxn>
                            <a:cxn ang="0">
                              <a:pos x="674980" y="372484"/>
                            </a:cxn>
                            <a:cxn ang="0">
                              <a:pos x="674825" y="378857"/>
                            </a:cxn>
                            <a:cxn ang="0">
                              <a:pos x="672352" y="386471"/>
                            </a:cxn>
                            <a:cxn ang="0">
                              <a:pos x="672352" y="387341"/>
                            </a:cxn>
                            <a:cxn ang="0">
                              <a:pos x="675320" y="378857"/>
                            </a:cxn>
                            <a:cxn ang="0">
                              <a:pos x="675815" y="365741"/>
                            </a:cxn>
                            <a:cxn ang="0">
                              <a:pos x="676968" y="363242"/>
                            </a:cxn>
                            <a:cxn ang="0">
                              <a:pos x="666168" y="351884"/>
                            </a:cxn>
                            <a:cxn ang="0">
                              <a:pos x="664547" y="355716"/>
                            </a:cxn>
                            <a:cxn ang="0">
                              <a:pos x="663942" y="361287"/>
                            </a:cxn>
                            <a:cxn ang="0">
                              <a:pos x="663161" y="358685"/>
                            </a:cxn>
                            <a:cxn ang="0">
                              <a:pos x="662876" y="359052"/>
                            </a:cxn>
                            <a:cxn ang="0">
                              <a:pos x="663695" y="361782"/>
                            </a:cxn>
                            <a:cxn ang="0">
                              <a:pos x="663200" y="365741"/>
                            </a:cxn>
                            <a:cxn ang="0">
                              <a:pos x="664189" y="368958"/>
                            </a:cxn>
                            <a:cxn ang="0">
                              <a:pos x="664956" y="368916"/>
                            </a:cxn>
                            <a:cxn ang="0">
                              <a:pos x="664436" y="367226"/>
                            </a:cxn>
                            <a:cxn ang="0">
                              <a:pos x="664931" y="363267"/>
                            </a:cxn>
                            <a:cxn ang="0">
                              <a:pos x="666168" y="351884"/>
                            </a:cxn>
                            <a:cxn ang="0">
                              <a:pos x="686946" y="345202"/>
                            </a:cxn>
                            <a:cxn ang="0">
                              <a:pos x="687441" y="345450"/>
                            </a:cxn>
                            <a:cxn ang="0">
                              <a:pos x="687193" y="355843"/>
                            </a:cxn>
                            <a:cxn ang="0">
                              <a:pos x="687441" y="363019"/>
                            </a:cxn>
                            <a:cxn ang="0">
                              <a:pos x="686698" y="376134"/>
                            </a:cxn>
                            <a:cxn ang="0">
                              <a:pos x="685956" y="383558"/>
                            </a:cxn>
                            <a:cxn ang="0">
                              <a:pos x="683730" y="394446"/>
                            </a:cxn>
                            <a:cxn ang="0">
                              <a:pos x="682988" y="403602"/>
                            </a:cxn>
                            <a:cxn ang="0">
                              <a:pos x="679278" y="420429"/>
                            </a:cxn>
                            <a:cxn ang="0">
                              <a:pos x="675815" y="435029"/>
                            </a:cxn>
                            <a:cxn ang="0">
                              <a:pos x="669631" y="437751"/>
                            </a:cxn>
                            <a:cxn ang="0">
                              <a:pos x="670126" y="436267"/>
                            </a:cxn>
                            <a:cxn ang="0">
                              <a:pos x="671115" y="425873"/>
                            </a:cxn>
                            <a:cxn ang="0">
                              <a:pos x="674825" y="414985"/>
                            </a:cxn>
                            <a:cxn ang="0">
                              <a:pos x="677794" y="413253"/>
                            </a:cxn>
                            <a:cxn ang="0">
                              <a:pos x="677794" y="413253"/>
                            </a:cxn>
                            <a:cxn ang="0">
                              <a:pos x="681009" y="394446"/>
                            </a:cxn>
                            <a:cxn ang="0">
                              <a:pos x="682741" y="385538"/>
                            </a:cxn>
                            <a:cxn ang="0">
                              <a:pos x="684225" y="376382"/>
                            </a:cxn>
                            <a:cxn ang="0">
                              <a:pos x="685462" y="367721"/>
                            </a:cxn>
                            <a:cxn ang="0">
                              <a:pos x="685956" y="359555"/>
                            </a:cxn>
                            <a:cxn ang="0">
                              <a:pos x="686204" y="352626"/>
                            </a:cxn>
                            <a:cxn ang="0">
                              <a:pos x="686698" y="348914"/>
                            </a:cxn>
                            <a:cxn ang="0">
                              <a:pos x="686946" y="345202"/>
                            </a:cxn>
                            <a:cxn ang="0">
                              <a:pos x="34838" y="230465"/>
                            </a:cxn>
                            <a:cxn ang="0">
                              <a:pos x="34961" y="230527"/>
                            </a:cxn>
                            <a:cxn ang="0">
                              <a:pos x="34972" y="230492"/>
                            </a:cxn>
                            <a:cxn ang="0">
                              <a:pos x="49761" y="194996"/>
                            </a:cxn>
                            <a:cxn ang="0">
                              <a:pos x="44319" y="205142"/>
                            </a:cxn>
                            <a:cxn ang="0">
                              <a:pos x="39867" y="208854"/>
                            </a:cxn>
                            <a:cxn ang="0">
                              <a:pos x="39856" y="209091"/>
                            </a:cxn>
                            <a:cxn ang="0">
                              <a:pos x="39426" y="218564"/>
                            </a:cxn>
                            <a:cxn ang="0">
                              <a:pos x="39438" y="218541"/>
                            </a:cxn>
                            <a:cxn ang="0">
                              <a:pos x="39867" y="209101"/>
                            </a:cxn>
                            <a:cxn ang="0">
                              <a:pos x="44319" y="205389"/>
                            </a:cxn>
                            <a:cxn ang="0">
                              <a:pos x="49761" y="195243"/>
                            </a:cxn>
                            <a:cxn ang="0">
                              <a:pos x="49947" y="195367"/>
                            </a:cxn>
                            <a:cxn ang="0">
                              <a:pos x="50039" y="195182"/>
                            </a:cxn>
                            <a:cxn ang="0">
                              <a:pos x="52729" y="173467"/>
                            </a:cxn>
                            <a:cxn ang="0">
                              <a:pos x="49266" y="175942"/>
                            </a:cxn>
                            <a:cxn ang="0">
                              <a:pos x="44072" y="186830"/>
                            </a:cxn>
                            <a:cxn ang="0">
                              <a:pos x="45260" y="187781"/>
                            </a:cxn>
                            <a:cxn ang="0">
                              <a:pos x="45299" y="187614"/>
                            </a:cxn>
                            <a:cxn ang="0">
                              <a:pos x="44319" y="186830"/>
                            </a:cxn>
                            <a:cxn ang="0">
                              <a:pos x="49514" y="175942"/>
                            </a:cxn>
                            <a:cxn ang="0">
                              <a:pos x="52580" y="173751"/>
                            </a:cxn>
                            <a:cxn ang="0">
                              <a:pos x="71776" y="159362"/>
                            </a:cxn>
                            <a:cxn ang="0">
                              <a:pos x="71463" y="159612"/>
                            </a:cxn>
                            <a:cxn ang="0">
                              <a:pos x="70137" y="164714"/>
                            </a:cxn>
                            <a:cxn ang="0">
                              <a:pos x="69302" y="167281"/>
                            </a:cxn>
                            <a:cxn ang="0">
                              <a:pos x="46545" y="208854"/>
                            </a:cxn>
                            <a:cxn ang="0">
                              <a:pos x="43330" y="218999"/>
                            </a:cxn>
                            <a:cxn ang="0">
                              <a:pos x="40361" y="229392"/>
                            </a:cxn>
                            <a:cxn ang="0">
                              <a:pos x="33930" y="251169"/>
                            </a:cxn>
                            <a:cxn ang="0">
                              <a:pos x="29725" y="266016"/>
                            </a:cxn>
                            <a:cxn ang="0">
                              <a:pos x="27747" y="277152"/>
                            </a:cxn>
                            <a:cxn ang="0">
                              <a:pos x="26757" y="282843"/>
                            </a:cxn>
                            <a:cxn ang="0">
                              <a:pos x="26015" y="288535"/>
                            </a:cxn>
                            <a:cxn ang="0">
                              <a:pos x="23789" y="303877"/>
                            </a:cxn>
                            <a:cxn ang="0">
                              <a:pos x="23047" y="313281"/>
                            </a:cxn>
                            <a:cxn ang="0">
                              <a:pos x="24284" y="323179"/>
                            </a:cxn>
                            <a:cxn ang="0">
                              <a:pos x="24863" y="317785"/>
                            </a:cxn>
                            <a:cxn ang="0">
                              <a:pos x="24778" y="316002"/>
                            </a:cxn>
                            <a:cxn ang="0">
                              <a:pos x="25768" y="305609"/>
                            </a:cxn>
                            <a:cxn ang="0">
                              <a:pos x="27994" y="290267"/>
                            </a:cxn>
                            <a:cxn ang="0">
                              <a:pos x="29759" y="288147"/>
                            </a:cxn>
                            <a:cxn ang="0">
                              <a:pos x="32323" y="270982"/>
                            </a:cxn>
                            <a:cxn ang="0">
                              <a:pos x="32199" y="267996"/>
                            </a:cxn>
                            <a:cxn ang="0">
                              <a:pos x="34643" y="260987"/>
                            </a:cxn>
                            <a:cxn ang="0">
                              <a:pos x="36097" y="255103"/>
                            </a:cxn>
                            <a:cxn ang="0">
                              <a:pos x="35662" y="256118"/>
                            </a:cxn>
                            <a:cxn ang="0">
                              <a:pos x="34178" y="255623"/>
                            </a:cxn>
                            <a:cxn ang="0">
                              <a:pos x="30467" y="266264"/>
                            </a:cxn>
                            <a:cxn ang="0">
                              <a:pos x="30715" y="272203"/>
                            </a:cxn>
                            <a:cxn ang="0">
                              <a:pos x="28983" y="283586"/>
                            </a:cxn>
                            <a:cxn ang="0">
                              <a:pos x="28736" y="285565"/>
                            </a:cxn>
                            <a:cxn ang="0">
                              <a:pos x="26262" y="288535"/>
                            </a:cxn>
                            <a:cxn ang="0">
                              <a:pos x="27004" y="282843"/>
                            </a:cxn>
                            <a:cxn ang="0">
                              <a:pos x="27994" y="277152"/>
                            </a:cxn>
                            <a:cxn ang="0">
                              <a:pos x="29973" y="266016"/>
                            </a:cxn>
                            <a:cxn ang="0">
                              <a:pos x="34178" y="251169"/>
                            </a:cxn>
                            <a:cxn ang="0">
                              <a:pos x="40609" y="229392"/>
                            </a:cxn>
                            <a:cxn ang="0">
                              <a:pos x="43577" y="218999"/>
                            </a:cxn>
                            <a:cxn ang="0">
                              <a:pos x="46793" y="208854"/>
                            </a:cxn>
                            <a:cxn ang="0">
                              <a:pos x="69549" y="167281"/>
                            </a:cxn>
                            <a:cxn ang="0">
                              <a:pos x="71776" y="159362"/>
                            </a:cxn>
                            <a:cxn ang="0">
                              <a:pos x="76228" y="134617"/>
                            </a:cxn>
                            <a:cxn ang="0">
                              <a:pos x="76228" y="134617"/>
                            </a:cxn>
                            <a:cxn ang="0">
                              <a:pos x="77465" y="135606"/>
                            </a:cxn>
                            <a:cxn ang="0">
                              <a:pos x="77465" y="135606"/>
                            </a:cxn>
                            <a:cxn ang="0">
                              <a:pos x="120800" y="99385"/>
                            </a:cxn>
                            <a:cxn ang="0">
                              <a:pos x="120752" y="99423"/>
                            </a:cxn>
                            <a:cxn ang="0">
                              <a:pos x="120608" y="99587"/>
                            </a:cxn>
                            <a:cxn ang="0">
                              <a:pos x="118587" y="101705"/>
                            </a:cxn>
                            <a:cxn ang="0">
                              <a:pos x="118077" y="102448"/>
                            </a:cxn>
                            <a:cxn ang="0">
                              <a:pos x="117743" y="102825"/>
                            </a:cxn>
                            <a:cxn ang="0">
                              <a:pos x="116299" y="104922"/>
                            </a:cxn>
                            <a:cxn ang="0">
                              <a:pos x="101211" y="122739"/>
                            </a:cxn>
                            <a:cxn ang="0">
                              <a:pos x="97006" y="127688"/>
                            </a:cxn>
                            <a:cxn ang="0">
                              <a:pos x="92801" y="132884"/>
                            </a:cxn>
                            <a:cxn ang="0">
                              <a:pos x="74207" y="153444"/>
                            </a:cxn>
                            <a:cxn ang="0">
                              <a:pos x="93048" y="132637"/>
                            </a:cxn>
                            <a:cxn ang="0">
                              <a:pos x="97253" y="127440"/>
                            </a:cxn>
                            <a:cxn ang="0">
                              <a:pos x="101458" y="122491"/>
                            </a:cxn>
                            <a:cxn ang="0">
                              <a:pos x="116547" y="104674"/>
                            </a:cxn>
                            <a:cxn ang="0">
                              <a:pos x="118077" y="102448"/>
                            </a:cxn>
                            <a:cxn ang="0">
                              <a:pos x="120608" y="99587"/>
                            </a:cxn>
                            <a:cxn ang="0">
                              <a:pos x="127079" y="82322"/>
                            </a:cxn>
                            <a:cxn ang="0">
                              <a:pos x="124944" y="83066"/>
                            </a:cxn>
                            <a:cxn ang="0">
                              <a:pos x="123356" y="83656"/>
                            </a:cxn>
                            <a:cxn ang="0">
                              <a:pos x="122978" y="84135"/>
                            </a:cxn>
                            <a:cxn ang="0">
                              <a:pos x="120257" y="86610"/>
                            </a:cxn>
                            <a:cxn ang="0">
                              <a:pos x="113331" y="91064"/>
                            </a:cxn>
                            <a:cxn ang="0">
                              <a:pos x="108632" y="96261"/>
                            </a:cxn>
                            <a:cxn ang="0">
                              <a:pos x="104179" y="101457"/>
                            </a:cxn>
                            <a:cxn ang="0">
                              <a:pos x="101211" y="104179"/>
                            </a:cxn>
                            <a:cxn ang="0">
                              <a:pos x="101110" y="104053"/>
                            </a:cxn>
                            <a:cxn ang="0">
                              <a:pos x="98304" y="107427"/>
                            </a:cxn>
                            <a:cxn ang="0">
                              <a:pos x="93543" y="113335"/>
                            </a:cxn>
                            <a:cxn ang="0">
                              <a:pos x="85875" y="121749"/>
                            </a:cxn>
                            <a:cxn ang="0">
                              <a:pos x="87112" y="123233"/>
                            </a:cxn>
                            <a:cxn ang="0">
                              <a:pos x="87135" y="123213"/>
                            </a:cxn>
                            <a:cxn ang="0">
                              <a:pos x="86122" y="121996"/>
                            </a:cxn>
                            <a:cxn ang="0">
                              <a:pos x="93790" y="113583"/>
                            </a:cxn>
                            <a:cxn ang="0">
                              <a:pos x="101458" y="104179"/>
                            </a:cxn>
                            <a:cxn ang="0">
                              <a:pos x="104426" y="101457"/>
                            </a:cxn>
                            <a:cxn ang="0">
                              <a:pos x="108879" y="96261"/>
                            </a:cxn>
                            <a:cxn ang="0">
                              <a:pos x="113578" y="91064"/>
                            </a:cxn>
                            <a:cxn ang="0">
                              <a:pos x="120504" y="86610"/>
                            </a:cxn>
                            <a:cxn ang="0">
                              <a:pos x="123225" y="84135"/>
                            </a:cxn>
                            <a:cxn ang="0">
                              <a:pos x="126194" y="83022"/>
                            </a:cxn>
                            <a:cxn ang="0">
                              <a:pos x="127130" y="82731"/>
                            </a:cxn>
                            <a:cxn ang="0">
                              <a:pos x="485352" y="37613"/>
                            </a:cxn>
                            <a:cxn ang="0">
                              <a:pos x="497967" y="43305"/>
                            </a:cxn>
                            <a:cxn ang="0">
                              <a:pos x="503409" y="47759"/>
                            </a:cxn>
                            <a:cxn ang="0">
                              <a:pos x="491288" y="41820"/>
                            </a:cxn>
                            <a:cxn ang="0">
                              <a:pos x="485352" y="37613"/>
                            </a:cxn>
                            <a:cxn ang="0">
                              <a:pos x="444291" y="19549"/>
                            </a:cxn>
                            <a:cxn ang="0">
                              <a:pos x="454185" y="21776"/>
                            </a:cxn>
                            <a:cxn ang="0">
                              <a:pos x="468037" y="28705"/>
                            </a:cxn>
                            <a:cxn ang="0">
                              <a:pos x="444291" y="19549"/>
                            </a:cxn>
                            <a:cxn ang="0">
                              <a:pos x="295384" y="17910"/>
                            </a:cxn>
                            <a:cxn ang="0">
                              <a:pos x="290190" y="18559"/>
                            </a:cxn>
                            <a:cxn ang="0">
                              <a:pos x="279058" y="20044"/>
                            </a:cxn>
                            <a:cxn ang="0">
                              <a:pos x="268175" y="22518"/>
                            </a:cxn>
                            <a:cxn ang="0">
                              <a:pos x="263475" y="24003"/>
                            </a:cxn>
                            <a:cxn ang="0">
                              <a:pos x="258034" y="25488"/>
                            </a:cxn>
                            <a:cxn ang="0">
                              <a:pos x="246126" y="27828"/>
                            </a:cxn>
                            <a:cxn ang="0">
                              <a:pos x="243934" y="28705"/>
                            </a:cxn>
                            <a:cxn ang="0">
                              <a:pos x="228846" y="33901"/>
                            </a:cxn>
                            <a:cxn ang="0">
                              <a:pos x="214004" y="39840"/>
                            </a:cxn>
                            <a:cxn ang="0">
                              <a:pos x="203616" y="44542"/>
                            </a:cxn>
                            <a:cxn ang="0">
                              <a:pos x="196690" y="47264"/>
                            </a:cxn>
                            <a:cxn ang="0">
                              <a:pos x="179622" y="55183"/>
                            </a:cxn>
                            <a:cxn ang="0">
                              <a:pos x="171460" y="60380"/>
                            </a:cxn>
                            <a:cxn ang="0">
                              <a:pos x="163544" y="65576"/>
                            </a:cxn>
                            <a:cxn ang="0">
                              <a:pos x="150929" y="74979"/>
                            </a:cxn>
                            <a:cxn ang="0">
                              <a:pos x="139056" y="84383"/>
                            </a:cxn>
                            <a:cxn ang="0">
                              <a:pos x="127693" y="94300"/>
                            </a:cxn>
                            <a:cxn ang="0">
                              <a:pos x="128667" y="95518"/>
                            </a:cxn>
                            <a:cxn ang="0">
                              <a:pos x="131079" y="93863"/>
                            </a:cxn>
                            <a:cxn ang="0">
                              <a:pos x="133132" y="92333"/>
                            </a:cxn>
                            <a:cxn ang="0">
                              <a:pos x="140540" y="85867"/>
                            </a:cxn>
                            <a:cxn ang="0">
                              <a:pos x="152413" y="76464"/>
                            </a:cxn>
                            <a:cxn ang="0">
                              <a:pos x="165028" y="67061"/>
                            </a:cxn>
                            <a:cxn ang="0">
                              <a:pos x="172943" y="61864"/>
                            </a:cxn>
                            <a:cxn ang="0">
                              <a:pos x="181106" y="56668"/>
                            </a:cxn>
                            <a:cxn ang="0">
                              <a:pos x="198174" y="48749"/>
                            </a:cxn>
                            <a:cxn ang="0">
                              <a:pos x="204852" y="45284"/>
                            </a:cxn>
                            <a:cxn ang="0">
                              <a:pos x="215241" y="40583"/>
                            </a:cxn>
                            <a:cxn ang="0">
                              <a:pos x="230082" y="34644"/>
                            </a:cxn>
                            <a:cxn ang="0">
                              <a:pos x="245171" y="29447"/>
                            </a:cxn>
                            <a:cxn ang="0">
                              <a:pos x="251509" y="28202"/>
                            </a:cxn>
                            <a:cxn ang="0">
                              <a:pos x="254571" y="27155"/>
                            </a:cxn>
                            <a:cxn ang="0">
                              <a:pos x="296245" y="18161"/>
                            </a:cxn>
                            <a:cxn ang="0">
                              <a:pos x="383844" y="12589"/>
                            </a:cxn>
                            <a:cxn ang="0">
                              <a:pos x="389131" y="13115"/>
                            </a:cxn>
                            <a:cxn ang="0">
                              <a:pos x="396304" y="15590"/>
                            </a:cxn>
                            <a:cxn ang="0">
                              <a:pos x="390863" y="14847"/>
                            </a:cxn>
                            <a:cxn ang="0">
                              <a:pos x="379484" y="12620"/>
                            </a:cxn>
                            <a:cxn ang="0">
                              <a:pos x="383844" y="12589"/>
                            </a:cxn>
                            <a:cxn ang="0">
                              <a:pos x="412630" y="10641"/>
                            </a:cxn>
                            <a:cxn ang="0">
                              <a:pos x="422771" y="11383"/>
                            </a:cxn>
                            <a:cxn ang="0">
                              <a:pos x="435139" y="16332"/>
                            </a:cxn>
                            <a:cxn ang="0">
                              <a:pos x="419803" y="13610"/>
                            </a:cxn>
                            <a:cxn ang="0">
                              <a:pos x="412630" y="10641"/>
                            </a:cxn>
                            <a:cxn ang="0">
                              <a:pos x="329890" y="10579"/>
                            </a:cxn>
                            <a:cxn ang="0">
                              <a:pos x="301320" y="12125"/>
                            </a:cxn>
                            <a:cxn ang="0">
                              <a:pos x="281532" y="14847"/>
                            </a:cxn>
                            <a:cxn ang="0">
                              <a:pos x="272133" y="17322"/>
                            </a:cxn>
                            <a:cxn ang="0">
                              <a:pos x="263970" y="20291"/>
                            </a:cxn>
                            <a:cxn ang="0">
                              <a:pos x="252591" y="21776"/>
                            </a:cxn>
                            <a:cxn ang="0">
                              <a:pos x="209552" y="38356"/>
                            </a:cxn>
                            <a:cxn ang="0">
                              <a:pos x="193969" y="45284"/>
                            </a:cxn>
                            <a:cxn ang="0">
                              <a:pos x="189269" y="47017"/>
                            </a:cxn>
                            <a:cxn ang="0">
                              <a:pos x="185064" y="49244"/>
                            </a:cxn>
                            <a:cxn ang="0">
                              <a:pos x="177149" y="53450"/>
                            </a:cxn>
                            <a:cxn ang="0">
                              <a:pos x="164781" y="59884"/>
                            </a:cxn>
                            <a:cxn ang="0">
                              <a:pos x="155381" y="67308"/>
                            </a:cxn>
                            <a:cxn ang="0">
                              <a:pos x="128172" y="88589"/>
                            </a:cxn>
                            <a:cxn ang="0">
                              <a:pos x="122486" y="93536"/>
                            </a:cxn>
                            <a:cxn ang="0">
                              <a:pos x="116923" y="98617"/>
                            </a:cxn>
                            <a:cxn ang="0">
                              <a:pos x="117041" y="98735"/>
                            </a:cxn>
                            <a:cxn ang="0">
                              <a:pos x="74249" y="148969"/>
                            </a:cxn>
                            <a:cxn ang="0">
                              <a:pos x="65592" y="160847"/>
                            </a:cxn>
                            <a:cxn ang="0">
                              <a:pos x="61634" y="168023"/>
                            </a:cxn>
                            <a:cxn ang="0">
                              <a:pos x="57676" y="174704"/>
                            </a:cxn>
                            <a:cxn ang="0">
                              <a:pos x="50256" y="188562"/>
                            </a:cxn>
                            <a:cxn ang="0">
                              <a:pos x="42184" y="201287"/>
                            </a:cxn>
                            <a:cxn ang="0">
                              <a:pos x="42093" y="201677"/>
                            </a:cxn>
                            <a:cxn ang="0">
                              <a:pos x="39372" y="209101"/>
                            </a:cxn>
                            <a:cxn ang="0">
                              <a:pos x="37393" y="212565"/>
                            </a:cxn>
                            <a:cxn ang="0">
                              <a:pos x="36899" y="213060"/>
                            </a:cxn>
                            <a:cxn ang="0">
                              <a:pos x="34703" y="220360"/>
                            </a:cxn>
                            <a:cxn ang="0">
                              <a:pos x="34178" y="224691"/>
                            </a:cxn>
                            <a:cxn ang="0">
                              <a:pos x="33683" y="230877"/>
                            </a:cxn>
                            <a:cxn ang="0">
                              <a:pos x="30220" y="241023"/>
                            </a:cxn>
                            <a:cxn ang="0">
                              <a:pos x="27004" y="251169"/>
                            </a:cxn>
                            <a:cxn ang="0">
                              <a:pos x="23541" y="266016"/>
                            </a:cxn>
                            <a:cxn ang="0">
                              <a:pos x="21563" y="279626"/>
                            </a:cxn>
                            <a:cxn ang="0">
                              <a:pos x="20326" y="293236"/>
                            </a:cxn>
                            <a:cxn ang="0">
                              <a:pos x="22057" y="283833"/>
                            </a:cxn>
                            <a:cxn ang="0">
                              <a:pos x="22218" y="283057"/>
                            </a:cxn>
                            <a:cxn ang="0">
                              <a:pos x="22552" y="279379"/>
                            </a:cxn>
                            <a:cxn ang="0">
                              <a:pos x="24531" y="265769"/>
                            </a:cxn>
                            <a:cxn ang="0">
                              <a:pos x="25150" y="265976"/>
                            </a:cxn>
                            <a:cxn ang="0">
                              <a:pos x="25204" y="265746"/>
                            </a:cxn>
                            <a:cxn ang="0">
                              <a:pos x="24531" y="265521"/>
                            </a:cxn>
                            <a:cxn ang="0">
                              <a:pos x="27994" y="250674"/>
                            </a:cxn>
                            <a:cxn ang="0">
                              <a:pos x="31209" y="240528"/>
                            </a:cxn>
                            <a:cxn ang="0">
                              <a:pos x="34657" y="230429"/>
                            </a:cxn>
                            <a:cxn ang="0">
                              <a:pos x="34425" y="230382"/>
                            </a:cxn>
                            <a:cxn ang="0">
                              <a:pos x="34920" y="224196"/>
                            </a:cxn>
                            <a:cxn ang="0">
                              <a:pos x="37641" y="212565"/>
                            </a:cxn>
                            <a:cxn ang="0">
                              <a:pos x="39620" y="209101"/>
                            </a:cxn>
                            <a:cxn ang="0">
                              <a:pos x="39686" y="208920"/>
                            </a:cxn>
                            <a:cxn ang="0">
                              <a:pos x="42341" y="201677"/>
                            </a:cxn>
                            <a:cxn ang="0">
                              <a:pos x="50503" y="188810"/>
                            </a:cxn>
                            <a:cxn ang="0">
                              <a:pos x="57924" y="174952"/>
                            </a:cxn>
                            <a:cxn ang="0">
                              <a:pos x="61881" y="168271"/>
                            </a:cxn>
                            <a:cxn ang="0">
                              <a:pos x="65839" y="161094"/>
                            </a:cxn>
                            <a:cxn ang="0">
                              <a:pos x="74497" y="149216"/>
                            </a:cxn>
                            <a:cxn ang="0">
                              <a:pos x="117289" y="98983"/>
                            </a:cxn>
                            <a:cxn ang="0">
                              <a:pos x="128667" y="88590"/>
                            </a:cxn>
                            <a:cxn ang="0">
                              <a:pos x="155876" y="67308"/>
                            </a:cxn>
                            <a:cxn ang="0">
                              <a:pos x="165276" y="59885"/>
                            </a:cxn>
                            <a:cxn ang="0">
                              <a:pos x="177643" y="53451"/>
                            </a:cxn>
                            <a:cxn ang="0">
                              <a:pos x="185559" y="49244"/>
                            </a:cxn>
                            <a:cxn ang="0">
                              <a:pos x="189764" y="47017"/>
                            </a:cxn>
                            <a:cxn ang="0">
                              <a:pos x="194463" y="45284"/>
                            </a:cxn>
                            <a:cxn ang="0">
                              <a:pos x="210047" y="38356"/>
                            </a:cxn>
                            <a:cxn ang="0">
                              <a:pos x="253086" y="21776"/>
                            </a:cxn>
                            <a:cxn ang="0">
                              <a:pos x="264465" y="20291"/>
                            </a:cxn>
                            <a:cxn ang="0">
                              <a:pos x="272627" y="17322"/>
                            </a:cxn>
                            <a:cxn ang="0">
                              <a:pos x="282027" y="14847"/>
                            </a:cxn>
                            <a:cxn ang="0">
                              <a:pos x="301815" y="12125"/>
                            </a:cxn>
                            <a:cxn ang="0">
                              <a:pos x="330385" y="10671"/>
                            </a:cxn>
                            <a:cxn ang="0">
                              <a:pos x="353348" y="11442"/>
                            </a:cxn>
                            <a:cxn ang="0">
                              <a:pos x="364643" y="0"/>
                            </a:cxn>
                            <a:cxn ang="0">
                              <a:pos x="376269" y="742"/>
                            </a:cxn>
                            <a:cxn ang="0">
                              <a:pos x="388142" y="1980"/>
                            </a:cxn>
                            <a:cxn ang="0">
                              <a:pos x="396057" y="3959"/>
                            </a:cxn>
                            <a:cxn ang="0">
                              <a:pos x="401252" y="6434"/>
                            </a:cxn>
                            <a:cxn ang="0">
                              <a:pos x="407683" y="5196"/>
                            </a:cxn>
                            <a:cxn ang="0">
                              <a:pos x="417329" y="7424"/>
                            </a:cxn>
                            <a:cxn ang="0">
                              <a:pos x="423266" y="9156"/>
                            </a:cxn>
                            <a:cxn ang="0">
                              <a:pos x="423019" y="9403"/>
                            </a:cxn>
                            <a:cxn ang="0">
                              <a:pos x="422771" y="11135"/>
                            </a:cxn>
                            <a:cxn ang="0">
                              <a:pos x="412630" y="10393"/>
                            </a:cxn>
                            <a:cxn ang="0">
                              <a:pos x="409167" y="9403"/>
                            </a:cxn>
                            <a:cxn ang="0">
                              <a:pos x="405704" y="8661"/>
                            </a:cxn>
                            <a:cxn ang="0">
                              <a:pos x="399025" y="7176"/>
                            </a:cxn>
                            <a:cxn ang="0">
                              <a:pos x="392347" y="5691"/>
                            </a:cxn>
                            <a:cxn ang="0">
                              <a:pos x="385421" y="4702"/>
                            </a:cxn>
                            <a:cxn ang="0">
                              <a:pos x="377753" y="4702"/>
                            </a:cxn>
                            <a:cxn ang="0">
                              <a:pos x="371569" y="4702"/>
                            </a:cxn>
                            <a:cxn ang="0">
                              <a:pos x="361922" y="4702"/>
                            </a:cxn>
                            <a:cxn ang="0">
                              <a:pos x="361469" y="4557"/>
                            </a:cxn>
                            <a:cxn ang="0">
                              <a:pos x="357222" y="6681"/>
                            </a:cxn>
                            <a:cxn ang="0">
                              <a:pos x="358707" y="9156"/>
                            </a:cxn>
                            <a:cxn ang="0">
                              <a:pos x="373548" y="12125"/>
                            </a:cxn>
                            <a:cxn ang="0">
                              <a:pos x="366943" y="12241"/>
                            </a:cxn>
                            <a:cxn ang="0">
                              <a:pos x="367055" y="12249"/>
                            </a:cxn>
                            <a:cxn ang="0">
                              <a:pos x="374043" y="12125"/>
                            </a:cxn>
                            <a:cxn ang="0">
                              <a:pos x="379979" y="12868"/>
                            </a:cxn>
                            <a:cxn ang="0">
                              <a:pos x="391357" y="15095"/>
                            </a:cxn>
                            <a:cxn ang="0">
                              <a:pos x="396799" y="15837"/>
                            </a:cxn>
                            <a:cxn ang="0">
                              <a:pos x="405951" y="17817"/>
                            </a:cxn>
                            <a:cxn ang="0">
                              <a:pos x="415351" y="19797"/>
                            </a:cxn>
                            <a:cxn ang="0">
                              <a:pos x="424503" y="22024"/>
                            </a:cxn>
                            <a:cxn ang="0">
                              <a:pos x="433655" y="24746"/>
                            </a:cxn>
                            <a:cxn ang="0">
                              <a:pos x="438107" y="25983"/>
                            </a:cxn>
                            <a:cxn ang="0">
                              <a:pos x="442560" y="27468"/>
                            </a:cxn>
                            <a:cxn ang="0">
                              <a:pos x="442617" y="27520"/>
                            </a:cxn>
                            <a:cxn ang="0">
                              <a:pos x="445810" y="28071"/>
                            </a:cxn>
                            <a:cxn ang="0">
                              <a:pos x="453548" y="30947"/>
                            </a:cxn>
                            <a:cxn ang="0">
                              <a:pos x="454628" y="32586"/>
                            </a:cxn>
                            <a:cxn ang="0">
                              <a:pos x="454928" y="32664"/>
                            </a:cxn>
                            <a:cxn ang="0">
                              <a:pos x="461853" y="35386"/>
                            </a:cxn>
                            <a:cxn ang="0">
                              <a:pos x="467790" y="37861"/>
                            </a:cxn>
                            <a:cxn ang="0">
                              <a:pos x="473726" y="40583"/>
                            </a:cxn>
                            <a:cxn ang="0">
                              <a:pos x="478179" y="43058"/>
                            </a:cxn>
                            <a:cxn ang="0">
                              <a:pos x="481147" y="44542"/>
                            </a:cxn>
                            <a:cxn ang="0">
                              <a:pos x="484363" y="46274"/>
                            </a:cxn>
                            <a:cxn ang="0">
                              <a:pos x="495246" y="52461"/>
                            </a:cxn>
                            <a:cxn ang="0">
                              <a:pos x="509098" y="61369"/>
                            </a:cxn>
                            <a:cxn ang="0">
                              <a:pos x="516271" y="66318"/>
                            </a:cxn>
                            <a:cxn ang="0">
                              <a:pos x="516479" y="66467"/>
                            </a:cxn>
                            <a:cxn ang="0">
                              <a:pos x="520145" y="68695"/>
                            </a:cxn>
                            <a:cxn ang="0">
                              <a:pos x="659737" y="331345"/>
                            </a:cxn>
                            <a:cxn ang="0">
                              <a:pos x="659632" y="333416"/>
                            </a:cxn>
                            <a:cxn ang="0">
                              <a:pos x="662458" y="333819"/>
                            </a:cxn>
                            <a:cxn ang="0">
                              <a:pos x="665178" y="335799"/>
                            </a:cxn>
                            <a:cxn ang="0">
                              <a:pos x="666415" y="342480"/>
                            </a:cxn>
                            <a:cxn ang="0">
                              <a:pos x="671115" y="350399"/>
                            </a:cxn>
                            <a:cxn ang="0">
                              <a:pos x="673094" y="350579"/>
                            </a:cxn>
                            <a:cxn ang="0">
                              <a:pos x="673094" y="348667"/>
                            </a:cxn>
                            <a:cxn ang="0">
                              <a:pos x="675105" y="343079"/>
                            </a:cxn>
                            <a:cxn ang="0">
                              <a:pos x="675073" y="341986"/>
                            </a:cxn>
                            <a:cxn ang="0">
                              <a:pos x="677051" y="335304"/>
                            </a:cxn>
                            <a:cxn ang="0">
                              <a:pos x="679772" y="335304"/>
                            </a:cxn>
                            <a:cxn ang="0">
                              <a:pos x="683977" y="332582"/>
                            </a:cxn>
                            <a:cxn ang="0">
                              <a:pos x="684472" y="343470"/>
                            </a:cxn>
                            <a:cxn ang="0">
                              <a:pos x="683235" y="348667"/>
                            </a:cxn>
                            <a:cxn ang="0">
                              <a:pos x="681751" y="353616"/>
                            </a:cxn>
                            <a:cxn ang="0">
                              <a:pos x="681009" y="361782"/>
                            </a:cxn>
                            <a:cxn ang="0">
                              <a:pos x="680762" y="365989"/>
                            </a:cxn>
                            <a:cxn ang="0">
                              <a:pos x="680267" y="370196"/>
                            </a:cxn>
                            <a:cxn ang="0">
                              <a:pos x="679213" y="370899"/>
                            </a:cxn>
                            <a:cxn ang="0">
                              <a:pos x="679278" y="371185"/>
                            </a:cxn>
                            <a:cxn ang="0">
                              <a:pos x="680288" y="370511"/>
                            </a:cxn>
                            <a:cxn ang="0">
                              <a:pos x="680762" y="366484"/>
                            </a:cxn>
                            <a:cxn ang="0">
                              <a:pos x="681009" y="362277"/>
                            </a:cxn>
                            <a:cxn ang="0">
                              <a:pos x="681751" y="354111"/>
                            </a:cxn>
                            <a:cxn ang="0">
                              <a:pos x="683235" y="349162"/>
                            </a:cxn>
                            <a:cxn ang="0">
                              <a:pos x="684472" y="343965"/>
                            </a:cxn>
                            <a:cxn ang="0">
                              <a:pos x="686451" y="345450"/>
                            </a:cxn>
                            <a:cxn ang="0">
                              <a:pos x="686204" y="349162"/>
                            </a:cxn>
                            <a:cxn ang="0">
                              <a:pos x="685709" y="352874"/>
                            </a:cxn>
                            <a:cxn ang="0">
                              <a:pos x="685461" y="359802"/>
                            </a:cxn>
                            <a:cxn ang="0">
                              <a:pos x="684967" y="367968"/>
                            </a:cxn>
                            <a:cxn ang="0">
                              <a:pos x="683730" y="376630"/>
                            </a:cxn>
                            <a:cxn ang="0">
                              <a:pos x="682246" y="385785"/>
                            </a:cxn>
                            <a:cxn ang="0">
                              <a:pos x="680514" y="394694"/>
                            </a:cxn>
                            <a:cxn ang="0">
                              <a:pos x="677299" y="413500"/>
                            </a:cxn>
                            <a:cxn ang="0">
                              <a:pos x="674331" y="415233"/>
                            </a:cxn>
                            <a:cxn ang="0">
                              <a:pos x="670620" y="426121"/>
                            </a:cxn>
                            <a:cxn ang="0">
                              <a:pos x="669631" y="436514"/>
                            </a:cxn>
                            <a:cxn ang="0">
                              <a:pos x="669136" y="437999"/>
                            </a:cxn>
                            <a:cxn ang="0">
                              <a:pos x="664931" y="449382"/>
                            </a:cxn>
                            <a:cxn ang="0">
                              <a:pos x="663694" y="450372"/>
                            </a:cxn>
                            <a:cxn ang="0">
                              <a:pos x="658500" y="462497"/>
                            </a:cxn>
                            <a:cxn ang="0">
                              <a:pos x="663942" y="450372"/>
                            </a:cxn>
                            <a:cxn ang="0">
                              <a:pos x="665178" y="449382"/>
                            </a:cxn>
                            <a:cxn ang="0">
                              <a:pos x="657263" y="471900"/>
                            </a:cxn>
                            <a:cxn ang="0">
                              <a:pos x="653058" y="474128"/>
                            </a:cxn>
                            <a:cxn ang="0">
                              <a:pos x="652186" y="475873"/>
                            </a:cxn>
                            <a:cxn ang="0">
                              <a:pos x="652316" y="476107"/>
                            </a:cxn>
                            <a:cxn ang="0">
                              <a:pos x="653306" y="474127"/>
                            </a:cxn>
                            <a:cxn ang="0">
                              <a:pos x="657511" y="471900"/>
                            </a:cxn>
                            <a:cxn ang="0">
                              <a:pos x="654542" y="480314"/>
                            </a:cxn>
                            <a:cxn ang="0">
                              <a:pos x="649101" y="490212"/>
                            </a:cxn>
                            <a:cxn ang="0">
                              <a:pos x="646380" y="495161"/>
                            </a:cxn>
                            <a:cxn ang="0">
                              <a:pos x="643411" y="500110"/>
                            </a:cxn>
                            <a:cxn ang="0">
                              <a:pos x="641185" y="503822"/>
                            </a:cxn>
                            <a:cxn ang="0">
                              <a:pos x="637970" y="510999"/>
                            </a:cxn>
                            <a:cxn ang="0">
                              <a:pos x="634507" y="517927"/>
                            </a:cxn>
                            <a:cxn ang="0">
                              <a:pos x="629065" y="525351"/>
                            </a:cxn>
                            <a:cxn ang="0">
                              <a:pos x="623623" y="532280"/>
                            </a:cxn>
                            <a:cxn ang="0">
                              <a:pos x="623850" y="531813"/>
                            </a:cxn>
                            <a:cxn ang="0">
                              <a:pos x="617686" y="540198"/>
                            </a:cxn>
                            <a:cxn ang="0">
                              <a:pos x="604329" y="554799"/>
                            </a:cxn>
                            <a:cxn ang="0">
                              <a:pos x="601700" y="558846"/>
                            </a:cxn>
                            <a:cxn ang="0">
                              <a:pos x="604329" y="555046"/>
                            </a:cxn>
                            <a:cxn ang="0">
                              <a:pos x="617686" y="540446"/>
                            </a:cxn>
                            <a:cxn ang="0">
                              <a:pos x="607545" y="555788"/>
                            </a:cxn>
                            <a:cxn ang="0">
                              <a:pos x="602320" y="561263"/>
                            </a:cxn>
                            <a:cxn ang="0">
                              <a:pos x="598125" y="564348"/>
                            </a:cxn>
                            <a:cxn ang="0">
                              <a:pos x="597898" y="564697"/>
                            </a:cxn>
                            <a:cxn ang="0">
                              <a:pos x="595275" y="566715"/>
                            </a:cxn>
                            <a:cxn ang="0">
                              <a:pos x="595177" y="567419"/>
                            </a:cxn>
                            <a:cxn ang="0">
                              <a:pos x="583551" y="579297"/>
                            </a:cxn>
                            <a:cxn ang="0">
                              <a:pos x="571184" y="590680"/>
                            </a:cxn>
                            <a:cxn ang="0">
                              <a:pos x="570612" y="591095"/>
                            </a:cxn>
                            <a:cxn ang="0">
                              <a:pos x="566484" y="596371"/>
                            </a:cxn>
                            <a:cxn ang="0">
                              <a:pos x="556590" y="603795"/>
                            </a:cxn>
                            <a:cxn ang="0">
                              <a:pos x="547343" y="610733"/>
                            </a:cxn>
                            <a:cxn ang="0">
                              <a:pos x="547309" y="610773"/>
                            </a:cxn>
                            <a:cxn ang="0">
                              <a:pos x="556590" y="604042"/>
                            </a:cxn>
                            <a:cxn ang="0">
                              <a:pos x="566484" y="596619"/>
                            </a:cxn>
                            <a:cxn ang="0">
                              <a:pos x="558321" y="604785"/>
                            </a:cxn>
                            <a:cxn ang="0">
                              <a:pos x="551674" y="609115"/>
                            </a:cxn>
                            <a:cxn ang="0">
                              <a:pos x="547075" y="611058"/>
                            </a:cxn>
                            <a:cxn ang="0">
                              <a:pos x="546943" y="611219"/>
                            </a:cxn>
                            <a:cxn ang="0">
                              <a:pos x="541996" y="614436"/>
                            </a:cxn>
                            <a:cxn ang="0">
                              <a:pos x="540132" y="615300"/>
                            </a:cxn>
                            <a:cxn ang="0">
                              <a:pos x="535441" y="619106"/>
                            </a:cxn>
                            <a:cxn ang="0">
                              <a:pos x="530865" y="622354"/>
                            </a:cxn>
                            <a:cxn ang="0">
                              <a:pos x="523939" y="626808"/>
                            </a:cxn>
                            <a:cxn ang="0">
                              <a:pos x="521713" y="627056"/>
                            </a:cxn>
                            <a:cxn ang="0">
                              <a:pos x="519239" y="628156"/>
                            </a:cxn>
                            <a:cxn ang="0">
                              <a:pos x="518854" y="628448"/>
                            </a:cxn>
                            <a:cxn ang="0">
                              <a:pos x="521960" y="627303"/>
                            </a:cxn>
                            <a:cxn ang="0">
                              <a:pos x="524187" y="627056"/>
                            </a:cxn>
                            <a:cxn ang="0">
                              <a:pos x="515282" y="633737"/>
                            </a:cxn>
                            <a:cxn ang="0">
                              <a:pos x="509593" y="636707"/>
                            </a:cxn>
                            <a:cxn ang="0">
                              <a:pos x="503904" y="639429"/>
                            </a:cxn>
                            <a:cxn ang="0">
                              <a:pos x="499885" y="640032"/>
                            </a:cxn>
                            <a:cxn ang="0">
                              <a:pos x="499204" y="640419"/>
                            </a:cxn>
                            <a:cxn ang="0">
                              <a:pos x="480405" y="648585"/>
                            </a:cxn>
                            <a:cxn ang="0">
                              <a:pos x="479446" y="648803"/>
                            </a:cxn>
                            <a:cxn ang="0">
                              <a:pos x="473726" y="652544"/>
                            </a:cxn>
                            <a:cxn ang="0">
                              <a:pos x="476942" y="653534"/>
                            </a:cxn>
                            <a:cxn ang="0">
                              <a:pos x="465069" y="658730"/>
                            </a:cxn>
                            <a:cxn ang="0">
                              <a:pos x="466058" y="655266"/>
                            </a:cxn>
                            <a:cxn ang="0">
                              <a:pos x="462101" y="656751"/>
                            </a:cxn>
                            <a:cxn ang="0">
                              <a:pos x="458390" y="657988"/>
                            </a:cxn>
                            <a:cxn ang="0">
                              <a:pos x="450722" y="660463"/>
                            </a:cxn>
                            <a:cxn ang="0">
                              <a:pos x="449698" y="659232"/>
                            </a:cxn>
                            <a:cxn ang="0">
                              <a:pos x="446023" y="659968"/>
                            </a:cxn>
                            <a:cxn ang="0">
                              <a:pos x="441570" y="660957"/>
                            </a:cxn>
                            <a:cxn ang="0">
                              <a:pos x="432418" y="663185"/>
                            </a:cxn>
                            <a:cxn ang="0">
                              <a:pos x="432116" y="663325"/>
                            </a:cxn>
                            <a:cxn ang="0">
                              <a:pos x="440828" y="661205"/>
                            </a:cxn>
                            <a:cxn ang="0">
                              <a:pos x="445281" y="660215"/>
                            </a:cxn>
                            <a:cxn ang="0">
                              <a:pos x="448991" y="659473"/>
                            </a:cxn>
                            <a:cxn ang="0">
                              <a:pos x="450475" y="660710"/>
                            </a:cxn>
                            <a:cxn ang="0">
                              <a:pos x="458143" y="658235"/>
                            </a:cxn>
                            <a:cxn ang="0">
                              <a:pos x="461853" y="656998"/>
                            </a:cxn>
                            <a:cxn ang="0">
                              <a:pos x="465811" y="655513"/>
                            </a:cxn>
                            <a:cxn ang="0">
                              <a:pos x="464821" y="658978"/>
                            </a:cxn>
                            <a:cxn ang="0">
                              <a:pos x="454433" y="663927"/>
                            </a:cxn>
                            <a:cxn ang="0">
                              <a:pos x="453923" y="663784"/>
                            </a:cxn>
                            <a:cxn ang="0">
                              <a:pos x="446765" y="666649"/>
                            </a:cxn>
                            <a:cxn ang="0">
                              <a:pos x="440828" y="668381"/>
                            </a:cxn>
                            <a:cxn ang="0">
                              <a:pos x="431923" y="670608"/>
                            </a:cxn>
                            <a:cxn ang="0">
                              <a:pos x="428244" y="670299"/>
                            </a:cxn>
                            <a:cxn ang="0">
                              <a:pos x="420549" y="671797"/>
                            </a:cxn>
                            <a:cxn ang="0">
                              <a:pos x="420298" y="672340"/>
                            </a:cxn>
                            <a:cxn ang="0">
                              <a:pos x="399767" y="676300"/>
                            </a:cxn>
                            <a:cxn ang="0">
                              <a:pos x="395068" y="675062"/>
                            </a:cxn>
                            <a:cxn ang="0">
                              <a:pos x="391110" y="675062"/>
                            </a:cxn>
                            <a:cxn ang="0">
                              <a:pos x="384184" y="677290"/>
                            </a:cxn>
                            <a:cxn ang="0">
                              <a:pos x="378000" y="677785"/>
                            </a:cxn>
                            <a:cxn ang="0">
                              <a:pos x="371816" y="678032"/>
                            </a:cxn>
                            <a:cxn ang="0">
                              <a:pos x="371144" y="677744"/>
                            </a:cxn>
                            <a:cxn ang="0">
                              <a:pos x="365509" y="678743"/>
                            </a:cxn>
                            <a:cxn ang="0">
                              <a:pos x="358707" y="677537"/>
                            </a:cxn>
                            <a:cxn ang="0">
                              <a:pos x="358954" y="677290"/>
                            </a:cxn>
                            <a:cxn ang="0">
                              <a:pos x="360191" y="675557"/>
                            </a:cxn>
                            <a:cxn ang="0">
                              <a:pos x="354502" y="674815"/>
                            </a:cxn>
                            <a:cxn ang="0">
                              <a:pos x="357222" y="673330"/>
                            </a:cxn>
                            <a:cxn ang="0">
                              <a:pos x="365385" y="673083"/>
                            </a:cxn>
                            <a:cxn ang="0">
                              <a:pos x="373301" y="672835"/>
                            </a:cxn>
                            <a:cxn ang="0">
                              <a:pos x="384679" y="673083"/>
                            </a:cxn>
                            <a:cxn ang="0">
                              <a:pos x="392594" y="672340"/>
                            </a:cxn>
                            <a:cxn ang="0">
                              <a:pos x="407435" y="669123"/>
                            </a:cxn>
                            <a:cxn ang="0">
                              <a:pos x="417329" y="666896"/>
                            </a:cxn>
                            <a:cxn ang="0">
                              <a:pos x="424750" y="666649"/>
                            </a:cxn>
                            <a:cxn ang="0">
                              <a:pos x="425266" y="666409"/>
                            </a:cxn>
                            <a:cxn ang="0">
                              <a:pos x="418072" y="666649"/>
                            </a:cxn>
                            <a:cxn ang="0">
                              <a:pos x="408177" y="668876"/>
                            </a:cxn>
                            <a:cxn ang="0">
                              <a:pos x="393336" y="672093"/>
                            </a:cxn>
                            <a:cxn ang="0">
                              <a:pos x="385421" y="672835"/>
                            </a:cxn>
                            <a:cxn ang="0">
                              <a:pos x="374043" y="672588"/>
                            </a:cxn>
                            <a:cxn ang="0">
                              <a:pos x="366127" y="672835"/>
                            </a:cxn>
                            <a:cxn ang="0">
                              <a:pos x="357964" y="673083"/>
                            </a:cxn>
                            <a:cxn ang="0">
                              <a:pos x="358212" y="672093"/>
                            </a:cxn>
                            <a:cxn ang="0">
                              <a:pos x="359943" y="669619"/>
                            </a:cxn>
                            <a:cxn ang="0">
                              <a:pos x="436128" y="656998"/>
                            </a:cxn>
                            <a:cxn ang="0">
                              <a:pos x="487826" y="637449"/>
                            </a:cxn>
                            <a:cxn ang="0">
                              <a:pos x="501430" y="630273"/>
                            </a:cxn>
                            <a:cxn ang="0">
                              <a:pos x="509098" y="626313"/>
                            </a:cxn>
                            <a:cxn ang="0">
                              <a:pos x="517013" y="622107"/>
                            </a:cxn>
                            <a:cxn ang="0">
                              <a:pos x="531855" y="613198"/>
                            </a:cxn>
                            <a:cxn ang="0">
                              <a:pos x="543728" y="604042"/>
                            </a:cxn>
                            <a:cxn ang="0">
                              <a:pos x="565989" y="586720"/>
                            </a:cxn>
                            <a:cxn ang="0">
                              <a:pos x="572173" y="581771"/>
                            </a:cxn>
                            <a:cxn ang="0">
                              <a:pos x="578110" y="576575"/>
                            </a:cxn>
                            <a:cxn ang="0">
                              <a:pos x="587014" y="568409"/>
                            </a:cxn>
                            <a:cxn ang="0">
                              <a:pos x="590725" y="562222"/>
                            </a:cxn>
                            <a:cxn ang="0">
                              <a:pos x="596055" y="557335"/>
                            </a:cxn>
                            <a:cxn ang="0">
                              <a:pos x="596097" y="557028"/>
                            </a:cxn>
                            <a:cxn ang="0">
                              <a:pos x="590972" y="561727"/>
                            </a:cxn>
                            <a:cxn ang="0">
                              <a:pos x="587262" y="567914"/>
                            </a:cxn>
                            <a:cxn ang="0">
                              <a:pos x="578357" y="576080"/>
                            </a:cxn>
                            <a:cxn ang="0">
                              <a:pos x="572421" y="581276"/>
                            </a:cxn>
                            <a:cxn ang="0">
                              <a:pos x="566237" y="586225"/>
                            </a:cxn>
                            <a:cxn ang="0">
                              <a:pos x="543975" y="603547"/>
                            </a:cxn>
                            <a:cxn ang="0">
                              <a:pos x="532102" y="612703"/>
                            </a:cxn>
                            <a:cxn ang="0">
                              <a:pos x="517261" y="621612"/>
                            </a:cxn>
                            <a:cxn ang="0">
                              <a:pos x="509345" y="625819"/>
                            </a:cxn>
                            <a:cxn ang="0">
                              <a:pos x="501677" y="629778"/>
                            </a:cxn>
                            <a:cxn ang="0">
                              <a:pos x="488073" y="636954"/>
                            </a:cxn>
                            <a:cxn ang="0">
                              <a:pos x="436376" y="656503"/>
                            </a:cxn>
                            <a:cxn ang="0">
                              <a:pos x="360191" y="669124"/>
                            </a:cxn>
                            <a:cxn ang="0">
                              <a:pos x="354502" y="669124"/>
                            </a:cxn>
                            <a:cxn ang="0">
                              <a:pos x="353759" y="667144"/>
                            </a:cxn>
                            <a:cxn ang="0">
                              <a:pos x="347823" y="666896"/>
                            </a:cxn>
                            <a:cxn ang="0">
                              <a:pos x="342381" y="669124"/>
                            </a:cxn>
                            <a:cxn ang="0">
                              <a:pos x="326551" y="669371"/>
                            </a:cxn>
                            <a:cxn ang="0">
                              <a:pos x="314925" y="668876"/>
                            </a:cxn>
                            <a:cxn ang="0">
                              <a:pos x="309236" y="668381"/>
                            </a:cxn>
                            <a:cxn ang="0">
                              <a:pos x="303547" y="667391"/>
                            </a:cxn>
                            <a:cxn ang="0">
                              <a:pos x="306974" y="663734"/>
                            </a:cxn>
                            <a:cxn ang="0">
                              <a:pos x="306267" y="663927"/>
                            </a:cxn>
                            <a:cxn ang="0">
                              <a:pos x="293499" y="661561"/>
                            </a:cxn>
                            <a:cxn ang="0">
                              <a:pos x="292910" y="661700"/>
                            </a:cxn>
                            <a:cxn ang="0">
                              <a:pos x="268422" y="657246"/>
                            </a:cxn>
                            <a:cxn ang="0">
                              <a:pos x="258775" y="655266"/>
                            </a:cxn>
                            <a:cxn ang="0">
                              <a:pos x="250365" y="653781"/>
                            </a:cxn>
                            <a:cxn ang="0">
                              <a:pos x="240224" y="649080"/>
                            </a:cxn>
                            <a:cxn ang="0">
                              <a:pos x="227609" y="644378"/>
                            </a:cxn>
                            <a:cxn ang="0">
                              <a:pos x="214499" y="639181"/>
                            </a:cxn>
                            <a:cxn ang="0">
                              <a:pos x="216725" y="637449"/>
                            </a:cxn>
                            <a:cxn ang="0">
                              <a:pos x="225877" y="639181"/>
                            </a:cxn>
                            <a:cxn ang="0">
                              <a:pos x="229835" y="642646"/>
                            </a:cxn>
                            <a:cxn ang="0">
                              <a:pos x="243439" y="646605"/>
                            </a:cxn>
                            <a:cxn ang="0">
                              <a:pos x="270401" y="653534"/>
                            </a:cxn>
                            <a:cxn ang="0">
                              <a:pos x="277080" y="654771"/>
                            </a:cxn>
                            <a:cxn ang="0">
                              <a:pos x="284253" y="656008"/>
                            </a:cxn>
                            <a:cxn ang="0">
                              <a:pos x="292168" y="657741"/>
                            </a:cxn>
                            <a:cxn ang="0">
                              <a:pos x="300891" y="659628"/>
                            </a:cxn>
                            <a:cxn ang="0">
                              <a:pos x="301568" y="659473"/>
                            </a:cxn>
                            <a:cxn ang="0">
                              <a:pos x="309730" y="660710"/>
                            </a:cxn>
                            <a:cxn ang="0">
                              <a:pos x="309978" y="660215"/>
                            </a:cxn>
                            <a:cxn ang="0">
                              <a:pos x="321851" y="660710"/>
                            </a:cxn>
                            <a:cxn ang="0">
                              <a:pos x="323829" y="660957"/>
                            </a:cxn>
                            <a:cxn ang="0">
                              <a:pos x="342134" y="660957"/>
                            </a:cxn>
                            <a:cxn ang="0">
                              <a:pos x="355491" y="661452"/>
                            </a:cxn>
                            <a:cxn ang="0">
                              <a:pos x="371322" y="660215"/>
                            </a:cxn>
                            <a:cxn ang="0">
                              <a:pos x="373300" y="660215"/>
                            </a:cxn>
                            <a:cxn ang="0">
                              <a:pos x="374043" y="662195"/>
                            </a:cxn>
                            <a:cxn ang="0">
                              <a:pos x="389626" y="660215"/>
                            </a:cxn>
                            <a:cxn ang="0">
                              <a:pos x="400015" y="657741"/>
                            </a:cxn>
                            <a:cxn ang="0">
                              <a:pos x="405951" y="656751"/>
                            </a:cxn>
                            <a:cxn ang="0">
                              <a:pos x="409662" y="656256"/>
                            </a:cxn>
                            <a:cxn ang="0">
                              <a:pos x="417824" y="654276"/>
                            </a:cxn>
                            <a:cxn ang="0">
                              <a:pos x="424503" y="652792"/>
                            </a:cxn>
                            <a:cxn ang="0">
                              <a:pos x="431181" y="651059"/>
                            </a:cxn>
                            <a:cxn ang="0">
                              <a:pos x="443432" y="648938"/>
                            </a:cxn>
                            <a:cxn ang="0">
                              <a:pos x="445033" y="648337"/>
                            </a:cxn>
                            <a:cxn ang="0">
                              <a:pos x="432171" y="650564"/>
                            </a:cxn>
                            <a:cxn ang="0">
                              <a:pos x="425492" y="652297"/>
                            </a:cxn>
                            <a:cxn ang="0">
                              <a:pos x="418814" y="653781"/>
                            </a:cxn>
                            <a:cxn ang="0">
                              <a:pos x="410651" y="655761"/>
                            </a:cxn>
                            <a:cxn ang="0">
                              <a:pos x="406941" y="656256"/>
                            </a:cxn>
                            <a:cxn ang="0">
                              <a:pos x="401004" y="657246"/>
                            </a:cxn>
                            <a:cxn ang="0">
                              <a:pos x="384926" y="658730"/>
                            </a:cxn>
                            <a:cxn ang="0">
                              <a:pos x="374043" y="659720"/>
                            </a:cxn>
                            <a:cxn ang="0">
                              <a:pos x="372064" y="659720"/>
                            </a:cxn>
                            <a:cxn ang="0">
                              <a:pos x="356233" y="660957"/>
                            </a:cxn>
                            <a:cxn ang="0">
                              <a:pos x="342876" y="660463"/>
                            </a:cxn>
                            <a:cxn ang="0">
                              <a:pos x="324572" y="660463"/>
                            </a:cxn>
                            <a:cxn ang="0">
                              <a:pos x="322593" y="660215"/>
                            </a:cxn>
                            <a:cxn ang="0">
                              <a:pos x="314925" y="656998"/>
                            </a:cxn>
                            <a:cxn ang="0">
                              <a:pos x="310720" y="659720"/>
                            </a:cxn>
                            <a:cxn ang="0">
                              <a:pos x="310709" y="659742"/>
                            </a:cxn>
                            <a:cxn ang="0">
                              <a:pos x="314183" y="657493"/>
                            </a:cxn>
                            <a:cxn ang="0">
                              <a:pos x="321851" y="660710"/>
                            </a:cxn>
                            <a:cxn ang="0">
                              <a:pos x="309978" y="660215"/>
                            </a:cxn>
                            <a:cxn ang="0">
                              <a:pos x="310071" y="660154"/>
                            </a:cxn>
                            <a:cxn ang="0">
                              <a:pos x="302310" y="658978"/>
                            </a:cxn>
                            <a:cxn ang="0">
                              <a:pos x="293158" y="656998"/>
                            </a:cxn>
                            <a:cxn ang="0">
                              <a:pos x="285242" y="655266"/>
                            </a:cxn>
                            <a:cxn ang="0">
                              <a:pos x="278069" y="654029"/>
                            </a:cxn>
                            <a:cxn ang="0">
                              <a:pos x="271391" y="652792"/>
                            </a:cxn>
                            <a:cxn ang="0">
                              <a:pos x="244429" y="645863"/>
                            </a:cxn>
                            <a:cxn ang="0">
                              <a:pos x="230825" y="641903"/>
                            </a:cxn>
                            <a:cxn ang="0">
                              <a:pos x="226867" y="638439"/>
                            </a:cxn>
                            <a:cxn ang="0">
                              <a:pos x="217715" y="636707"/>
                            </a:cxn>
                            <a:cxn ang="0">
                              <a:pos x="204110" y="629778"/>
                            </a:cxn>
                            <a:cxn ang="0">
                              <a:pos x="200153" y="630025"/>
                            </a:cxn>
                            <a:cxn ang="0">
                              <a:pos x="186053" y="622849"/>
                            </a:cxn>
                            <a:cxn ang="0">
                              <a:pos x="183580" y="618395"/>
                            </a:cxn>
                            <a:cxn ang="0">
                              <a:pos x="184074" y="618148"/>
                            </a:cxn>
                            <a:cxn ang="0">
                              <a:pos x="192732" y="622849"/>
                            </a:cxn>
                            <a:cxn ang="0">
                              <a:pos x="201389" y="627551"/>
                            </a:cxn>
                            <a:cxn ang="0">
                              <a:pos x="203863" y="626066"/>
                            </a:cxn>
                            <a:cxn ang="0">
                              <a:pos x="193721" y="619385"/>
                            </a:cxn>
                            <a:cxn ang="0">
                              <a:pos x="185311" y="615673"/>
                            </a:cxn>
                            <a:cxn ang="0">
                              <a:pos x="173686" y="608991"/>
                            </a:cxn>
                            <a:cxn ang="0">
                              <a:pos x="163791" y="602558"/>
                            </a:cxn>
                            <a:cxn ang="0">
                              <a:pos x="148208" y="595876"/>
                            </a:cxn>
                            <a:cxn ang="0">
                              <a:pos x="142272" y="590927"/>
                            </a:cxn>
                            <a:cxn ang="0">
                              <a:pos x="143508" y="590432"/>
                            </a:cxn>
                            <a:cxn ang="0">
                              <a:pos x="149445" y="592164"/>
                            </a:cxn>
                            <a:cxn ang="0">
                              <a:pos x="137077" y="579297"/>
                            </a:cxn>
                            <a:cxn ang="0">
                              <a:pos x="130151" y="573605"/>
                            </a:cxn>
                            <a:cxn ang="0">
                              <a:pos x="123720" y="567914"/>
                            </a:cxn>
                            <a:cxn ang="0">
                              <a:pos x="115557" y="561232"/>
                            </a:cxn>
                            <a:cxn ang="0">
                              <a:pos x="103684" y="548117"/>
                            </a:cxn>
                            <a:cxn ang="0">
                              <a:pos x="102870" y="545570"/>
                            </a:cxn>
                            <a:cxn ang="0">
                              <a:pos x="100469" y="543168"/>
                            </a:cxn>
                            <a:cxn ang="0">
                              <a:pos x="92306" y="534259"/>
                            </a:cxn>
                            <a:cxn ang="0">
                              <a:pos x="91317" y="529805"/>
                            </a:cxn>
                            <a:cxn ang="0">
                              <a:pos x="88101" y="525351"/>
                            </a:cxn>
                            <a:cxn ang="0">
                              <a:pos x="87718" y="524750"/>
                            </a:cxn>
                            <a:cxn ang="0">
                              <a:pos x="83896" y="522134"/>
                            </a:cxn>
                            <a:cxn ang="0">
                              <a:pos x="76475" y="511493"/>
                            </a:cxn>
                            <a:cxn ang="0">
                              <a:pos x="72270" y="501595"/>
                            </a:cxn>
                            <a:cxn ang="0">
                              <a:pos x="71776" y="501595"/>
                            </a:cxn>
                            <a:cxn ang="0">
                              <a:pos x="66087" y="490707"/>
                            </a:cxn>
                            <a:cxn ang="0">
                              <a:pos x="60645" y="479819"/>
                            </a:cxn>
                            <a:cxn ang="0">
                              <a:pos x="54956" y="467199"/>
                            </a:cxn>
                            <a:cxn ang="0">
                              <a:pos x="49761" y="454331"/>
                            </a:cxn>
                            <a:cxn ang="0">
                              <a:pos x="54956" y="462992"/>
                            </a:cxn>
                            <a:cxn ang="0">
                              <a:pos x="60150" y="473880"/>
                            </a:cxn>
                            <a:cxn ang="0">
                              <a:pos x="61881" y="479819"/>
                            </a:cxn>
                            <a:cxn ang="0">
                              <a:pos x="62597" y="480869"/>
                            </a:cxn>
                            <a:cxn ang="0">
                              <a:pos x="61716" y="476287"/>
                            </a:cxn>
                            <a:cxn ang="0">
                              <a:pos x="59419" y="472117"/>
                            </a:cxn>
                            <a:cxn ang="0">
                              <a:pos x="55680" y="463706"/>
                            </a:cxn>
                            <a:cxn ang="0">
                              <a:pos x="51245" y="456310"/>
                            </a:cxn>
                            <a:cxn ang="0">
                              <a:pos x="45803" y="441463"/>
                            </a:cxn>
                            <a:cxn ang="0">
                              <a:pos x="41141" y="426243"/>
                            </a:cxn>
                            <a:cxn ang="0">
                              <a:pos x="39610" y="421806"/>
                            </a:cxn>
                            <a:cxn ang="0">
                              <a:pos x="32942" y="395180"/>
                            </a:cxn>
                            <a:cxn ang="0">
                              <a:pos x="29994" y="375851"/>
                            </a:cxn>
                            <a:cxn ang="0">
                              <a:pos x="29973" y="376382"/>
                            </a:cxn>
                            <a:cxn ang="0">
                              <a:pos x="30220" y="380341"/>
                            </a:cxn>
                            <a:cxn ang="0">
                              <a:pos x="31457" y="389497"/>
                            </a:cxn>
                            <a:cxn ang="0">
                              <a:pos x="32941" y="398901"/>
                            </a:cxn>
                            <a:cxn ang="0">
                              <a:pos x="30467" y="390734"/>
                            </a:cxn>
                            <a:cxn ang="0">
                              <a:pos x="28736" y="380341"/>
                            </a:cxn>
                            <a:cxn ang="0">
                              <a:pos x="26757" y="380341"/>
                            </a:cxn>
                            <a:cxn ang="0">
                              <a:pos x="25520" y="370938"/>
                            </a:cxn>
                            <a:cxn ang="0">
                              <a:pos x="23789" y="364999"/>
                            </a:cxn>
                            <a:cxn ang="0">
                              <a:pos x="22305" y="359308"/>
                            </a:cxn>
                            <a:cxn ang="0">
                              <a:pos x="18100" y="354853"/>
                            </a:cxn>
                            <a:cxn ang="0">
                              <a:pos x="16863" y="354853"/>
                            </a:cxn>
                            <a:cxn ang="0">
                              <a:pos x="15626" y="348667"/>
                            </a:cxn>
                            <a:cxn ang="0">
                              <a:pos x="15131" y="340748"/>
                            </a:cxn>
                            <a:cxn ang="0">
                              <a:pos x="16121" y="329613"/>
                            </a:cxn>
                            <a:cxn ang="0">
                              <a:pos x="16615" y="325653"/>
                            </a:cxn>
                            <a:cxn ang="0">
                              <a:pos x="17458" y="322938"/>
                            </a:cxn>
                            <a:cxn ang="0">
                              <a:pos x="17048" y="316745"/>
                            </a:cxn>
                            <a:cxn ang="0">
                              <a:pos x="17605" y="307589"/>
                            </a:cxn>
                            <a:cxn ang="0">
                              <a:pos x="18594" y="305733"/>
                            </a:cxn>
                            <a:cxn ang="0">
                              <a:pos x="18594" y="304619"/>
                            </a:cxn>
                            <a:cxn ang="0">
                              <a:pos x="16615" y="308331"/>
                            </a:cxn>
                            <a:cxn ang="0">
                              <a:pos x="14884" y="305857"/>
                            </a:cxn>
                            <a:cxn ang="0">
                              <a:pos x="11668" y="301403"/>
                            </a:cxn>
                            <a:cxn ang="0">
                              <a:pos x="11081" y="297876"/>
                            </a:cxn>
                            <a:cxn ang="0">
                              <a:pos x="10926" y="298186"/>
                            </a:cxn>
                            <a:cxn ang="0">
                              <a:pos x="9937" y="308084"/>
                            </a:cxn>
                            <a:cxn ang="0">
                              <a:pos x="9195" y="317982"/>
                            </a:cxn>
                            <a:cxn ang="0">
                              <a:pos x="8453" y="325653"/>
                            </a:cxn>
                            <a:cxn ang="0">
                              <a:pos x="8453" y="341490"/>
                            </a:cxn>
                            <a:cxn ang="0">
                              <a:pos x="8700" y="349657"/>
                            </a:cxn>
                            <a:cxn ang="0">
                              <a:pos x="9195" y="357823"/>
                            </a:cxn>
                            <a:cxn ang="0">
                              <a:pos x="6969" y="365494"/>
                            </a:cxn>
                            <a:cxn ang="0">
                              <a:pos x="6474" y="365494"/>
                            </a:cxn>
                            <a:cxn ang="0">
                              <a:pos x="4990" y="350646"/>
                            </a:cxn>
                            <a:cxn ang="0">
                              <a:pos x="4990" y="335304"/>
                            </a:cxn>
                            <a:cxn ang="0">
                              <a:pos x="6227" y="323426"/>
                            </a:cxn>
                            <a:cxn ang="0">
                              <a:pos x="8452" y="325652"/>
                            </a:cxn>
                            <a:cxn ang="0">
                              <a:pos x="6474" y="323179"/>
                            </a:cxn>
                            <a:cxn ang="0">
                              <a:pos x="5979" y="314270"/>
                            </a:cxn>
                            <a:cxn ang="0">
                              <a:pos x="6474" y="300660"/>
                            </a:cxn>
                            <a:cxn ang="0">
                              <a:pos x="6721" y="296948"/>
                            </a:cxn>
                            <a:cxn ang="0">
                              <a:pos x="7463" y="290762"/>
                            </a:cxn>
                            <a:cxn ang="0">
                              <a:pos x="10432" y="279626"/>
                            </a:cxn>
                            <a:cxn ang="0">
                              <a:pos x="11911" y="272229"/>
                            </a:cxn>
                            <a:cxn ang="0">
                              <a:pos x="11421" y="270470"/>
                            </a:cxn>
                            <a:cxn ang="0">
                              <a:pos x="9690" y="280369"/>
                            </a:cxn>
                            <a:cxn ang="0">
                              <a:pos x="6721" y="291504"/>
                            </a:cxn>
                            <a:cxn ang="0">
                              <a:pos x="5979" y="297691"/>
                            </a:cxn>
                            <a:cxn ang="0">
                              <a:pos x="5732" y="301403"/>
                            </a:cxn>
                            <a:cxn ang="0">
                              <a:pos x="5237" y="315013"/>
                            </a:cxn>
                            <a:cxn ang="0">
                              <a:pos x="5732" y="323921"/>
                            </a:cxn>
                            <a:cxn ang="0">
                              <a:pos x="4495" y="335799"/>
                            </a:cxn>
                            <a:cxn ang="0">
                              <a:pos x="4495" y="351141"/>
                            </a:cxn>
                            <a:cxn ang="0">
                              <a:pos x="5979" y="365989"/>
                            </a:cxn>
                            <a:cxn ang="0">
                              <a:pos x="6474" y="365989"/>
                            </a:cxn>
                            <a:cxn ang="0">
                              <a:pos x="9690" y="380094"/>
                            </a:cxn>
                            <a:cxn ang="0">
                              <a:pos x="11421" y="391724"/>
                            </a:cxn>
                            <a:cxn ang="0">
                              <a:pos x="15131" y="403602"/>
                            </a:cxn>
                            <a:cxn ang="0">
                              <a:pos x="20975" y="429144"/>
                            </a:cxn>
                            <a:cxn ang="0">
                              <a:pos x="21485" y="434040"/>
                            </a:cxn>
                            <a:cxn ang="0">
                              <a:pos x="22552" y="434040"/>
                            </a:cxn>
                            <a:cxn ang="0">
                              <a:pos x="27994" y="447155"/>
                            </a:cxn>
                            <a:cxn ang="0">
                              <a:pos x="29973" y="453836"/>
                            </a:cxn>
                            <a:cxn ang="0">
                              <a:pos x="26262" y="448144"/>
                            </a:cxn>
                            <a:cxn ang="0">
                              <a:pos x="22305" y="439236"/>
                            </a:cxn>
                            <a:cxn ang="0">
                              <a:pos x="22058" y="441711"/>
                            </a:cxn>
                            <a:cxn ang="0">
                              <a:pos x="19905" y="435037"/>
                            </a:cxn>
                            <a:cxn ang="0">
                              <a:pos x="18347" y="435277"/>
                            </a:cxn>
                            <a:cxn ang="0">
                              <a:pos x="16615" y="429585"/>
                            </a:cxn>
                            <a:cxn ang="0">
                              <a:pos x="10679" y="415975"/>
                            </a:cxn>
                            <a:cxn ang="0">
                              <a:pos x="6969" y="403850"/>
                            </a:cxn>
                            <a:cxn ang="0">
                              <a:pos x="6721" y="393704"/>
                            </a:cxn>
                            <a:cxn ang="0">
                              <a:pos x="4990" y="381826"/>
                            </a:cxn>
                            <a:cxn ang="0">
                              <a:pos x="3753" y="369948"/>
                            </a:cxn>
                            <a:cxn ang="0">
                              <a:pos x="1032" y="361287"/>
                            </a:cxn>
                            <a:cxn ang="0">
                              <a:pos x="2764" y="315260"/>
                            </a:cxn>
                            <a:cxn ang="0">
                              <a:pos x="4495" y="303382"/>
                            </a:cxn>
                            <a:cxn ang="0">
                              <a:pos x="3011" y="296948"/>
                            </a:cxn>
                            <a:cxn ang="0">
                              <a:pos x="5979" y="279131"/>
                            </a:cxn>
                            <a:cxn ang="0">
                              <a:pos x="6721" y="274925"/>
                            </a:cxn>
                            <a:cxn ang="0">
                              <a:pos x="8700" y="260572"/>
                            </a:cxn>
                            <a:cxn ang="0">
                              <a:pos x="13895" y="250179"/>
                            </a:cxn>
                            <a:cxn ang="0">
                              <a:pos x="12658" y="264284"/>
                            </a:cxn>
                            <a:cxn ang="0">
                              <a:pos x="13894" y="261866"/>
                            </a:cxn>
                            <a:cxn ang="0">
                              <a:pos x="14637" y="256087"/>
                            </a:cxn>
                            <a:cxn ang="0">
                              <a:pos x="14884" y="249684"/>
                            </a:cxn>
                            <a:cxn ang="0">
                              <a:pos x="17110" y="241518"/>
                            </a:cxn>
                            <a:cxn ang="0">
                              <a:pos x="20573" y="229145"/>
                            </a:cxn>
                            <a:cxn ang="0">
                              <a:pos x="24778" y="216525"/>
                            </a:cxn>
                            <a:cxn ang="0">
                              <a:pos x="25093" y="216170"/>
                            </a:cxn>
                            <a:cxn ang="0">
                              <a:pos x="27005" y="206132"/>
                            </a:cxn>
                            <a:cxn ang="0">
                              <a:pos x="29725" y="198955"/>
                            </a:cxn>
                            <a:cxn ang="0">
                              <a:pos x="32941" y="193016"/>
                            </a:cxn>
                            <a:cxn ang="0">
                              <a:pos x="39372" y="180643"/>
                            </a:cxn>
                            <a:cxn ang="0">
                              <a:pos x="44567" y="169508"/>
                            </a:cxn>
                            <a:cxn ang="0">
                              <a:pos x="51987" y="155155"/>
                            </a:cxn>
                            <a:cxn ang="0">
                              <a:pos x="57429" y="148969"/>
                            </a:cxn>
                            <a:cxn ang="0">
                              <a:pos x="61881" y="140308"/>
                            </a:cxn>
                            <a:cxn ang="0">
                              <a:pos x="65592" y="134864"/>
                            </a:cxn>
                            <a:cxn ang="0">
                              <a:pos x="69550" y="132884"/>
                            </a:cxn>
                            <a:cxn ang="0">
                              <a:pos x="70539" y="131400"/>
                            </a:cxn>
                            <a:cxn ang="0">
                              <a:pos x="74497" y="123481"/>
                            </a:cxn>
                            <a:cxn ang="0">
                              <a:pos x="82164" y="114572"/>
                            </a:cxn>
                            <a:cxn ang="0">
                              <a:pos x="82373" y="118296"/>
                            </a:cxn>
                            <a:cxn ang="0">
                              <a:pos x="81814" y="119861"/>
                            </a:cxn>
                            <a:cxn ang="0">
                              <a:pos x="89832" y="111603"/>
                            </a:cxn>
                            <a:cxn ang="0">
                              <a:pos x="93790" y="106406"/>
                            </a:cxn>
                            <a:cxn ang="0">
                              <a:pos x="98985" y="101457"/>
                            </a:cxn>
                            <a:cxn ang="0">
                              <a:pos x="99432" y="101955"/>
                            </a:cxn>
                            <a:cxn ang="0">
                              <a:pos x="99232" y="101705"/>
                            </a:cxn>
                            <a:cxn ang="0">
                              <a:pos x="105663" y="95271"/>
                            </a:cxn>
                            <a:cxn ang="0">
                              <a:pos x="112094" y="89332"/>
                            </a:cxn>
                            <a:cxn ang="0">
                              <a:pos x="119020" y="81908"/>
                            </a:cxn>
                            <a:cxn ang="0">
                              <a:pos x="128667" y="74732"/>
                            </a:cxn>
                            <a:cxn ang="0">
                              <a:pos x="139056" y="67061"/>
                            </a:cxn>
                            <a:cxn ang="0">
                              <a:pos x="145267" y="62725"/>
                            </a:cxn>
                            <a:cxn ang="0">
                              <a:pos x="149445" y="58895"/>
                            </a:cxn>
                            <a:cxn ang="0">
                              <a:pos x="156865" y="54440"/>
                            </a:cxn>
                            <a:cxn ang="0">
                              <a:pos x="164781" y="50234"/>
                            </a:cxn>
                            <a:cxn ang="0">
                              <a:pos x="165829" y="49695"/>
                            </a:cxn>
                            <a:cxn ang="0">
                              <a:pos x="168522" y="47048"/>
                            </a:cxn>
                            <a:cxn ang="0">
                              <a:pos x="172944" y="43800"/>
                            </a:cxn>
                            <a:cxn ang="0">
                              <a:pos x="177798" y="41325"/>
                            </a:cxn>
                            <a:cxn ang="0">
                              <a:pos x="181232" y="40534"/>
                            </a:cxn>
                            <a:cxn ang="0">
                              <a:pos x="181848" y="40088"/>
                            </a:cxn>
                            <a:cxn ang="0">
                              <a:pos x="249128" y="12868"/>
                            </a:cxn>
                            <a:cxn ang="0">
                              <a:pos x="251625" y="12325"/>
                            </a:cxn>
                            <a:cxn ang="0">
                              <a:pos x="258528" y="9898"/>
                            </a:cxn>
                            <a:cxn ang="0">
                              <a:pos x="263290" y="8939"/>
                            </a:cxn>
                            <a:cxn ang="0">
                              <a:pos x="265773" y="8918"/>
                            </a:cxn>
                            <a:cxn ang="0">
                              <a:pos x="266691" y="8661"/>
                            </a:cxn>
                            <a:cxn ang="0">
                              <a:pos x="323088" y="1237"/>
                            </a:cxn>
                            <a:cxn ang="0">
                              <a:pos x="339104" y="1175"/>
                            </a:cxn>
                            <a:cxn ang="0">
                              <a:pos x="356233" y="1484"/>
                            </a:cxn>
                            <a:cxn ang="0">
                              <a:pos x="356552" y="1724"/>
                            </a:cxn>
                            <a:cxn ang="0">
                              <a:pos x="364891" y="742"/>
                            </a:cxn>
                            <a:cxn ang="0">
                              <a:pos x="372558" y="1979"/>
                            </a:cxn>
                            <a:cxn ang="0">
                              <a:pos x="380227" y="3464"/>
                            </a:cxn>
                            <a:cxn ang="0">
                              <a:pos x="384183" y="4364"/>
                            </a:cxn>
                            <a:cxn ang="0">
                              <a:pos x="379979" y="3217"/>
                            </a:cxn>
                            <a:cxn ang="0">
                              <a:pos x="372311" y="1732"/>
                            </a:cxn>
                            <a:cxn ang="0">
                              <a:pos x="364643" y="495"/>
                            </a:cxn>
                            <a:cxn ang="0">
                              <a:pos x="364643"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36078"/>
                          </a:srgbClr>
                        </a:solidFill>
                        <a:ln>
                          <a:noFill/>
                        </a:ln>
                      </wps:spPr>
                      <wps:bodyPr anchor="ctr" upright="1"/>
                    </wps:wsp>
                    <wps:wsp>
                      <wps:cNvPr id="6" name="Freeform: Shape 10"/>
                      <wps:cNvSpPr/>
                      <wps:spPr>
                        <a:xfrm rot="10800000" flipH="1" flipV="1">
                          <a:off x="65024" y="28109"/>
                          <a:ext cx="11353" cy="11208"/>
                        </a:xfrm>
                        <a:custGeom>
                          <a:avLst/>
                          <a:gdLst>
                            <a:gd name="A1" fmla="val -11796480"/>
                            <a:gd name="A2" fmla="val 0"/>
                            <a:gd name="A3" fmla="val 5400"/>
                            <a:gd name="txL" fmla="*/ 0 w 2647519"/>
                            <a:gd name="txT" fmla="*/ 0 h 2612594"/>
                            <a:gd name="txR" fmla="*/ 2647519 w 2647519"/>
                            <a:gd name="txB" fmla="*/ 2612594 h 2612594"/>
                          </a:gdLst>
                          <a:ahLst/>
                          <a:cxnLst>
                            <a:cxn ang="0">
                              <a:pos x="617254" y="1114786"/>
                            </a:cxn>
                            <a:cxn ang="0">
                              <a:pos x="611948" y="1117644"/>
                            </a:cxn>
                            <a:cxn ang="0">
                              <a:pos x="612266" y="1117781"/>
                            </a:cxn>
                            <a:cxn ang="0">
                              <a:pos x="661372" y="1085770"/>
                            </a:cxn>
                            <a:cxn ang="0">
                              <a:pos x="644217" y="1089856"/>
                            </a:cxn>
                            <a:cxn ang="0">
                              <a:pos x="618484" y="1093126"/>
                            </a:cxn>
                            <a:cxn ang="0">
                              <a:pos x="617258" y="1089856"/>
                            </a:cxn>
                            <a:cxn ang="0">
                              <a:pos x="635231" y="1088222"/>
                            </a:cxn>
                            <a:cxn ang="0">
                              <a:pos x="661372" y="1085770"/>
                            </a:cxn>
                            <a:cxn ang="0">
                              <a:pos x="705997" y="1081492"/>
                            </a:cxn>
                            <a:cxn ang="0">
                              <a:pos x="704949" y="1081788"/>
                            </a:cxn>
                            <a:cxn ang="0">
                              <a:pos x="705486" y="1081684"/>
                            </a:cxn>
                            <a:cxn ang="0">
                              <a:pos x="385864" y="1075349"/>
                            </a:cxn>
                            <a:cxn ang="0">
                              <a:pos x="404040" y="1080049"/>
                            </a:cxn>
                            <a:cxn ang="0">
                              <a:pos x="411801" y="1080457"/>
                            </a:cxn>
                            <a:cxn ang="0">
                              <a:pos x="433450" y="1091083"/>
                            </a:cxn>
                            <a:cxn ang="0">
                              <a:pos x="443253" y="1093126"/>
                            </a:cxn>
                            <a:cxn ang="0">
                              <a:pos x="443866" y="1093330"/>
                            </a:cxn>
                            <a:cxn ang="0">
                              <a:pos x="446112" y="1091083"/>
                            </a:cxn>
                            <a:cxn ang="0">
                              <a:pos x="454690" y="1093534"/>
                            </a:cxn>
                            <a:cxn ang="0">
                              <a:pos x="463268" y="1095577"/>
                            </a:cxn>
                            <a:cxn ang="0">
                              <a:pos x="480169" y="1099510"/>
                            </a:cxn>
                            <a:cxn ang="0">
                              <a:pos x="480423" y="1099256"/>
                            </a:cxn>
                            <a:cxn ang="0">
                              <a:pos x="500029" y="1102525"/>
                            </a:cxn>
                            <a:cxn ang="0">
                              <a:pos x="509424" y="1104159"/>
                            </a:cxn>
                            <a:cxn ang="0">
                              <a:pos x="518819" y="1104977"/>
                            </a:cxn>
                            <a:cxn ang="0">
                              <a:pos x="538016" y="1105794"/>
                            </a:cxn>
                            <a:cxn ang="0">
                              <a:pos x="564158" y="1105385"/>
                            </a:cxn>
                            <a:cxn ang="0">
                              <a:pos x="565292" y="1105385"/>
                            </a:cxn>
                            <a:cxn ang="0">
                              <a:pos x="567834" y="1103955"/>
                            </a:cxn>
                            <a:cxn ang="0">
                              <a:pos x="573553" y="1102116"/>
                            </a:cxn>
                            <a:cxn ang="0">
                              <a:pos x="579373" y="1102014"/>
                            </a:cxn>
                            <a:cxn ang="0">
                              <a:pos x="583356" y="1102524"/>
                            </a:cxn>
                            <a:cxn ang="0">
                              <a:pos x="584428" y="1105385"/>
                            </a:cxn>
                            <a:cxn ang="0">
                              <a:pos x="593567" y="1105385"/>
                            </a:cxn>
                            <a:cxn ang="0">
                              <a:pos x="590708" y="1109471"/>
                            </a:cxn>
                            <a:cxn ang="0">
                              <a:pos x="589074" y="1111515"/>
                            </a:cxn>
                            <a:cxn ang="0">
                              <a:pos x="583764" y="1113967"/>
                            </a:cxn>
                            <a:cxn ang="0">
                              <a:pos x="573961" y="1113967"/>
                            </a:cxn>
                            <a:cxn ang="0">
                              <a:pos x="561299" y="1113149"/>
                            </a:cxn>
                            <a:cxn ang="0">
                              <a:pos x="533932" y="1112332"/>
                            </a:cxn>
                            <a:cxn ang="0">
                              <a:pos x="513508" y="1110698"/>
                            </a:cxn>
                            <a:cxn ang="0">
                              <a:pos x="495536" y="1108246"/>
                            </a:cxn>
                            <a:cxn ang="0">
                              <a:pos x="477564" y="1105385"/>
                            </a:cxn>
                            <a:cxn ang="0">
                              <a:pos x="450197" y="1101299"/>
                            </a:cxn>
                            <a:cxn ang="0">
                              <a:pos x="428957" y="1094352"/>
                            </a:cxn>
                            <a:cxn ang="0">
                              <a:pos x="429203" y="1094173"/>
                            </a:cxn>
                            <a:cxn ang="0">
                              <a:pos x="416703" y="1090265"/>
                            </a:cxn>
                            <a:cxn ang="0">
                              <a:pos x="405674" y="1085362"/>
                            </a:cxn>
                            <a:cxn ang="0">
                              <a:pos x="393012" y="1081275"/>
                            </a:cxn>
                            <a:cxn ang="0">
                              <a:pos x="379941" y="1076780"/>
                            </a:cxn>
                            <a:cxn ang="0">
                              <a:pos x="385864" y="1075349"/>
                            </a:cxn>
                            <a:cxn ang="0">
                              <a:pos x="626306" y="1066588"/>
                            </a:cxn>
                            <a:cxn ang="0">
                              <a:pos x="620066" y="1067541"/>
                            </a:cxn>
                            <a:cxn ang="0">
                              <a:pos x="576905" y="1069722"/>
                            </a:cxn>
                            <a:cxn ang="0">
                              <a:pos x="591116" y="1071467"/>
                            </a:cxn>
                            <a:cxn ang="0">
                              <a:pos x="594793" y="1070650"/>
                            </a:cxn>
                            <a:cxn ang="0">
                              <a:pos x="620117" y="1067790"/>
                            </a:cxn>
                            <a:cxn ang="0">
                              <a:pos x="624285" y="1066979"/>
                            </a:cxn>
                            <a:cxn ang="0">
                              <a:pos x="665084" y="1060667"/>
                            </a:cxn>
                            <a:cxn ang="0">
                              <a:pos x="643887" y="1063904"/>
                            </a:cxn>
                            <a:cxn ang="0">
                              <a:pos x="651161" y="1064112"/>
                            </a:cxn>
                            <a:cxn ang="0">
                              <a:pos x="661628" y="1062171"/>
                            </a:cxn>
                            <a:cxn ang="0">
                              <a:pos x="742461" y="1059722"/>
                            </a:cxn>
                            <a:cxn ang="0">
                              <a:pos x="675978" y="1077435"/>
                            </a:cxn>
                            <a:cxn ang="0">
                              <a:pos x="709622" y="1069935"/>
                            </a:cxn>
                            <a:cxn ang="0">
                              <a:pos x="316221" y="1051444"/>
                            </a:cxn>
                            <a:cxn ang="0">
                              <a:pos x="363194" y="1071467"/>
                            </a:cxn>
                            <a:cxn ang="0">
                              <a:pos x="379941" y="1076780"/>
                            </a:cxn>
                            <a:cxn ang="0">
                              <a:pos x="392603" y="1081275"/>
                            </a:cxn>
                            <a:cxn ang="0">
                              <a:pos x="405266" y="1085361"/>
                            </a:cxn>
                            <a:cxn ang="0">
                              <a:pos x="416294" y="1090265"/>
                            </a:cxn>
                            <a:cxn ang="0">
                              <a:pos x="413843" y="1092308"/>
                            </a:cxn>
                            <a:cxn ang="0">
                              <a:pos x="407308" y="1091082"/>
                            </a:cxn>
                            <a:cxn ang="0">
                              <a:pos x="384026" y="1082501"/>
                            </a:cxn>
                            <a:cxn ang="0">
                              <a:pos x="372589" y="1078006"/>
                            </a:cxn>
                            <a:cxn ang="0">
                              <a:pos x="361152" y="1073102"/>
                            </a:cxn>
                            <a:cxn ang="0">
                              <a:pos x="346039" y="1067790"/>
                            </a:cxn>
                            <a:cxn ang="0">
                              <a:pos x="332968" y="1062069"/>
                            </a:cxn>
                            <a:cxn ang="0">
                              <a:pos x="322756" y="1056756"/>
                            </a:cxn>
                            <a:cxn ang="0">
                              <a:pos x="316221" y="1051444"/>
                            </a:cxn>
                            <a:cxn ang="0">
                              <a:pos x="335419" y="1041228"/>
                            </a:cxn>
                            <a:cxn ang="0">
                              <a:pos x="357884" y="1052670"/>
                            </a:cxn>
                            <a:cxn ang="0">
                              <a:pos x="355025" y="1054305"/>
                            </a:cxn>
                            <a:cxn ang="0">
                              <a:pos x="328884" y="1041636"/>
                            </a:cxn>
                            <a:cxn ang="0">
                              <a:pos x="335419" y="1041228"/>
                            </a:cxn>
                            <a:cxn ang="0">
                              <a:pos x="252501" y="1013440"/>
                            </a:cxn>
                            <a:cxn ang="0">
                              <a:pos x="280276" y="1028969"/>
                            </a:cxn>
                            <a:cxn ang="0">
                              <a:pos x="285995" y="1035507"/>
                            </a:cxn>
                            <a:cxn ang="0">
                              <a:pos x="272924" y="1028560"/>
                            </a:cxn>
                            <a:cxn ang="0">
                              <a:pos x="263121" y="1022430"/>
                            </a:cxn>
                            <a:cxn ang="0">
                              <a:pos x="252501" y="1013440"/>
                            </a:cxn>
                            <a:cxn ang="0">
                              <a:pos x="301206" y="1002954"/>
                            </a:cxn>
                            <a:cxn ang="0">
                              <a:pos x="301210" y="1003071"/>
                            </a:cxn>
                            <a:cxn ang="0">
                              <a:pos x="302590" y="1004741"/>
                            </a:cxn>
                            <a:cxn ang="0">
                              <a:pos x="302742" y="1004041"/>
                            </a:cxn>
                            <a:cxn ang="0">
                              <a:pos x="897722" y="976130"/>
                            </a:cxn>
                            <a:cxn ang="0">
                              <a:pos x="896238" y="976253"/>
                            </a:cxn>
                            <a:cxn ang="0">
                              <a:pos x="871731" y="993825"/>
                            </a:cxn>
                            <a:cxn ang="0">
                              <a:pos x="847631" y="1006902"/>
                            </a:cxn>
                            <a:cxn ang="0">
                              <a:pos x="830476" y="1017118"/>
                            </a:cxn>
                            <a:cxn ang="0">
                              <a:pos x="821081" y="1021204"/>
                            </a:cxn>
                            <a:cxn ang="0">
                              <a:pos x="811278" y="1025291"/>
                            </a:cxn>
                            <a:cxn ang="0">
                              <a:pos x="799432" y="1031420"/>
                            </a:cxn>
                            <a:cxn ang="0">
                              <a:pos x="790446" y="1036733"/>
                            </a:cxn>
                            <a:cxn ang="0">
                              <a:pos x="777375" y="1042045"/>
                            </a:cxn>
                            <a:cxn ang="0">
                              <a:pos x="763896" y="1046949"/>
                            </a:cxn>
                            <a:cxn ang="0">
                              <a:pos x="760220" y="1050627"/>
                            </a:cxn>
                            <a:cxn ang="0">
                              <a:pos x="754501" y="1052670"/>
                            </a:cxn>
                            <a:cxn ang="0">
                              <a:pos x="740206" y="1055122"/>
                            </a:cxn>
                            <a:cxn ang="0">
                              <a:pos x="721824" y="1060843"/>
                            </a:cxn>
                            <a:cxn ang="0">
                              <a:pos x="705078" y="1066155"/>
                            </a:cxn>
                            <a:cxn ang="0">
                              <a:pos x="686697" y="1071468"/>
                            </a:cxn>
                            <a:cxn ang="0">
                              <a:pos x="663823" y="1077189"/>
                            </a:cxn>
                            <a:cxn ang="0">
                              <a:pos x="631554" y="1082501"/>
                            </a:cxn>
                            <a:cxn ang="0">
                              <a:pos x="630737" y="1083727"/>
                            </a:cxn>
                            <a:cxn ang="0">
                              <a:pos x="615223" y="1087608"/>
                            </a:cxn>
                            <a:cxn ang="0">
                              <a:pos x="615625" y="1087813"/>
                            </a:cxn>
                            <a:cxn ang="0">
                              <a:pos x="632854" y="1083504"/>
                            </a:cxn>
                            <a:cxn ang="0">
                              <a:pos x="633188" y="1082501"/>
                            </a:cxn>
                            <a:cxn ang="0">
                              <a:pos x="665457" y="1077189"/>
                            </a:cxn>
                            <a:cxn ang="0">
                              <a:pos x="688331" y="1071468"/>
                            </a:cxn>
                            <a:cxn ang="0">
                              <a:pos x="706712" y="1066155"/>
                            </a:cxn>
                            <a:cxn ang="0">
                              <a:pos x="723459" y="1060843"/>
                            </a:cxn>
                            <a:cxn ang="0">
                              <a:pos x="741839" y="1055122"/>
                            </a:cxn>
                            <a:cxn ang="0">
                              <a:pos x="756136" y="1052670"/>
                            </a:cxn>
                            <a:cxn ang="0">
                              <a:pos x="746458" y="1058479"/>
                            </a:cxn>
                            <a:cxn ang="0">
                              <a:pos x="746741" y="1058391"/>
                            </a:cxn>
                            <a:cxn ang="0">
                              <a:pos x="756953" y="1052261"/>
                            </a:cxn>
                            <a:cxn ang="0">
                              <a:pos x="762671" y="1050218"/>
                            </a:cxn>
                            <a:cxn ang="0">
                              <a:pos x="763052" y="1050113"/>
                            </a:cxn>
                            <a:cxn ang="0">
                              <a:pos x="765530" y="1047357"/>
                            </a:cxn>
                            <a:cxn ang="0">
                              <a:pos x="779010" y="1042454"/>
                            </a:cxn>
                            <a:cxn ang="0">
                              <a:pos x="792081" y="1037141"/>
                            </a:cxn>
                            <a:cxn ang="0">
                              <a:pos x="801067" y="1031829"/>
                            </a:cxn>
                            <a:cxn ang="0">
                              <a:pos x="812912" y="1025699"/>
                            </a:cxn>
                            <a:cxn ang="0">
                              <a:pos x="822715" y="1021613"/>
                            </a:cxn>
                            <a:cxn ang="0">
                              <a:pos x="829437" y="1018689"/>
                            </a:cxn>
                            <a:cxn ang="0">
                              <a:pos x="832927" y="1016300"/>
                            </a:cxn>
                            <a:cxn ang="0">
                              <a:pos x="850082" y="1006084"/>
                            </a:cxn>
                            <a:cxn ang="0">
                              <a:pos x="874181" y="993008"/>
                            </a:cxn>
                            <a:cxn ang="0">
                              <a:pos x="197289" y="970478"/>
                            </a:cxn>
                            <a:cxn ang="0">
                              <a:pos x="198839" y="971809"/>
                            </a:cxn>
                            <a:cxn ang="0">
                              <a:pos x="199369" y="972079"/>
                            </a:cxn>
                            <a:cxn ang="0">
                              <a:pos x="900463" y="959811"/>
                            </a:cxn>
                            <a:cxn ang="0">
                              <a:pos x="900323" y="959907"/>
                            </a:cxn>
                            <a:cxn ang="0">
                              <a:pos x="900323" y="960024"/>
                            </a:cxn>
                            <a:cxn ang="0">
                              <a:pos x="900972" y="960117"/>
                            </a:cxn>
                            <a:cxn ang="0">
                              <a:pos x="901140" y="959907"/>
                            </a:cxn>
                            <a:cxn ang="0">
                              <a:pos x="909288" y="953711"/>
                            </a:cxn>
                            <a:cxn ang="0">
                              <a:pos x="906876" y="955378"/>
                            </a:cxn>
                            <a:cxn ang="0">
                              <a:pos x="906450" y="955821"/>
                            </a:cxn>
                            <a:cxn ang="0">
                              <a:pos x="908103" y="954762"/>
                            </a:cxn>
                            <a:cxn ang="0">
                              <a:pos x="163937" y="933128"/>
                            </a:cxn>
                            <a:cxn ang="0">
                              <a:pos x="179364" y="951299"/>
                            </a:cxn>
                            <a:cxn ang="0">
                              <a:pos x="167132" y="936614"/>
                            </a:cxn>
                            <a:cxn ang="0">
                              <a:pos x="938208" y="933116"/>
                            </a:cxn>
                            <a:cxn ang="0">
                              <a:pos x="938172" y="933128"/>
                            </a:cxn>
                            <a:cxn ang="0">
                              <a:pos x="937902" y="934980"/>
                            </a:cxn>
                            <a:cxn ang="0">
                              <a:pos x="931366" y="942336"/>
                            </a:cxn>
                            <a:cxn ang="0">
                              <a:pos x="923605" y="950917"/>
                            </a:cxn>
                            <a:cxn ang="0">
                              <a:pos x="924073" y="950809"/>
                            </a:cxn>
                            <a:cxn ang="0">
                              <a:pos x="931366" y="942744"/>
                            </a:cxn>
                            <a:cxn ang="0">
                              <a:pos x="937902" y="935389"/>
                            </a:cxn>
                            <a:cxn ang="0">
                              <a:pos x="938208" y="933116"/>
                            </a:cxn>
                            <a:cxn ang="0">
                              <a:pos x="203861" y="923913"/>
                            </a:cxn>
                            <a:cxn ang="0">
                              <a:pos x="204670" y="924899"/>
                            </a:cxn>
                            <a:cxn ang="0">
                              <a:pos x="204710" y="924764"/>
                            </a:cxn>
                            <a:cxn ang="0">
                              <a:pos x="143441" y="914547"/>
                            </a:cxn>
                            <a:cxn ang="0">
                              <a:pos x="154061" y="921495"/>
                            </a:cxn>
                            <a:cxn ang="0">
                              <a:pos x="154583" y="922109"/>
                            </a:cxn>
                            <a:cxn ang="0">
                              <a:pos x="159422" y="923180"/>
                            </a:cxn>
                            <a:cxn ang="0">
                              <a:pos x="170400" y="933345"/>
                            </a:cxn>
                            <a:cxn ang="0">
                              <a:pos x="185513" y="945604"/>
                            </a:cxn>
                            <a:cxn ang="0">
                              <a:pos x="192048" y="954595"/>
                            </a:cxn>
                            <a:cxn ang="0">
                              <a:pos x="195724" y="959090"/>
                            </a:cxn>
                            <a:cxn ang="0">
                              <a:pos x="211246" y="972167"/>
                            </a:cxn>
                            <a:cxn ang="0">
                              <a:pos x="206753" y="975844"/>
                            </a:cxn>
                            <a:cxn ang="0">
                              <a:pos x="192298" y="959776"/>
                            </a:cxn>
                            <a:cxn ang="0">
                              <a:pos x="191640" y="959907"/>
                            </a:cxn>
                            <a:cxn ang="0">
                              <a:pos x="205319" y="975113"/>
                            </a:cxn>
                            <a:cxn ang="0">
                              <a:pos x="206753" y="975844"/>
                            </a:cxn>
                            <a:cxn ang="0">
                              <a:pos x="211246" y="972167"/>
                            </a:cxn>
                            <a:cxn ang="0">
                              <a:pos x="250050" y="1002815"/>
                            </a:cxn>
                            <a:cxn ang="0">
                              <a:pos x="242289" y="1005267"/>
                            </a:cxn>
                            <a:cxn ang="0">
                              <a:pos x="245148" y="1007310"/>
                            </a:cxn>
                            <a:cxn ang="0">
                              <a:pos x="233712" y="1007719"/>
                            </a:cxn>
                            <a:cxn ang="0">
                              <a:pos x="226359" y="1002815"/>
                            </a:cxn>
                            <a:cxn ang="0">
                              <a:pos x="219416" y="997503"/>
                            </a:cxn>
                            <a:cxn ang="0">
                              <a:pos x="202260" y="983200"/>
                            </a:cxn>
                            <a:cxn ang="0">
                              <a:pos x="186330" y="968897"/>
                            </a:cxn>
                            <a:cxn ang="0">
                              <a:pos x="171625" y="954595"/>
                            </a:cxn>
                            <a:cxn ang="0">
                              <a:pos x="164682" y="947648"/>
                            </a:cxn>
                            <a:cxn ang="0">
                              <a:pos x="158146" y="940292"/>
                            </a:cxn>
                            <a:cxn ang="0">
                              <a:pos x="160597" y="937023"/>
                            </a:cxn>
                            <a:cxn ang="0">
                              <a:pos x="168766" y="944379"/>
                            </a:cxn>
                            <a:cxn ang="0">
                              <a:pos x="177752" y="951326"/>
                            </a:cxn>
                            <a:cxn ang="0">
                              <a:pos x="188781" y="963176"/>
                            </a:cxn>
                            <a:cxn ang="0">
                              <a:pos x="189718" y="963981"/>
                            </a:cxn>
                            <a:cxn ang="0">
                              <a:pos x="177752" y="951326"/>
                            </a:cxn>
                            <a:cxn ang="0">
                              <a:pos x="169174" y="944379"/>
                            </a:cxn>
                            <a:cxn ang="0">
                              <a:pos x="161005" y="937023"/>
                            </a:cxn>
                            <a:cxn ang="0">
                              <a:pos x="152019" y="925990"/>
                            </a:cxn>
                            <a:cxn ang="0">
                              <a:pos x="143441" y="914547"/>
                            </a:cxn>
                            <a:cxn ang="0">
                              <a:pos x="1043285" y="849573"/>
                            </a:cxn>
                            <a:cxn ang="0">
                              <a:pos x="1043078" y="849662"/>
                            </a:cxn>
                            <a:cxn ang="0">
                              <a:pos x="1038617" y="860374"/>
                            </a:cxn>
                            <a:cxn ang="0">
                              <a:pos x="1038997" y="798378"/>
                            </a:cxn>
                            <a:cxn ang="0">
                              <a:pos x="1028172" y="814021"/>
                            </a:cxn>
                            <a:cxn ang="0">
                              <a:pos x="1022862" y="823828"/>
                            </a:cxn>
                            <a:cxn ang="0">
                              <a:pos x="1017552" y="832818"/>
                            </a:cxn>
                            <a:cxn ang="0">
                              <a:pos x="1004889" y="849573"/>
                            </a:cxn>
                            <a:cxn ang="0">
                              <a:pos x="993861" y="866327"/>
                            </a:cxn>
                            <a:cxn ang="0">
                              <a:pos x="984058" y="879813"/>
                            </a:cxn>
                            <a:cxn ang="0">
                              <a:pos x="983241" y="880313"/>
                            </a:cxn>
                            <a:cxn ang="0">
                              <a:pos x="982572" y="881304"/>
                            </a:cxn>
                            <a:cxn ang="0">
                              <a:pos x="983649" y="880630"/>
                            </a:cxn>
                            <a:cxn ang="0">
                              <a:pos x="993452" y="867145"/>
                            </a:cxn>
                            <a:cxn ang="0">
                              <a:pos x="1004481" y="850390"/>
                            </a:cxn>
                            <a:cxn ang="0">
                              <a:pos x="1017143" y="833636"/>
                            </a:cxn>
                            <a:cxn ang="0">
                              <a:pos x="1022454" y="824646"/>
                            </a:cxn>
                            <a:cxn ang="0">
                              <a:pos x="1027763" y="814838"/>
                            </a:cxn>
                            <a:cxn ang="0">
                              <a:pos x="1038792" y="798901"/>
                            </a:cxn>
                            <a:cxn ang="0">
                              <a:pos x="1081272" y="792772"/>
                            </a:cxn>
                            <a:cxn ang="0">
                              <a:pos x="1075962" y="808709"/>
                            </a:cxn>
                            <a:cxn ang="0">
                              <a:pos x="1066568" y="825872"/>
                            </a:cxn>
                            <a:cxn ang="0">
                              <a:pos x="1057173" y="843444"/>
                            </a:cxn>
                            <a:cxn ang="0">
                              <a:pos x="1048595" y="854477"/>
                            </a:cxn>
                            <a:cxn ang="0">
                              <a:pos x="1054314" y="843035"/>
                            </a:cxn>
                            <a:cxn ang="0">
                              <a:pos x="1059215" y="831593"/>
                            </a:cxn>
                            <a:cxn ang="0">
                              <a:pos x="1062891" y="825463"/>
                            </a:cxn>
                            <a:cxn ang="0">
                              <a:pos x="1067793" y="817290"/>
                            </a:cxn>
                            <a:cxn ang="0">
                              <a:pos x="1072286" y="809117"/>
                            </a:cxn>
                            <a:cxn ang="0">
                              <a:pos x="1081272" y="792772"/>
                            </a:cxn>
                            <a:cxn ang="0">
                              <a:pos x="1054833" y="757743"/>
                            </a:cxn>
                            <a:cxn ang="0">
                              <a:pos x="1044919" y="775200"/>
                            </a:cxn>
                            <a:cxn ang="0">
                              <a:pos x="1044737" y="775619"/>
                            </a:cxn>
                            <a:cxn ang="0">
                              <a:pos x="1054722" y="758037"/>
                            </a:cxn>
                            <a:cxn ang="0">
                              <a:pos x="1060271" y="718204"/>
                            </a:cxn>
                            <a:cxn ang="0">
                              <a:pos x="1048355" y="750777"/>
                            </a:cxn>
                            <a:cxn ang="0">
                              <a:pos x="1023288" y="802038"/>
                            </a:cxn>
                            <a:cxn ang="0">
                              <a:pos x="1019618" y="807843"/>
                            </a:cxn>
                            <a:cxn ang="0">
                              <a:pos x="1019594" y="807891"/>
                            </a:cxn>
                            <a:cxn ang="0">
                              <a:pos x="1011016" y="822603"/>
                            </a:cxn>
                            <a:cxn ang="0">
                              <a:pos x="1002439" y="838540"/>
                            </a:cxn>
                            <a:cxn ang="0">
                              <a:pos x="992636" y="850799"/>
                            </a:cxn>
                            <a:cxn ang="0">
                              <a:pos x="984466" y="864693"/>
                            </a:cxn>
                            <a:cxn ang="0">
                              <a:pos x="936268" y="919043"/>
                            </a:cxn>
                            <a:cxn ang="0">
                              <a:pos x="920337" y="932528"/>
                            </a:cxn>
                            <a:cxn ang="0">
                              <a:pos x="918809" y="933691"/>
                            </a:cxn>
                            <a:cxn ang="0">
                              <a:pos x="918150" y="934358"/>
                            </a:cxn>
                            <a:cxn ang="0">
                              <a:pos x="911488" y="939791"/>
                            </a:cxn>
                            <a:cxn ang="0">
                              <a:pos x="906041" y="946013"/>
                            </a:cxn>
                            <a:cxn ang="0">
                              <a:pos x="886027" y="961133"/>
                            </a:cxn>
                            <a:cxn ang="0">
                              <a:pos x="882890" y="963116"/>
                            </a:cxn>
                            <a:cxn ang="0">
                              <a:pos x="874372" y="970063"/>
                            </a:cxn>
                            <a:cxn ang="0">
                              <a:pos x="873142" y="970862"/>
                            </a:cxn>
                            <a:cxn ang="0">
                              <a:pos x="871322" y="972575"/>
                            </a:cxn>
                            <a:cxn ang="0">
                              <a:pos x="855392" y="983200"/>
                            </a:cxn>
                            <a:cxn ang="0">
                              <a:pos x="839462" y="993008"/>
                            </a:cxn>
                            <a:cxn ang="0">
                              <a:pos x="837638" y="993932"/>
                            </a:cxn>
                            <a:cxn ang="0">
                              <a:pos x="826852" y="1000941"/>
                            </a:cxn>
                            <a:cxn ang="0">
                              <a:pos x="823509" y="1002629"/>
                            </a:cxn>
                            <a:cxn ang="0">
                              <a:pos x="820264" y="1004858"/>
                            </a:cxn>
                            <a:cxn ang="0">
                              <a:pos x="809236" y="1010988"/>
                            </a:cxn>
                            <a:cxn ang="0">
                              <a:pos x="798931" y="1015031"/>
                            </a:cxn>
                            <a:cxn ang="0">
                              <a:pos x="775965" y="1026620"/>
                            </a:cxn>
                            <a:cxn ang="0">
                              <a:pos x="722083" y="1046725"/>
                            </a:cxn>
                            <a:cxn ang="0">
                              <a:pos x="684537" y="1056384"/>
                            </a:cxn>
                            <a:cxn ang="0">
                              <a:pos x="714881" y="1050627"/>
                            </a:cxn>
                            <a:cxn ang="0">
                              <a:pos x="720599" y="1049400"/>
                            </a:cxn>
                            <a:cxn ang="0">
                              <a:pos x="738980" y="1042862"/>
                            </a:cxn>
                            <a:cxn ang="0">
                              <a:pos x="750417" y="1039184"/>
                            </a:cxn>
                            <a:cxn ang="0">
                              <a:pos x="768798" y="1029785"/>
                            </a:cxn>
                            <a:cxn ang="0">
                              <a:pos x="789629" y="1022430"/>
                            </a:cxn>
                            <a:cxn ang="0">
                              <a:pos x="802976" y="1017194"/>
                            </a:cxn>
                            <a:cxn ang="0">
                              <a:pos x="808827" y="1013848"/>
                            </a:cxn>
                            <a:cxn ang="0">
                              <a:pos x="814137" y="1012214"/>
                            </a:cxn>
                            <a:cxn ang="0">
                              <a:pos x="821489" y="1008127"/>
                            </a:cxn>
                            <a:cxn ang="0">
                              <a:pos x="823421" y="1006784"/>
                            </a:cxn>
                            <a:cxn ang="0">
                              <a:pos x="828433" y="1001998"/>
                            </a:cxn>
                            <a:cxn ang="0">
                              <a:pos x="839462" y="995460"/>
                            </a:cxn>
                            <a:cxn ang="0">
                              <a:pos x="852009" y="989307"/>
                            </a:cxn>
                            <a:cxn ang="0">
                              <a:pos x="856617" y="986469"/>
                            </a:cxn>
                            <a:cxn ang="0">
                              <a:pos x="872547" y="975844"/>
                            </a:cxn>
                            <a:cxn ang="0">
                              <a:pos x="879491" y="969306"/>
                            </a:cxn>
                            <a:cxn ang="0">
                              <a:pos x="887252" y="964402"/>
                            </a:cxn>
                            <a:cxn ang="0">
                              <a:pos x="907267" y="949283"/>
                            </a:cxn>
                            <a:cxn ang="0">
                              <a:pos x="921563" y="935797"/>
                            </a:cxn>
                            <a:cxn ang="0">
                              <a:pos x="937493" y="922312"/>
                            </a:cxn>
                            <a:cxn ang="0">
                              <a:pos x="985691" y="867962"/>
                            </a:cxn>
                            <a:cxn ang="0">
                              <a:pos x="992325" y="856681"/>
                            </a:cxn>
                            <a:cxn ang="0">
                              <a:pos x="992636" y="855703"/>
                            </a:cxn>
                            <a:cxn ang="0">
                              <a:pos x="1003256" y="839357"/>
                            </a:cxn>
                            <a:cxn ang="0">
                              <a:pos x="1006523" y="834453"/>
                            </a:cxn>
                            <a:cxn ang="0">
                              <a:pos x="1010868" y="828424"/>
                            </a:cxn>
                            <a:cxn ang="0">
                              <a:pos x="1012242" y="825872"/>
                            </a:cxn>
                            <a:cxn ang="0">
                              <a:pos x="1020819" y="811160"/>
                            </a:cxn>
                            <a:cxn ang="0">
                              <a:pos x="1037566" y="776425"/>
                            </a:cxn>
                            <a:cxn ang="0">
                              <a:pos x="1053905" y="739239"/>
                            </a:cxn>
                            <a:cxn ang="0">
                              <a:pos x="1058704" y="724119"/>
                            </a:cxn>
                            <a:cxn ang="0">
                              <a:pos x="1104963" y="682029"/>
                            </a:cxn>
                            <a:cxn ang="0">
                              <a:pos x="1103737" y="682846"/>
                            </a:cxn>
                            <a:cxn ang="0">
                              <a:pos x="1103737" y="682846"/>
                            </a:cxn>
                            <a:cxn ang="0">
                              <a:pos x="1108821" y="657810"/>
                            </a:cxn>
                            <a:cxn ang="0">
                              <a:pos x="1108674" y="658533"/>
                            </a:cxn>
                            <a:cxn ang="0">
                              <a:pos x="1109864" y="659962"/>
                            </a:cxn>
                            <a:cxn ang="0">
                              <a:pos x="1113541" y="664048"/>
                            </a:cxn>
                            <a:cxn ang="0">
                              <a:pos x="1115991" y="662414"/>
                            </a:cxn>
                            <a:cxn ang="0">
                              <a:pos x="1116053" y="662100"/>
                            </a:cxn>
                            <a:cxn ang="0">
                              <a:pos x="1114358" y="663231"/>
                            </a:cxn>
                            <a:cxn ang="0">
                              <a:pos x="1110273" y="659553"/>
                            </a:cxn>
                            <a:cxn ang="0">
                              <a:pos x="1105180" y="611389"/>
                            </a:cxn>
                            <a:cxn ang="0">
                              <a:pos x="1104895" y="611405"/>
                            </a:cxn>
                            <a:cxn ang="0">
                              <a:pos x="1104378" y="611434"/>
                            </a:cxn>
                            <a:cxn ang="0">
                              <a:pos x="1104554" y="613376"/>
                            </a:cxn>
                            <a:cxn ang="0">
                              <a:pos x="1104146" y="623593"/>
                            </a:cxn>
                            <a:cxn ang="0">
                              <a:pos x="1102512" y="629722"/>
                            </a:cxn>
                            <a:cxn ang="0">
                              <a:pos x="1092709" y="645251"/>
                            </a:cxn>
                            <a:cxn ang="0">
                              <a:pos x="1090258" y="658736"/>
                            </a:cxn>
                            <a:cxn ang="0">
                              <a:pos x="1087808" y="663231"/>
                            </a:cxn>
                            <a:cxn ang="0">
                              <a:pos x="1083723" y="682846"/>
                            </a:cxn>
                            <a:cxn ang="0">
                              <a:pos x="1079230" y="698374"/>
                            </a:cxn>
                            <a:cxn ang="0">
                              <a:pos x="1074328" y="713494"/>
                            </a:cxn>
                            <a:cxn ang="0">
                              <a:pos x="1071469" y="725345"/>
                            </a:cxn>
                            <a:cxn ang="0">
                              <a:pos x="1068201" y="737604"/>
                            </a:cxn>
                            <a:cxn ang="0">
                              <a:pos x="1070807" y="733549"/>
                            </a:cxn>
                            <a:cxn ang="0">
                              <a:pos x="1073103" y="724936"/>
                            </a:cxn>
                            <a:cxn ang="0">
                              <a:pos x="1075145" y="712677"/>
                            </a:cxn>
                            <a:cxn ang="0">
                              <a:pos x="1080047" y="697557"/>
                            </a:cxn>
                            <a:cxn ang="0">
                              <a:pos x="1084540" y="682029"/>
                            </a:cxn>
                            <a:cxn ang="0">
                              <a:pos x="1088625" y="662414"/>
                            </a:cxn>
                            <a:cxn ang="0">
                              <a:pos x="1091075" y="657918"/>
                            </a:cxn>
                            <a:cxn ang="0">
                              <a:pos x="1093526" y="644433"/>
                            </a:cxn>
                            <a:cxn ang="0">
                              <a:pos x="1103329" y="628905"/>
                            </a:cxn>
                            <a:cxn ang="0">
                              <a:pos x="1096794" y="660370"/>
                            </a:cxn>
                            <a:cxn ang="0">
                              <a:pos x="1091892" y="686523"/>
                            </a:cxn>
                            <a:cxn ang="0">
                              <a:pos x="1080864" y="720032"/>
                            </a:cxn>
                            <a:cxn ang="0">
                              <a:pos x="1078682" y="723428"/>
                            </a:cxn>
                            <a:cxn ang="0">
                              <a:pos x="1077749" y="728512"/>
                            </a:cxn>
                            <a:cxn ang="0">
                              <a:pos x="1074737" y="737196"/>
                            </a:cxn>
                            <a:cxn ang="0">
                              <a:pos x="1063300" y="762123"/>
                            </a:cxn>
                            <a:cxn ang="0">
                              <a:pos x="1057990" y="775200"/>
                            </a:cxn>
                            <a:cxn ang="0">
                              <a:pos x="1054722" y="782147"/>
                            </a:cxn>
                            <a:cxn ang="0">
                              <a:pos x="1050637" y="789502"/>
                            </a:cxn>
                            <a:cxn ang="0">
                              <a:pos x="1039609" y="809117"/>
                            </a:cxn>
                            <a:cxn ang="0">
                              <a:pos x="1027763" y="828324"/>
                            </a:cxn>
                            <a:cxn ang="0">
                              <a:pos x="1012650" y="854068"/>
                            </a:cxn>
                            <a:cxn ang="0">
                              <a:pos x="995903" y="879404"/>
                            </a:cxn>
                            <a:cxn ang="0">
                              <a:pos x="984875" y="893707"/>
                            </a:cxn>
                            <a:cxn ang="0">
                              <a:pos x="973029" y="907601"/>
                            </a:cxn>
                            <a:cxn ang="0">
                              <a:pos x="968945" y="913322"/>
                            </a:cxn>
                            <a:cxn ang="0">
                              <a:pos x="964452" y="919043"/>
                            </a:cxn>
                            <a:cxn ang="0">
                              <a:pos x="957508" y="924764"/>
                            </a:cxn>
                            <a:cxn ang="0">
                              <a:pos x="946151" y="937344"/>
                            </a:cxn>
                            <a:cxn ang="0">
                              <a:pos x="946479" y="938658"/>
                            </a:cxn>
                            <a:cxn ang="0">
                              <a:pos x="934634" y="950917"/>
                            </a:cxn>
                            <a:cxn ang="0">
                              <a:pos x="921971" y="959907"/>
                            </a:cxn>
                            <a:cxn ang="0">
                              <a:pos x="911760" y="968080"/>
                            </a:cxn>
                            <a:cxn ang="0">
                              <a:pos x="902086" y="975153"/>
                            </a:cxn>
                            <a:cxn ang="0">
                              <a:pos x="903591" y="975027"/>
                            </a:cxn>
                            <a:cxn ang="0">
                              <a:pos x="914211" y="967263"/>
                            </a:cxn>
                            <a:cxn ang="0">
                              <a:pos x="924422" y="959090"/>
                            </a:cxn>
                            <a:cxn ang="0">
                              <a:pos x="937085" y="950100"/>
                            </a:cxn>
                            <a:cxn ang="0">
                              <a:pos x="948930" y="937840"/>
                            </a:cxn>
                            <a:cxn ang="0">
                              <a:pos x="948522" y="936206"/>
                            </a:cxn>
                            <a:cxn ang="0">
                              <a:pos x="959959" y="923538"/>
                            </a:cxn>
                            <a:cxn ang="0">
                              <a:pos x="966903" y="917817"/>
                            </a:cxn>
                            <a:cxn ang="0">
                              <a:pos x="971396" y="912096"/>
                            </a:cxn>
                            <a:cxn ang="0">
                              <a:pos x="975480" y="906375"/>
                            </a:cxn>
                            <a:cxn ang="0">
                              <a:pos x="987326" y="892481"/>
                            </a:cxn>
                            <a:cxn ang="0">
                              <a:pos x="998354" y="878178"/>
                            </a:cxn>
                            <a:cxn ang="0">
                              <a:pos x="1015101" y="852842"/>
                            </a:cxn>
                            <a:cxn ang="0">
                              <a:pos x="1030214" y="827098"/>
                            </a:cxn>
                            <a:cxn ang="0">
                              <a:pos x="1042060" y="807891"/>
                            </a:cxn>
                            <a:cxn ang="0">
                              <a:pos x="1053088" y="788276"/>
                            </a:cxn>
                            <a:cxn ang="0">
                              <a:pos x="1057173" y="780921"/>
                            </a:cxn>
                            <a:cxn ang="0">
                              <a:pos x="1060440" y="773974"/>
                            </a:cxn>
                            <a:cxn ang="0">
                              <a:pos x="1065751" y="760897"/>
                            </a:cxn>
                            <a:cxn ang="0">
                              <a:pos x="1077188" y="735970"/>
                            </a:cxn>
                            <a:cxn ang="0">
                              <a:pos x="1081680" y="719215"/>
                            </a:cxn>
                            <a:cxn ang="0">
                              <a:pos x="1092709" y="685707"/>
                            </a:cxn>
                            <a:cxn ang="0">
                              <a:pos x="1097611" y="659553"/>
                            </a:cxn>
                            <a:cxn ang="0">
                              <a:pos x="1104146" y="628087"/>
                            </a:cxn>
                            <a:cxn ang="0">
                              <a:pos x="1105620" y="622560"/>
                            </a:cxn>
                            <a:cxn ang="0">
                              <a:pos x="1104554" y="622366"/>
                            </a:cxn>
                            <a:cxn ang="0">
                              <a:pos x="1104963" y="612150"/>
                            </a:cxn>
                            <a:cxn ang="0">
                              <a:pos x="1113949" y="602751"/>
                            </a:cxn>
                            <a:cxn ang="0">
                              <a:pos x="1109193" y="622579"/>
                            </a:cxn>
                            <a:cxn ang="0">
                              <a:pos x="1109193" y="622579"/>
                            </a:cxn>
                            <a:cxn ang="0">
                              <a:pos x="1113949" y="602752"/>
                            </a:cxn>
                            <a:cxn ang="0">
                              <a:pos x="1117625" y="598665"/>
                            </a:cxn>
                            <a:cxn ang="0">
                              <a:pos x="1115174" y="603978"/>
                            </a:cxn>
                            <a:cxn ang="0">
                              <a:pos x="1114613" y="615113"/>
                            </a:cxn>
                            <a:cxn ang="0">
                              <a:pos x="1114358" y="625636"/>
                            </a:cxn>
                            <a:cxn ang="0">
                              <a:pos x="1110273" y="638210"/>
                            </a:cxn>
                            <a:cxn ang="0">
                              <a:pos x="1110273" y="639646"/>
                            </a:cxn>
                            <a:cxn ang="0">
                              <a:pos x="1115174" y="625636"/>
                            </a:cxn>
                            <a:cxn ang="0">
                              <a:pos x="1115991" y="603977"/>
                            </a:cxn>
                            <a:cxn ang="0">
                              <a:pos x="1117896" y="599849"/>
                            </a:cxn>
                            <a:cxn ang="0">
                              <a:pos x="1100061" y="581093"/>
                            </a:cxn>
                            <a:cxn ang="0">
                              <a:pos x="1097385" y="587422"/>
                            </a:cxn>
                            <a:cxn ang="0">
                              <a:pos x="1096385" y="596622"/>
                            </a:cxn>
                            <a:cxn ang="0">
                              <a:pos x="1095097" y="592324"/>
                            </a:cxn>
                            <a:cxn ang="0">
                              <a:pos x="1094625" y="592931"/>
                            </a:cxn>
                            <a:cxn ang="0">
                              <a:pos x="1095977" y="597439"/>
                            </a:cxn>
                            <a:cxn ang="0">
                              <a:pos x="1095160" y="603978"/>
                            </a:cxn>
                            <a:cxn ang="0">
                              <a:pos x="1096794" y="609290"/>
                            </a:cxn>
                            <a:cxn ang="0">
                              <a:pos x="1098060" y="609219"/>
                            </a:cxn>
                            <a:cxn ang="0">
                              <a:pos x="1097202" y="606429"/>
                            </a:cxn>
                            <a:cxn ang="0">
                              <a:pos x="1098019" y="599891"/>
                            </a:cxn>
                            <a:cxn ang="0">
                              <a:pos x="1100061" y="581093"/>
                            </a:cxn>
                            <a:cxn ang="0">
                              <a:pos x="1134372" y="570060"/>
                            </a:cxn>
                            <a:cxn ang="0">
                              <a:pos x="1135189" y="570468"/>
                            </a:cxn>
                            <a:cxn ang="0">
                              <a:pos x="1134781" y="587631"/>
                            </a:cxn>
                            <a:cxn ang="0">
                              <a:pos x="1135189" y="599482"/>
                            </a:cxn>
                            <a:cxn ang="0">
                              <a:pos x="1133964" y="621140"/>
                            </a:cxn>
                            <a:cxn ang="0">
                              <a:pos x="1132739" y="633400"/>
                            </a:cxn>
                            <a:cxn ang="0">
                              <a:pos x="1129062" y="651380"/>
                            </a:cxn>
                            <a:cxn ang="0">
                              <a:pos x="1127837" y="666500"/>
                            </a:cxn>
                            <a:cxn ang="0">
                              <a:pos x="1121710" y="694288"/>
                            </a:cxn>
                            <a:cxn ang="0">
                              <a:pos x="1115991" y="718398"/>
                            </a:cxn>
                            <a:cxn ang="0">
                              <a:pos x="1105780" y="722893"/>
                            </a:cxn>
                            <a:cxn ang="0">
                              <a:pos x="1106597" y="720441"/>
                            </a:cxn>
                            <a:cxn ang="0">
                              <a:pos x="1108231" y="703278"/>
                            </a:cxn>
                            <a:cxn ang="0">
                              <a:pos x="1114358" y="685298"/>
                            </a:cxn>
                            <a:cxn ang="0">
                              <a:pos x="1119259" y="682437"/>
                            </a:cxn>
                            <a:cxn ang="0">
                              <a:pos x="1119259" y="682437"/>
                            </a:cxn>
                            <a:cxn ang="0">
                              <a:pos x="1124569" y="651380"/>
                            </a:cxn>
                            <a:cxn ang="0">
                              <a:pos x="1127428" y="636669"/>
                            </a:cxn>
                            <a:cxn ang="0">
                              <a:pos x="1129879" y="621549"/>
                            </a:cxn>
                            <a:cxn ang="0">
                              <a:pos x="1131922" y="607246"/>
                            </a:cxn>
                            <a:cxn ang="0">
                              <a:pos x="1132739" y="593761"/>
                            </a:cxn>
                            <a:cxn ang="0">
                              <a:pos x="1133147" y="582319"/>
                            </a:cxn>
                            <a:cxn ang="0">
                              <a:pos x="1133964" y="576189"/>
                            </a:cxn>
                            <a:cxn ang="0">
                              <a:pos x="1134372" y="570060"/>
                            </a:cxn>
                            <a:cxn ang="0">
                              <a:pos x="57528" y="380585"/>
                            </a:cxn>
                            <a:cxn ang="0">
                              <a:pos x="57732" y="380687"/>
                            </a:cxn>
                            <a:cxn ang="0">
                              <a:pos x="57751" y="380629"/>
                            </a:cxn>
                            <a:cxn ang="0">
                              <a:pos x="82172" y="322012"/>
                            </a:cxn>
                            <a:cxn ang="0">
                              <a:pos x="73186" y="338767"/>
                            </a:cxn>
                            <a:cxn ang="0">
                              <a:pos x="65833" y="344897"/>
                            </a:cxn>
                            <a:cxn ang="0">
                              <a:pos x="65816" y="345288"/>
                            </a:cxn>
                            <a:cxn ang="0">
                              <a:pos x="65105" y="360932"/>
                            </a:cxn>
                            <a:cxn ang="0">
                              <a:pos x="65125" y="360894"/>
                            </a:cxn>
                            <a:cxn ang="0">
                              <a:pos x="65833" y="345305"/>
                            </a:cxn>
                            <a:cxn ang="0">
                              <a:pos x="73186" y="339175"/>
                            </a:cxn>
                            <a:cxn ang="0">
                              <a:pos x="82172" y="322421"/>
                            </a:cxn>
                            <a:cxn ang="0">
                              <a:pos x="82478" y="322625"/>
                            </a:cxn>
                            <a:cxn ang="0">
                              <a:pos x="82631" y="322319"/>
                            </a:cxn>
                            <a:cxn ang="0">
                              <a:pos x="87073" y="286460"/>
                            </a:cxn>
                            <a:cxn ang="0">
                              <a:pos x="81355" y="290546"/>
                            </a:cxn>
                            <a:cxn ang="0">
                              <a:pos x="72777" y="308527"/>
                            </a:cxn>
                            <a:cxn ang="0">
                              <a:pos x="74739" y="310098"/>
                            </a:cxn>
                            <a:cxn ang="0">
                              <a:pos x="74803" y="309822"/>
                            </a:cxn>
                            <a:cxn ang="0">
                              <a:pos x="73186" y="308527"/>
                            </a:cxn>
                            <a:cxn ang="0">
                              <a:pos x="81763" y="290546"/>
                            </a:cxn>
                            <a:cxn ang="0">
                              <a:pos x="86827" y="286928"/>
                            </a:cxn>
                            <a:cxn ang="0">
                              <a:pos x="118525" y="263167"/>
                            </a:cxn>
                            <a:cxn ang="0">
                              <a:pos x="118009" y="263581"/>
                            </a:cxn>
                            <a:cxn ang="0">
                              <a:pos x="115819" y="272005"/>
                            </a:cxn>
                            <a:cxn ang="0">
                              <a:pos x="114440" y="276244"/>
                            </a:cxn>
                            <a:cxn ang="0">
                              <a:pos x="76862" y="344897"/>
                            </a:cxn>
                            <a:cxn ang="0">
                              <a:pos x="71552" y="361651"/>
                            </a:cxn>
                            <a:cxn ang="0">
                              <a:pos x="66650" y="378814"/>
                            </a:cxn>
                            <a:cxn ang="0">
                              <a:pos x="56030" y="414775"/>
                            </a:cxn>
                            <a:cxn ang="0">
                              <a:pos x="49086" y="439293"/>
                            </a:cxn>
                            <a:cxn ang="0">
                              <a:pos x="45819" y="457683"/>
                            </a:cxn>
                            <a:cxn ang="0">
                              <a:pos x="44185" y="467081"/>
                            </a:cxn>
                            <a:cxn ang="0">
                              <a:pos x="42959" y="476480"/>
                            </a:cxn>
                            <a:cxn ang="0">
                              <a:pos x="39283" y="501816"/>
                            </a:cxn>
                            <a:cxn ang="0">
                              <a:pos x="38058" y="517345"/>
                            </a:cxn>
                            <a:cxn ang="0">
                              <a:pos x="40100" y="533691"/>
                            </a:cxn>
                            <a:cxn ang="0">
                              <a:pos x="41057" y="524784"/>
                            </a:cxn>
                            <a:cxn ang="0">
                              <a:pos x="40917" y="521840"/>
                            </a:cxn>
                            <a:cxn ang="0">
                              <a:pos x="42551" y="504677"/>
                            </a:cxn>
                            <a:cxn ang="0">
                              <a:pos x="46227" y="479341"/>
                            </a:cxn>
                            <a:cxn ang="0">
                              <a:pos x="49142" y="475840"/>
                            </a:cxn>
                            <a:cxn ang="0">
                              <a:pos x="53376" y="447494"/>
                            </a:cxn>
                            <a:cxn ang="0">
                              <a:pos x="53171" y="442563"/>
                            </a:cxn>
                            <a:cxn ang="0">
                              <a:pos x="57206" y="430989"/>
                            </a:cxn>
                            <a:cxn ang="0">
                              <a:pos x="59607" y="421272"/>
                            </a:cxn>
                            <a:cxn ang="0">
                              <a:pos x="58889" y="422948"/>
                            </a:cxn>
                            <a:cxn ang="0">
                              <a:pos x="56439" y="422130"/>
                            </a:cxn>
                            <a:cxn ang="0">
                              <a:pos x="50311" y="439702"/>
                            </a:cxn>
                            <a:cxn ang="0">
                              <a:pos x="50720" y="449510"/>
                            </a:cxn>
                            <a:cxn ang="0">
                              <a:pos x="47861" y="468307"/>
                            </a:cxn>
                            <a:cxn ang="0">
                              <a:pos x="47452" y="471577"/>
                            </a:cxn>
                            <a:cxn ang="0">
                              <a:pos x="43368" y="476480"/>
                            </a:cxn>
                            <a:cxn ang="0">
                              <a:pos x="44593" y="467081"/>
                            </a:cxn>
                            <a:cxn ang="0">
                              <a:pos x="46227" y="457683"/>
                            </a:cxn>
                            <a:cxn ang="0">
                              <a:pos x="49495" y="439293"/>
                            </a:cxn>
                            <a:cxn ang="0">
                              <a:pos x="56439" y="414775"/>
                            </a:cxn>
                            <a:cxn ang="0">
                              <a:pos x="67059" y="378814"/>
                            </a:cxn>
                            <a:cxn ang="0">
                              <a:pos x="71960" y="361651"/>
                            </a:cxn>
                            <a:cxn ang="0">
                              <a:pos x="77270" y="344897"/>
                            </a:cxn>
                            <a:cxn ang="0">
                              <a:pos x="114849" y="276244"/>
                            </a:cxn>
                            <a:cxn ang="0">
                              <a:pos x="118525" y="263167"/>
                            </a:cxn>
                            <a:cxn ang="0">
                              <a:pos x="125878" y="222303"/>
                            </a:cxn>
                            <a:cxn ang="0">
                              <a:pos x="125877" y="222303"/>
                            </a:cxn>
                            <a:cxn ang="0">
                              <a:pos x="127919" y="223938"/>
                            </a:cxn>
                            <a:cxn ang="0">
                              <a:pos x="127919" y="223937"/>
                            </a:cxn>
                            <a:cxn ang="0">
                              <a:pos x="199480" y="164123"/>
                            </a:cxn>
                            <a:cxn ang="0">
                              <a:pos x="199401" y="164186"/>
                            </a:cxn>
                            <a:cxn ang="0">
                              <a:pos x="199163" y="164456"/>
                            </a:cxn>
                            <a:cxn ang="0">
                              <a:pos x="195827" y="167953"/>
                            </a:cxn>
                            <a:cxn ang="0">
                              <a:pos x="194983" y="169180"/>
                            </a:cxn>
                            <a:cxn ang="0">
                              <a:pos x="194432" y="169803"/>
                            </a:cxn>
                            <a:cxn ang="0">
                              <a:pos x="192048" y="173266"/>
                            </a:cxn>
                            <a:cxn ang="0">
                              <a:pos x="167132" y="202688"/>
                            </a:cxn>
                            <a:cxn ang="0">
                              <a:pos x="160188" y="210861"/>
                            </a:cxn>
                            <a:cxn ang="0">
                              <a:pos x="153245" y="219442"/>
                            </a:cxn>
                            <a:cxn ang="0">
                              <a:pos x="122540" y="253395"/>
                            </a:cxn>
                            <a:cxn ang="0">
                              <a:pos x="153653" y="219034"/>
                            </a:cxn>
                            <a:cxn ang="0">
                              <a:pos x="160596" y="210452"/>
                            </a:cxn>
                            <a:cxn ang="0">
                              <a:pos x="167541" y="202279"/>
                            </a:cxn>
                            <a:cxn ang="0">
                              <a:pos x="192457" y="172857"/>
                            </a:cxn>
                            <a:cxn ang="0">
                              <a:pos x="194983" y="169180"/>
                            </a:cxn>
                            <a:cxn ang="0">
                              <a:pos x="199163" y="164456"/>
                            </a:cxn>
                            <a:cxn ang="0">
                              <a:pos x="209848" y="135944"/>
                            </a:cxn>
                            <a:cxn ang="0">
                              <a:pos x="206323" y="137173"/>
                            </a:cxn>
                            <a:cxn ang="0">
                              <a:pos x="203701" y="138147"/>
                            </a:cxn>
                            <a:cxn ang="0">
                              <a:pos x="203077" y="138939"/>
                            </a:cxn>
                            <a:cxn ang="0">
                              <a:pos x="198584" y="143025"/>
                            </a:cxn>
                            <a:cxn ang="0">
                              <a:pos x="187147" y="150381"/>
                            </a:cxn>
                            <a:cxn ang="0">
                              <a:pos x="179386" y="158963"/>
                            </a:cxn>
                            <a:cxn ang="0">
                              <a:pos x="172034" y="167544"/>
                            </a:cxn>
                            <a:cxn ang="0">
                              <a:pos x="167132" y="172039"/>
                            </a:cxn>
                            <a:cxn ang="0">
                              <a:pos x="166966" y="171831"/>
                            </a:cxn>
                            <a:cxn ang="0">
                              <a:pos x="162333" y="177403"/>
                            </a:cxn>
                            <a:cxn ang="0">
                              <a:pos x="154470" y="187159"/>
                            </a:cxn>
                            <a:cxn ang="0">
                              <a:pos x="141808" y="201053"/>
                            </a:cxn>
                            <a:cxn ang="0">
                              <a:pos x="143850" y="203505"/>
                            </a:cxn>
                            <a:cxn ang="0">
                              <a:pos x="143889" y="203471"/>
                            </a:cxn>
                            <a:cxn ang="0">
                              <a:pos x="142216" y="201462"/>
                            </a:cxn>
                            <a:cxn ang="0">
                              <a:pos x="154878" y="187568"/>
                            </a:cxn>
                            <a:cxn ang="0">
                              <a:pos x="167541" y="172039"/>
                            </a:cxn>
                            <a:cxn ang="0">
                              <a:pos x="172442" y="167545"/>
                            </a:cxn>
                            <a:cxn ang="0">
                              <a:pos x="179794" y="158963"/>
                            </a:cxn>
                            <a:cxn ang="0">
                              <a:pos x="187555" y="150381"/>
                            </a:cxn>
                            <a:cxn ang="0">
                              <a:pos x="198992" y="143026"/>
                            </a:cxn>
                            <a:cxn ang="0">
                              <a:pos x="203485" y="138939"/>
                            </a:cxn>
                            <a:cxn ang="0">
                              <a:pos x="208387" y="137101"/>
                            </a:cxn>
                            <a:cxn ang="0">
                              <a:pos x="209934" y="136620"/>
                            </a:cxn>
                            <a:cxn ang="0">
                              <a:pos x="801475" y="62114"/>
                            </a:cxn>
                            <a:cxn ang="0">
                              <a:pos x="822306" y="71513"/>
                            </a:cxn>
                            <a:cxn ang="0">
                              <a:pos x="831293" y="78868"/>
                            </a:cxn>
                            <a:cxn ang="0">
                              <a:pos x="811278" y="69061"/>
                            </a:cxn>
                            <a:cxn ang="0">
                              <a:pos x="801475" y="62114"/>
                            </a:cxn>
                            <a:cxn ang="0">
                              <a:pos x="733670" y="32283"/>
                            </a:cxn>
                            <a:cxn ang="0">
                              <a:pos x="750009" y="35960"/>
                            </a:cxn>
                            <a:cxn ang="0">
                              <a:pos x="772883" y="47402"/>
                            </a:cxn>
                            <a:cxn ang="0">
                              <a:pos x="733670" y="32283"/>
                            </a:cxn>
                            <a:cxn ang="0">
                              <a:pos x="487776" y="29576"/>
                            </a:cxn>
                            <a:cxn ang="0">
                              <a:pos x="479198" y="30648"/>
                            </a:cxn>
                            <a:cxn ang="0">
                              <a:pos x="460817" y="33100"/>
                            </a:cxn>
                            <a:cxn ang="0">
                              <a:pos x="442845" y="37186"/>
                            </a:cxn>
                            <a:cxn ang="0">
                              <a:pos x="435084" y="39638"/>
                            </a:cxn>
                            <a:cxn ang="0">
                              <a:pos x="426098" y="42090"/>
                            </a:cxn>
                            <a:cxn ang="0">
                              <a:pos x="406434" y="45955"/>
                            </a:cxn>
                            <a:cxn ang="0">
                              <a:pos x="402815" y="47403"/>
                            </a:cxn>
                            <a:cxn ang="0">
                              <a:pos x="377899" y="55984"/>
                            </a:cxn>
                            <a:cxn ang="0">
                              <a:pos x="353391" y="65792"/>
                            </a:cxn>
                            <a:cxn ang="0">
                              <a:pos x="336236" y="73556"/>
                            </a:cxn>
                            <a:cxn ang="0">
                              <a:pos x="324799" y="78051"/>
                            </a:cxn>
                            <a:cxn ang="0">
                              <a:pos x="296615" y="91128"/>
                            </a:cxn>
                            <a:cxn ang="0">
                              <a:pos x="283136" y="99709"/>
                            </a:cxn>
                            <a:cxn ang="0">
                              <a:pos x="270065" y="108291"/>
                            </a:cxn>
                            <a:cxn ang="0">
                              <a:pos x="249233" y="123819"/>
                            </a:cxn>
                            <a:cxn ang="0">
                              <a:pos x="229627" y="139348"/>
                            </a:cxn>
                            <a:cxn ang="0">
                              <a:pos x="210862" y="155724"/>
                            </a:cxn>
                            <a:cxn ang="0">
                              <a:pos x="212471" y="157737"/>
                            </a:cxn>
                            <a:cxn ang="0">
                              <a:pos x="216454" y="155004"/>
                            </a:cxn>
                            <a:cxn ang="0">
                              <a:pos x="219844" y="152476"/>
                            </a:cxn>
                            <a:cxn ang="0">
                              <a:pos x="232078" y="141800"/>
                            </a:cxn>
                            <a:cxn ang="0">
                              <a:pos x="251684" y="126271"/>
                            </a:cxn>
                            <a:cxn ang="0">
                              <a:pos x="272515" y="110743"/>
                            </a:cxn>
                            <a:cxn ang="0">
                              <a:pos x="285586" y="102161"/>
                            </a:cxn>
                            <a:cxn ang="0">
                              <a:pos x="299066" y="93580"/>
                            </a:cxn>
                            <a:cxn ang="0">
                              <a:pos x="327249" y="80503"/>
                            </a:cxn>
                            <a:cxn ang="0">
                              <a:pos x="338278" y="74782"/>
                            </a:cxn>
                            <a:cxn ang="0">
                              <a:pos x="355433" y="67017"/>
                            </a:cxn>
                            <a:cxn ang="0">
                              <a:pos x="379941" y="57210"/>
                            </a:cxn>
                            <a:cxn ang="0">
                              <a:pos x="404857" y="48629"/>
                            </a:cxn>
                            <a:cxn ang="0">
                              <a:pos x="415324" y="46572"/>
                            </a:cxn>
                            <a:cxn ang="0">
                              <a:pos x="420380" y="44843"/>
                            </a:cxn>
                            <a:cxn ang="0">
                              <a:pos x="489197" y="29990"/>
                            </a:cxn>
                            <a:cxn ang="0">
                              <a:pos x="633852" y="20790"/>
                            </a:cxn>
                            <a:cxn ang="0">
                              <a:pos x="642583" y="21658"/>
                            </a:cxn>
                            <a:cxn ang="0">
                              <a:pos x="654428" y="25744"/>
                            </a:cxn>
                            <a:cxn ang="0">
                              <a:pos x="645442" y="24519"/>
                            </a:cxn>
                            <a:cxn ang="0">
                              <a:pos x="626653" y="20841"/>
                            </a:cxn>
                            <a:cxn ang="0">
                              <a:pos x="633852" y="20790"/>
                            </a:cxn>
                            <a:cxn ang="0">
                              <a:pos x="681387" y="17572"/>
                            </a:cxn>
                            <a:cxn ang="0">
                              <a:pos x="698134" y="18797"/>
                            </a:cxn>
                            <a:cxn ang="0">
                              <a:pos x="718557" y="26970"/>
                            </a:cxn>
                            <a:cxn ang="0">
                              <a:pos x="693232" y="22475"/>
                            </a:cxn>
                            <a:cxn ang="0">
                              <a:pos x="681387" y="17572"/>
                            </a:cxn>
                            <a:cxn ang="0">
                              <a:pos x="544756" y="17469"/>
                            </a:cxn>
                            <a:cxn ang="0">
                              <a:pos x="497579" y="20023"/>
                            </a:cxn>
                            <a:cxn ang="0">
                              <a:pos x="464902" y="24518"/>
                            </a:cxn>
                            <a:cxn ang="0">
                              <a:pos x="449380" y="28605"/>
                            </a:cxn>
                            <a:cxn ang="0">
                              <a:pos x="435900" y="33508"/>
                            </a:cxn>
                            <a:cxn ang="0">
                              <a:pos x="417111" y="35960"/>
                            </a:cxn>
                            <a:cxn ang="0">
                              <a:pos x="346039" y="63340"/>
                            </a:cxn>
                            <a:cxn ang="0">
                              <a:pos x="320306" y="74782"/>
                            </a:cxn>
                            <a:cxn ang="0">
                              <a:pos x="312545" y="77642"/>
                            </a:cxn>
                            <a:cxn ang="0">
                              <a:pos x="305601" y="81320"/>
                            </a:cxn>
                            <a:cxn ang="0">
                              <a:pos x="292530" y="88267"/>
                            </a:cxn>
                            <a:cxn ang="0">
                              <a:pos x="272107" y="98892"/>
                            </a:cxn>
                            <a:cxn ang="0">
                              <a:pos x="256585" y="111151"/>
                            </a:cxn>
                            <a:cxn ang="0">
                              <a:pos x="211655" y="146295"/>
                            </a:cxn>
                            <a:cxn ang="0">
                              <a:pos x="202265" y="154463"/>
                            </a:cxn>
                            <a:cxn ang="0">
                              <a:pos x="193079" y="162854"/>
                            </a:cxn>
                            <a:cxn ang="0">
                              <a:pos x="193273" y="163049"/>
                            </a:cxn>
                            <a:cxn ang="0">
                              <a:pos x="122610" y="246004"/>
                            </a:cxn>
                            <a:cxn ang="0">
                              <a:pos x="108313" y="265619"/>
                            </a:cxn>
                            <a:cxn ang="0">
                              <a:pos x="101778" y="277470"/>
                            </a:cxn>
                            <a:cxn ang="0">
                              <a:pos x="95242" y="288503"/>
                            </a:cxn>
                            <a:cxn ang="0">
                              <a:pos x="82989" y="311387"/>
                            </a:cxn>
                            <a:cxn ang="0">
                              <a:pos x="69659" y="332401"/>
                            </a:cxn>
                            <a:cxn ang="0">
                              <a:pos x="69509" y="333046"/>
                            </a:cxn>
                            <a:cxn ang="0">
                              <a:pos x="65016" y="345305"/>
                            </a:cxn>
                            <a:cxn ang="0">
                              <a:pos x="61748" y="351026"/>
                            </a:cxn>
                            <a:cxn ang="0">
                              <a:pos x="60932" y="351843"/>
                            </a:cxn>
                            <a:cxn ang="0">
                              <a:pos x="57307" y="363898"/>
                            </a:cxn>
                            <a:cxn ang="0">
                              <a:pos x="56439" y="371050"/>
                            </a:cxn>
                            <a:cxn ang="0">
                              <a:pos x="55622" y="381266"/>
                            </a:cxn>
                            <a:cxn ang="0">
                              <a:pos x="49903" y="398020"/>
                            </a:cxn>
                            <a:cxn ang="0">
                              <a:pos x="44593" y="414775"/>
                            </a:cxn>
                            <a:cxn ang="0">
                              <a:pos x="38875" y="439293"/>
                            </a:cxn>
                            <a:cxn ang="0">
                              <a:pos x="35607" y="461769"/>
                            </a:cxn>
                            <a:cxn ang="0">
                              <a:pos x="33565" y="484244"/>
                            </a:cxn>
                            <a:cxn ang="0">
                              <a:pos x="36424" y="468716"/>
                            </a:cxn>
                            <a:cxn ang="0">
                              <a:pos x="36689" y="467434"/>
                            </a:cxn>
                            <a:cxn ang="0">
                              <a:pos x="37241" y="461360"/>
                            </a:cxn>
                            <a:cxn ang="0">
                              <a:pos x="40508" y="438885"/>
                            </a:cxn>
                            <a:cxn ang="0">
                              <a:pos x="41532" y="439226"/>
                            </a:cxn>
                            <a:cxn ang="0">
                              <a:pos x="41620" y="438847"/>
                            </a:cxn>
                            <a:cxn ang="0">
                              <a:pos x="40509" y="438476"/>
                            </a:cxn>
                            <a:cxn ang="0">
                              <a:pos x="46227" y="413957"/>
                            </a:cxn>
                            <a:cxn ang="0">
                              <a:pos x="51537" y="397203"/>
                            </a:cxn>
                            <a:cxn ang="0">
                              <a:pos x="57229" y="380525"/>
                            </a:cxn>
                            <a:cxn ang="0">
                              <a:pos x="56847" y="380448"/>
                            </a:cxn>
                            <a:cxn ang="0">
                              <a:pos x="57664" y="370233"/>
                            </a:cxn>
                            <a:cxn ang="0">
                              <a:pos x="62157" y="351026"/>
                            </a:cxn>
                            <a:cxn ang="0">
                              <a:pos x="65425" y="345305"/>
                            </a:cxn>
                            <a:cxn ang="0">
                              <a:pos x="65535" y="345006"/>
                            </a:cxn>
                            <a:cxn ang="0">
                              <a:pos x="69918" y="333046"/>
                            </a:cxn>
                            <a:cxn ang="0">
                              <a:pos x="83397" y="311796"/>
                            </a:cxn>
                            <a:cxn ang="0">
                              <a:pos x="95651" y="288912"/>
                            </a:cxn>
                            <a:cxn ang="0">
                              <a:pos x="102186" y="277879"/>
                            </a:cxn>
                            <a:cxn ang="0">
                              <a:pos x="108722" y="266028"/>
                            </a:cxn>
                            <a:cxn ang="0">
                              <a:pos x="123018" y="246413"/>
                            </a:cxn>
                            <a:cxn ang="0">
                              <a:pos x="193682" y="163458"/>
                            </a:cxn>
                            <a:cxn ang="0">
                              <a:pos x="212471" y="146295"/>
                            </a:cxn>
                            <a:cxn ang="0">
                              <a:pos x="257402" y="111151"/>
                            </a:cxn>
                            <a:cxn ang="0">
                              <a:pos x="272924" y="98892"/>
                            </a:cxn>
                            <a:cxn ang="0">
                              <a:pos x="293347" y="88267"/>
                            </a:cxn>
                            <a:cxn ang="0">
                              <a:pos x="306418" y="81320"/>
                            </a:cxn>
                            <a:cxn ang="0">
                              <a:pos x="313362" y="77643"/>
                            </a:cxn>
                            <a:cxn ang="0">
                              <a:pos x="321123" y="74782"/>
                            </a:cxn>
                            <a:cxn ang="0">
                              <a:pos x="346856" y="63340"/>
                            </a:cxn>
                            <a:cxn ang="0">
                              <a:pos x="417929" y="35961"/>
                            </a:cxn>
                            <a:cxn ang="0">
                              <a:pos x="436718" y="33509"/>
                            </a:cxn>
                            <a:cxn ang="0">
                              <a:pos x="450197" y="28605"/>
                            </a:cxn>
                            <a:cxn ang="0">
                              <a:pos x="465718" y="24519"/>
                            </a:cxn>
                            <a:cxn ang="0">
                              <a:pos x="498395" y="20023"/>
                            </a:cxn>
                            <a:cxn ang="0">
                              <a:pos x="545573" y="17623"/>
                            </a:cxn>
                            <a:cxn ang="0">
                              <a:pos x="583493" y="18895"/>
                            </a:cxn>
                            <a:cxn ang="0">
                              <a:pos x="602145" y="0"/>
                            </a:cxn>
                            <a:cxn ang="0">
                              <a:pos x="621343" y="1226"/>
                            </a:cxn>
                            <a:cxn ang="0">
                              <a:pos x="640949" y="3269"/>
                            </a:cxn>
                            <a:cxn ang="0">
                              <a:pos x="654020" y="6538"/>
                            </a:cxn>
                            <a:cxn ang="0">
                              <a:pos x="662598" y="10625"/>
                            </a:cxn>
                            <a:cxn ang="0">
                              <a:pos x="673218" y="8581"/>
                            </a:cxn>
                            <a:cxn ang="0">
                              <a:pos x="689147" y="12259"/>
                            </a:cxn>
                            <a:cxn ang="0">
                              <a:pos x="698951" y="15120"/>
                            </a:cxn>
                            <a:cxn ang="0">
                              <a:pos x="698542" y="15529"/>
                            </a:cxn>
                            <a:cxn ang="0">
                              <a:pos x="698134" y="18389"/>
                            </a:cxn>
                            <a:cxn ang="0">
                              <a:pos x="681387" y="17163"/>
                            </a:cxn>
                            <a:cxn ang="0">
                              <a:pos x="675668" y="15529"/>
                            </a:cxn>
                            <a:cxn ang="0">
                              <a:pos x="669950" y="14302"/>
                            </a:cxn>
                            <a:cxn ang="0">
                              <a:pos x="658921" y="11850"/>
                            </a:cxn>
                            <a:cxn ang="0">
                              <a:pos x="647893" y="9399"/>
                            </a:cxn>
                            <a:cxn ang="0">
                              <a:pos x="636456" y="7764"/>
                            </a:cxn>
                            <a:cxn ang="0">
                              <a:pos x="623794" y="7764"/>
                            </a:cxn>
                            <a:cxn ang="0">
                              <a:pos x="613582" y="7764"/>
                            </a:cxn>
                            <a:cxn ang="0">
                              <a:pos x="597652" y="7764"/>
                            </a:cxn>
                            <a:cxn ang="0">
                              <a:pos x="596904" y="7525"/>
                            </a:cxn>
                            <a:cxn ang="0">
                              <a:pos x="589891" y="11033"/>
                            </a:cxn>
                            <a:cxn ang="0">
                              <a:pos x="592342" y="15120"/>
                            </a:cxn>
                            <a:cxn ang="0">
                              <a:pos x="616850" y="20023"/>
                            </a:cxn>
                            <a:cxn ang="0">
                              <a:pos x="605944" y="20214"/>
                            </a:cxn>
                            <a:cxn ang="0">
                              <a:pos x="606128" y="20228"/>
                            </a:cxn>
                            <a:cxn ang="0">
                              <a:pos x="617667" y="20023"/>
                            </a:cxn>
                            <a:cxn ang="0">
                              <a:pos x="627470" y="21250"/>
                            </a:cxn>
                            <a:cxn ang="0">
                              <a:pos x="646259" y="24927"/>
                            </a:cxn>
                            <a:cxn ang="0">
                              <a:pos x="655245" y="26153"/>
                            </a:cxn>
                            <a:cxn ang="0">
                              <a:pos x="670359" y="29422"/>
                            </a:cxn>
                            <a:cxn ang="0">
                              <a:pos x="685880" y="32692"/>
                            </a:cxn>
                            <a:cxn ang="0">
                              <a:pos x="700993" y="36369"/>
                            </a:cxn>
                            <a:cxn ang="0">
                              <a:pos x="716106" y="40865"/>
                            </a:cxn>
                            <a:cxn ang="0">
                              <a:pos x="723459" y="42908"/>
                            </a:cxn>
                            <a:cxn ang="0">
                              <a:pos x="730811" y="45359"/>
                            </a:cxn>
                            <a:cxn ang="0">
                              <a:pos x="730906" y="45446"/>
                            </a:cxn>
                            <a:cxn ang="0">
                              <a:pos x="736178" y="46356"/>
                            </a:cxn>
                            <a:cxn ang="0">
                              <a:pos x="748955" y="51106"/>
                            </a:cxn>
                            <a:cxn ang="0">
                              <a:pos x="750740" y="53811"/>
                            </a:cxn>
                            <a:cxn ang="0">
                              <a:pos x="751234" y="53941"/>
                            </a:cxn>
                            <a:cxn ang="0">
                              <a:pos x="762671" y="58436"/>
                            </a:cxn>
                            <a:cxn ang="0">
                              <a:pos x="772474" y="62522"/>
                            </a:cxn>
                            <a:cxn ang="0">
                              <a:pos x="782277" y="67018"/>
                            </a:cxn>
                            <a:cxn ang="0">
                              <a:pos x="789630" y="71104"/>
                            </a:cxn>
                            <a:cxn ang="0">
                              <a:pos x="794531" y="73556"/>
                            </a:cxn>
                            <a:cxn ang="0">
                              <a:pos x="799841" y="76416"/>
                            </a:cxn>
                            <a:cxn ang="0">
                              <a:pos x="817813" y="86633"/>
                            </a:cxn>
                            <a:cxn ang="0">
                              <a:pos x="840687" y="101344"/>
                            </a:cxn>
                            <a:cxn ang="0">
                              <a:pos x="852533" y="109517"/>
                            </a:cxn>
                            <a:cxn ang="0">
                              <a:pos x="852876" y="109762"/>
                            </a:cxn>
                            <a:cxn ang="0">
                              <a:pos x="858929" y="113441"/>
                            </a:cxn>
                            <a:cxn ang="0">
                              <a:pos x="1089441" y="547176"/>
                            </a:cxn>
                            <a:cxn ang="0">
                              <a:pos x="1089269" y="550595"/>
                            </a:cxn>
                            <a:cxn ang="0">
                              <a:pos x="1093934" y="551262"/>
                            </a:cxn>
                            <a:cxn ang="0">
                              <a:pos x="1098427" y="554531"/>
                            </a:cxn>
                            <a:cxn ang="0">
                              <a:pos x="1100470" y="565564"/>
                            </a:cxn>
                            <a:cxn ang="0">
                              <a:pos x="1108230" y="578641"/>
                            </a:cxn>
                            <a:cxn ang="0">
                              <a:pos x="1111498" y="578938"/>
                            </a:cxn>
                            <a:cxn ang="0">
                              <a:pos x="1111498" y="575781"/>
                            </a:cxn>
                            <a:cxn ang="0">
                              <a:pos x="1114819" y="566553"/>
                            </a:cxn>
                            <a:cxn ang="0">
                              <a:pos x="1114766" y="564748"/>
                            </a:cxn>
                            <a:cxn ang="0">
                              <a:pos x="1118033" y="553714"/>
                            </a:cxn>
                            <a:cxn ang="0">
                              <a:pos x="1122527" y="553714"/>
                            </a:cxn>
                            <a:cxn ang="0">
                              <a:pos x="1129470" y="549219"/>
                            </a:cxn>
                            <a:cxn ang="0">
                              <a:pos x="1130287" y="567199"/>
                            </a:cxn>
                            <a:cxn ang="0">
                              <a:pos x="1128245" y="575781"/>
                            </a:cxn>
                            <a:cxn ang="0">
                              <a:pos x="1125794" y="583954"/>
                            </a:cxn>
                            <a:cxn ang="0">
                              <a:pos x="1124569" y="597439"/>
                            </a:cxn>
                            <a:cxn ang="0">
                              <a:pos x="1124161" y="604386"/>
                            </a:cxn>
                            <a:cxn ang="0">
                              <a:pos x="1123344" y="611333"/>
                            </a:cxn>
                            <a:cxn ang="0">
                              <a:pos x="1121602" y="612495"/>
                            </a:cxn>
                            <a:cxn ang="0">
                              <a:pos x="1121710" y="612967"/>
                            </a:cxn>
                            <a:cxn ang="0">
                              <a:pos x="1123378" y="611854"/>
                            </a:cxn>
                            <a:cxn ang="0">
                              <a:pos x="1124161" y="605203"/>
                            </a:cxn>
                            <a:cxn ang="0">
                              <a:pos x="1124569" y="598257"/>
                            </a:cxn>
                            <a:cxn ang="0">
                              <a:pos x="1125794" y="584771"/>
                            </a:cxn>
                            <a:cxn ang="0">
                              <a:pos x="1128245" y="576598"/>
                            </a:cxn>
                            <a:cxn ang="0">
                              <a:pos x="1130287" y="568017"/>
                            </a:cxn>
                            <a:cxn ang="0">
                              <a:pos x="1133555" y="570469"/>
                            </a:cxn>
                            <a:cxn ang="0">
                              <a:pos x="1133147" y="576598"/>
                            </a:cxn>
                            <a:cxn ang="0">
                              <a:pos x="1132330" y="582728"/>
                            </a:cxn>
                            <a:cxn ang="0">
                              <a:pos x="1131921" y="594170"/>
                            </a:cxn>
                            <a:cxn ang="0">
                              <a:pos x="1131104" y="607655"/>
                            </a:cxn>
                            <a:cxn ang="0">
                              <a:pos x="1129062" y="621958"/>
                            </a:cxn>
                            <a:cxn ang="0">
                              <a:pos x="1126611" y="637078"/>
                            </a:cxn>
                            <a:cxn ang="0">
                              <a:pos x="1123752" y="651789"/>
                            </a:cxn>
                            <a:cxn ang="0">
                              <a:pos x="1118442" y="682846"/>
                            </a:cxn>
                            <a:cxn ang="0">
                              <a:pos x="1113541" y="685707"/>
                            </a:cxn>
                            <a:cxn ang="0">
                              <a:pos x="1107413" y="703687"/>
                            </a:cxn>
                            <a:cxn ang="0">
                              <a:pos x="1105780" y="720850"/>
                            </a:cxn>
                            <a:cxn ang="0">
                              <a:pos x="1104963" y="723302"/>
                            </a:cxn>
                            <a:cxn ang="0">
                              <a:pos x="1098019" y="742100"/>
                            </a:cxn>
                            <a:cxn ang="0">
                              <a:pos x="1095976" y="743734"/>
                            </a:cxn>
                            <a:cxn ang="0">
                              <a:pos x="1087399" y="763758"/>
                            </a:cxn>
                            <a:cxn ang="0">
                              <a:pos x="1096385" y="743734"/>
                            </a:cxn>
                            <a:cxn ang="0">
                              <a:pos x="1098427" y="742100"/>
                            </a:cxn>
                            <a:cxn ang="0">
                              <a:pos x="1085356" y="779286"/>
                            </a:cxn>
                            <a:cxn ang="0">
                              <a:pos x="1078413" y="782964"/>
                            </a:cxn>
                            <a:cxn ang="0">
                              <a:pos x="1076973" y="785846"/>
                            </a:cxn>
                            <a:cxn ang="0">
                              <a:pos x="1077188" y="786233"/>
                            </a:cxn>
                            <a:cxn ang="0">
                              <a:pos x="1078821" y="782964"/>
                            </a:cxn>
                            <a:cxn ang="0">
                              <a:pos x="1085765" y="779286"/>
                            </a:cxn>
                            <a:cxn ang="0">
                              <a:pos x="1080864" y="793180"/>
                            </a:cxn>
                            <a:cxn ang="0">
                              <a:pos x="1071877" y="809526"/>
                            </a:cxn>
                            <a:cxn ang="0">
                              <a:pos x="1067384" y="817699"/>
                            </a:cxn>
                            <a:cxn ang="0">
                              <a:pos x="1062483" y="825872"/>
                            </a:cxn>
                            <a:cxn ang="0">
                              <a:pos x="1058807" y="832001"/>
                            </a:cxn>
                            <a:cxn ang="0">
                              <a:pos x="1053497" y="843852"/>
                            </a:cxn>
                            <a:cxn ang="0">
                              <a:pos x="1047778" y="855294"/>
                            </a:cxn>
                            <a:cxn ang="0">
                              <a:pos x="1038792" y="867553"/>
                            </a:cxn>
                            <a:cxn ang="0">
                              <a:pos x="1029806" y="878996"/>
                            </a:cxn>
                            <a:cxn ang="0">
                              <a:pos x="1030180" y="878224"/>
                            </a:cxn>
                            <a:cxn ang="0">
                              <a:pos x="1020002" y="892072"/>
                            </a:cxn>
                            <a:cxn ang="0">
                              <a:pos x="997945" y="916182"/>
                            </a:cxn>
                            <a:cxn ang="0">
                              <a:pos x="993603" y="922867"/>
                            </a:cxn>
                            <a:cxn ang="0">
                              <a:pos x="997945" y="916591"/>
                            </a:cxn>
                            <a:cxn ang="0">
                              <a:pos x="1020002" y="892481"/>
                            </a:cxn>
                            <a:cxn ang="0">
                              <a:pos x="1003256" y="917817"/>
                            </a:cxn>
                            <a:cxn ang="0">
                              <a:pos x="994627" y="926858"/>
                            </a:cxn>
                            <a:cxn ang="0">
                              <a:pos x="987700" y="931953"/>
                            </a:cxn>
                            <a:cxn ang="0">
                              <a:pos x="987325" y="932528"/>
                            </a:cxn>
                            <a:cxn ang="0">
                              <a:pos x="982995" y="935861"/>
                            </a:cxn>
                            <a:cxn ang="0">
                              <a:pos x="982832" y="937023"/>
                            </a:cxn>
                            <a:cxn ang="0">
                              <a:pos x="963634" y="956638"/>
                            </a:cxn>
                            <a:cxn ang="0">
                              <a:pos x="943211" y="975436"/>
                            </a:cxn>
                            <a:cxn ang="0">
                              <a:pos x="942267" y="976121"/>
                            </a:cxn>
                            <a:cxn ang="0">
                              <a:pos x="935451" y="984834"/>
                            </a:cxn>
                            <a:cxn ang="0">
                              <a:pos x="919112" y="997094"/>
                            </a:cxn>
                            <a:cxn ang="0">
                              <a:pos x="903842" y="1008552"/>
                            </a:cxn>
                            <a:cxn ang="0">
                              <a:pos x="903787" y="1008618"/>
                            </a:cxn>
                            <a:cxn ang="0">
                              <a:pos x="919112" y="997503"/>
                            </a:cxn>
                            <a:cxn ang="0">
                              <a:pos x="935451" y="985243"/>
                            </a:cxn>
                            <a:cxn ang="0">
                              <a:pos x="921971" y="998728"/>
                            </a:cxn>
                            <a:cxn ang="0">
                              <a:pos x="910994" y="1005880"/>
                            </a:cxn>
                            <a:cxn ang="0">
                              <a:pos x="903400" y="1009088"/>
                            </a:cxn>
                            <a:cxn ang="0">
                              <a:pos x="903182" y="1009354"/>
                            </a:cxn>
                            <a:cxn ang="0">
                              <a:pos x="895013" y="1014666"/>
                            </a:cxn>
                            <a:cxn ang="0">
                              <a:pos x="891935" y="1016093"/>
                            </a:cxn>
                            <a:cxn ang="0">
                              <a:pos x="884189" y="1022379"/>
                            </a:cxn>
                            <a:cxn ang="0">
                              <a:pos x="876632" y="1027742"/>
                            </a:cxn>
                            <a:cxn ang="0">
                              <a:pos x="865195" y="1035098"/>
                            </a:cxn>
                            <a:cxn ang="0">
                              <a:pos x="861519" y="1035507"/>
                            </a:cxn>
                            <a:cxn ang="0">
                              <a:pos x="857433" y="1037324"/>
                            </a:cxn>
                            <a:cxn ang="0">
                              <a:pos x="856798" y="1037806"/>
                            </a:cxn>
                            <a:cxn ang="0">
                              <a:pos x="861927" y="1035915"/>
                            </a:cxn>
                            <a:cxn ang="0">
                              <a:pos x="865604" y="1035507"/>
                            </a:cxn>
                            <a:cxn ang="0">
                              <a:pos x="850899" y="1046540"/>
                            </a:cxn>
                            <a:cxn ang="0">
                              <a:pos x="841504" y="1051444"/>
                            </a:cxn>
                            <a:cxn ang="0">
                              <a:pos x="832110" y="1055939"/>
                            </a:cxn>
                            <a:cxn ang="0">
                              <a:pos x="825474" y="1056935"/>
                            </a:cxn>
                            <a:cxn ang="0">
                              <a:pos x="824349" y="1057574"/>
                            </a:cxn>
                            <a:cxn ang="0">
                              <a:pos x="793306" y="1071059"/>
                            </a:cxn>
                            <a:cxn ang="0">
                              <a:pos x="791723" y="1071419"/>
                            </a:cxn>
                            <a:cxn ang="0">
                              <a:pos x="782277" y="1077597"/>
                            </a:cxn>
                            <a:cxn ang="0">
                              <a:pos x="787587" y="1079232"/>
                            </a:cxn>
                            <a:cxn ang="0">
                              <a:pos x="767981" y="1087813"/>
                            </a:cxn>
                            <a:cxn ang="0">
                              <a:pos x="769615" y="1082092"/>
                            </a:cxn>
                            <a:cxn ang="0">
                              <a:pos x="763079" y="1084544"/>
                            </a:cxn>
                            <a:cxn ang="0">
                              <a:pos x="756953" y="1086587"/>
                            </a:cxn>
                            <a:cxn ang="0">
                              <a:pos x="744290" y="1090674"/>
                            </a:cxn>
                            <a:cxn ang="0">
                              <a:pos x="742598" y="1088642"/>
                            </a:cxn>
                            <a:cxn ang="0">
                              <a:pos x="736529" y="1089856"/>
                            </a:cxn>
                            <a:cxn ang="0">
                              <a:pos x="729177" y="1091491"/>
                            </a:cxn>
                            <a:cxn ang="0">
                              <a:pos x="714064" y="1095169"/>
                            </a:cxn>
                            <a:cxn ang="0">
                              <a:pos x="713566" y="1095401"/>
                            </a:cxn>
                            <a:cxn ang="0">
                              <a:pos x="727952" y="1091899"/>
                            </a:cxn>
                            <a:cxn ang="0">
                              <a:pos x="735304" y="1090265"/>
                            </a:cxn>
                            <a:cxn ang="0">
                              <a:pos x="741431" y="1089039"/>
                            </a:cxn>
                            <a:cxn ang="0">
                              <a:pos x="743881" y="1091082"/>
                            </a:cxn>
                            <a:cxn ang="0">
                              <a:pos x="756544" y="1086996"/>
                            </a:cxn>
                            <a:cxn ang="0">
                              <a:pos x="762671" y="1084953"/>
                            </a:cxn>
                            <a:cxn ang="0">
                              <a:pos x="769206" y="1082501"/>
                            </a:cxn>
                            <a:cxn ang="0">
                              <a:pos x="767572" y="1088222"/>
                            </a:cxn>
                            <a:cxn ang="0">
                              <a:pos x="750417" y="1096395"/>
                            </a:cxn>
                            <a:cxn ang="0">
                              <a:pos x="749576" y="1096159"/>
                            </a:cxn>
                            <a:cxn ang="0">
                              <a:pos x="737755" y="1100890"/>
                            </a:cxn>
                            <a:cxn ang="0">
                              <a:pos x="727952" y="1103750"/>
                            </a:cxn>
                            <a:cxn ang="0">
                              <a:pos x="713247" y="1107428"/>
                            </a:cxn>
                            <a:cxn ang="0">
                              <a:pos x="707171" y="1106917"/>
                            </a:cxn>
                            <a:cxn ang="0">
                              <a:pos x="694463" y="1109391"/>
                            </a:cxn>
                            <a:cxn ang="0">
                              <a:pos x="694049" y="1110289"/>
                            </a:cxn>
                            <a:cxn ang="0">
                              <a:pos x="660147" y="1116827"/>
                            </a:cxn>
                            <a:cxn ang="0">
                              <a:pos x="652386" y="1114784"/>
                            </a:cxn>
                            <a:cxn ang="0">
                              <a:pos x="645850" y="1114784"/>
                            </a:cxn>
                            <a:cxn ang="0">
                              <a:pos x="634413" y="1118462"/>
                            </a:cxn>
                            <a:cxn ang="0">
                              <a:pos x="624202" y="1119279"/>
                            </a:cxn>
                            <a:cxn ang="0">
                              <a:pos x="613990" y="1119687"/>
                            </a:cxn>
                            <a:cxn ang="0">
                              <a:pos x="612881" y="1119212"/>
                            </a:cxn>
                            <a:cxn ang="0">
                              <a:pos x="603575" y="1120862"/>
                            </a:cxn>
                            <a:cxn ang="0">
                              <a:pos x="592342" y="1118870"/>
                            </a:cxn>
                            <a:cxn ang="0">
                              <a:pos x="592751" y="1118462"/>
                            </a:cxn>
                            <a:cxn ang="0">
                              <a:pos x="594793" y="1115601"/>
                            </a:cxn>
                            <a:cxn ang="0">
                              <a:pos x="585398" y="1114375"/>
                            </a:cxn>
                            <a:cxn ang="0">
                              <a:pos x="589891" y="1111923"/>
                            </a:cxn>
                            <a:cxn ang="0">
                              <a:pos x="603371" y="1111514"/>
                            </a:cxn>
                            <a:cxn ang="0">
                              <a:pos x="616441" y="1111106"/>
                            </a:cxn>
                            <a:cxn ang="0">
                              <a:pos x="635230" y="1111514"/>
                            </a:cxn>
                            <a:cxn ang="0">
                              <a:pos x="648301" y="1110289"/>
                            </a:cxn>
                            <a:cxn ang="0">
                              <a:pos x="672809" y="1104976"/>
                            </a:cxn>
                            <a:cxn ang="0">
                              <a:pos x="689147" y="1101299"/>
                            </a:cxn>
                            <a:cxn ang="0">
                              <a:pos x="701401" y="1100890"/>
                            </a:cxn>
                            <a:cxn ang="0">
                              <a:pos x="702254" y="1100494"/>
                            </a:cxn>
                            <a:cxn ang="0">
                              <a:pos x="690373" y="1100890"/>
                            </a:cxn>
                            <a:cxn ang="0">
                              <a:pos x="674035" y="1104568"/>
                            </a:cxn>
                            <a:cxn ang="0">
                              <a:pos x="649527" y="1109880"/>
                            </a:cxn>
                            <a:cxn ang="0">
                              <a:pos x="636456" y="1111106"/>
                            </a:cxn>
                            <a:cxn ang="0">
                              <a:pos x="617667" y="1110698"/>
                            </a:cxn>
                            <a:cxn ang="0">
                              <a:pos x="604596" y="1111106"/>
                            </a:cxn>
                            <a:cxn ang="0">
                              <a:pos x="591116" y="1111515"/>
                            </a:cxn>
                            <a:cxn ang="0">
                              <a:pos x="591525" y="1109880"/>
                            </a:cxn>
                            <a:cxn ang="0">
                              <a:pos x="594384" y="1105794"/>
                            </a:cxn>
                            <a:cxn ang="0">
                              <a:pos x="720191" y="1084953"/>
                            </a:cxn>
                            <a:cxn ang="0">
                              <a:pos x="805560" y="1052670"/>
                            </a:cxn>
                            <a:cxn ang="0">
                              <a:pos x="828025" y="1040819"/>
                            </a:cxn>
                            <a:cxn ang="0">
                              <a:pos x="840687" y="1034281"/>
                            </a:cxn>
                            <a:cxn ang="0">
                              <a:pos x="853758" y="1027334"/>
                            </a:cxn>
                            <a:cxn ang="0">
                              <a:pos x="878266" y="1012623"/>
                            </a:cxn>
                            <a:cxn ang="0">
                              <a:pos x="897872" y="997503"/>
                            </a:cxn>
                            <a:cxn ang="0">
                              <a:pos x="934634" y="968897"/>
                            </a:cxn>
                            <a:cxn ang="0">
                              <a:pos x="944845" y="960725"/>
                            </a:cxn>
                            <a:cxn ang="0">
                              <a:pos x="954648" y="952143"/>
                            </a:cxn>
                            <a:cxn ang="0">
                              <a:pos x="969353" y="938658"/>
                            </a:cxn>
                            <a:cxn ang="0">
                              <a:pos x="975480" y="928442"/>
                            </a:cxn>
                            <a:cxn ang="0">
                              <a:pos x="984281" y="920371"/>
                            </a:cxn>
                            <a:cxn ang="0">
                              <a:pos x="984352" y="919863"/>
                            </a:cxn>
                            <a:cxn ang="0">
                              <a:pos x="975889" y="927625"/>
                            </a:cxn>
                            <a:cxn ang="0">
                              <a:pos x="969762" y="937840"/>
                            </a:cxn>
                            <a:cxn ang="0">
                              <a:pos x="955057" y="951326"/>
                            </a:cxn>
                            <a:cxn ang="0">
                              <a:pos x="945254" y="959907"/>
                            </a:cxn>
                            <a:cxn ang="0">
                              <a:pos x="935043" y="968080"/>
                            </a:cxn>
                            <a:cxn ang="0">
                              <a:pos x="898281" y="996685"/>
                            </a:cxn>
                            <a:cxn ang="0">
                              <a:pos x="878675" y="1011805"/>
                            </a:cxn>
                            <a:cxn ang="0">
                              <a:pos x="854167" y="1026517"/>
                            </a:cxn>
                            <a:cxn ang="0">
                              <a:pos x="841096" y="1033463"/>
                            </a:cxn>
                            <a:cxn ang="0">
                              <a:pos x="828433" y="1040002"/>
                            </a:cxn>
                            <a:cxn ang="0">
                              <a:pos x="805968" y="1051853"/>
                            </a:cxn>
                            <a:cxn ang="0">
                              <a:pos x="720599" y="1084135"/>
                            </a:cxn>
                            <a:cxn ang="0">
                              <a:pos x="594793" y="1104977"/>
                            </a:cxn>
                            <a:cxn ang="0">
                              <a:pos x="585398" y="1104977"/>
                            </a:cxn>
                            <a:cxn ang="0">
                              <a:pos x="584173" y="1101707"/>
                            </a:cxn>
                            <a:cxn ang="0">
                              <a:pos x="574370" y="1101299"/>
                            </a:cxn>
                            <a:cxn ang="0">
                              <a:pos x="565383" y="1104977"/>
                            </a:cxn>
                            <a:cxn ang="0">
                              <a:pos x="539242" y="1105385"/>
                            </a:cxn>
                            <a:cxn ang="0">
                              <a:pos x="520044" y="1104568"/>
                            </a:cxn>
                            <a:cxn ang="0">
                              <a:pos x="510649" y="1103750"/>
                            </a:cxn>
                            <a:cxn ang="0">
                              <a:pos x="501255" y="1102116"/>
                            </a:cxn>
                            <a:cxn ang="0">
                              <a:pos x="506914" y="1096077"/>
                            </a:cxn>
                            <a:cxn ang="0">
                              <a:pos x="505748" y="1096395"/>
                            </a:cxn>
                            <a:cxn ang="0">
                              <a:pos x="484663" y="1092489"/>
                            </a:cxn>
                            <a:cxn ang="0">
                              <a:pos x="483691" y="1092717"/>
                            </a:cxn>
                            <a:cxn ang="0">
                              <a:pos x="443253" y="1085362"/>
                            </a:cxn>
                            <a:cxn ang="0">
                              <a:pos x="427323" y="1082092"/>
                            </a:cxn>
                            <a:cxn ang="0">
                              <a:pos x="413435" y="1079641"/>
                            </a:cxn>
                            <a:cxn ang="0">
                              <a:pos x="396688" y="1071876"/>
                            </a:cxn>
                            <a:cxn ang="0">
                              <a:pos x="375857" y="1064112"/>
                            </a:cxn>
                            <a:cxn ang="0">
                              <a:pos x="354208" y="1055530"/>
                            </a:cxn>
                            <a:cxn ang="0">
                              <a:pos x="357884" y="1052670"/>
                            </a:cxn>
                            <a:cxn ang="0">
                              <a:pos x="372998" y="1055530"/>
                            </a:cxn>
                            <a:cxn ang="0">
                              <a:pos x="379533" y="1061251"/>
                            </a:cxn>
                            <a:cxn ang="0">
                              <a:pos x="401998" y="1067790"/>
                            </a:cxn>
                            <a:cxn ang="0">
                              <a:pos x="446521" y="1079232"/>
                            </a:cxn>
                            <a:cxn ang="0">
                              <a:pos x="457549" y="1081275"/>
                            </a:cxn>
                            <a:cxn ang="0">
                              <a:pos x="469395" y="1083318"/>
                            </a:cxn>
                            <a:cxn ang="0">
                              <a:pos x="482466" y="1086179"/>
                            </a:cxn>
                            <a:cxn ang="0">
                              <a:pos x="496870" y="1089295"/>
                            </a:cxn>
                            <a:cxn ang="0">
                              <a:pos x="497987" y="1089039"/>
                            </a:cxn>
                            <a:cxn ang="0">
                              <a:pos x="511466" y="1091083"/>
                            </a:cxn>
                            <a:cxn ang="0">
                              <a:pos x="511875" y="1090265"/>
                            </a:cxn>
                            <a:cxn ang="0">
                              <a:pos x="531481" y="1091083"/>
                            </a:cxn>
                            <a:cxn ang="0">
                              <a:pos x="534748" y="1091491"/>
                            </a:cxn>
                            <a:cxn ang="0">
                              <a:pos x="564975" y="1091491"/>
                            </a:cxn>
                            <a:cxn ang="0">
                              <a:pos x="587032" y="1092308"/>
                            </a:cxn>
                            <a:cxn ang="0">
                              <a:pos x="613173" y="1090265"/>
                            </a:cxn>
                            <a:cxn ang="0">
                              <a:pos x="616441" y="1090265"/>
                            </a:cxn>
                            <a:cxn ang="0">
                              <a:pos x="617667" y="1093534"/>
                            </a:cxn>
                            <a:cxn ang="0">
                              <a:pos x="643400" y="1090265"/>
                            </a:cxn>
                            <a:cxn ang="0">
                              <a:pos x="660555" y="1086179"/>
                            </a:cxn>
                            <a:cxn ang="0">
                              <a:pos x="670358" y="1084544"/>
                            </a:cxn>
                            <a:cxn ang="0">
                              <a:pos x="676485" y="1083727"/>
                            </a:cxn>
                            <a:cxn ang="0">
                              <a:pos x="689964" y="1080458"/>
                            </a:cxn>
                            <a:cxn ang="0">
                              <a:pos x="700993" y="1078006"/>
                            </a:cxn>
                            <a:cxn ang="0">
                              <a:pos x="712021" y="1075145"/>
                            </a:cxn>
                            <a:cxn ang="0">
                              <a:pos x="732251" y="1071643"/>
                            </a:cxn>
                            <a:cxn ang="0">
                              <a:pos x="734896" y="1070650"/>
                            </a:cxn>
                            <a:cxn ang="0">
                              <a:pos x="713656" y="1074328"/>
                            </a:cxn>
                            <a:cxn ang="0">
                              <a:pos x="702627" y="1077189"/>
                            </a:cxn>
                            <a:cxn ang="0">
                              <a:pos x="691599" y="1079641"/>
                            </a:cxn>
                            <a:cxn ang="0">
                              <a:pos x="678119" y="1082910"/>
                            </a:cxn>
                            <a:cxn ang="0">
                              <a:pos x="671992" y="1083727"/>
                            </a:cxn>
                            <a:cxn ang="0">
                              <a:pos x="662189" y="1085362"/>
                            </a:cxn>
                            <a:cxn ang="0">
                              <a:pos x="635639" y="1087813"/>
                            </a:cxn>
                            <a:cxn ang="0">
                              <a:pos x="617667" y="1089448"/>
                            </a:cxn>
                            <a:cxn ang="0">
                              <a:pos x="614399" y="1089448"/>
                            </a:cxn>
                            <a:cxn ang="0">
                              <a:pos x="588257" y="1091491"/>
                            </a:cxn>
                            <a:cxn ang="0">
                              <a:pos x="566200" y="1090674"/>
                            </a:cxn>
                            <a:cxn ang="0">
                              <a:pos x="535974" y="1090674"/>
                            </a:cxn>
                            <a:cxn ang="0">
                              <a:pos x="532706" y="1090265"/>
                            </a:cxn>
                            <a:cxn ang="0">
                              <a:pos x="520044" y="1084953"/>
                            </a:cxn>
                            <a:cxn ang="0">
                              <a:pos x="513100" y="1089448"/>
                            </a:cxn>
                            <a:cxn ang="0">
                              <a:pos x="513083" y="1089483"/>
                            </a:cxn>
                            <a:cxn ang="0">
                              <a:pos x="518819" y="1085770"/>
                            </a:cxn>
                            <a:cxn ang="0">
                              <a:pos x="531481" y="1091082"/>
                            </a:cxn>
                            <a:cxn ang="0">
                              <a:pos x="511875" y="1090265"/>
                            </a:cxn>
                            <a:cxn ang="0">
                              <a:pos x="512029" y="1090165"/>
                            </a:cxn>
                            <a:cxn ang="0">
                              <a:pos x="499212" y="1088222"/>
                            </a:cxn>
                            <a:cxn ang="0">
                              <a:pos x="484099" y="1084953"/>
                            </a:cxn>
                            <a:cxn ang="0">
                              <a:pos x="471029" y="1082092"/>
                            </a:cxn>
                            <a:cxn ang="0">
                              <a:pos x="459183" y="1080049"/>
                            </a:cxn>
                            <a:cxn ang="0">
                              <a:pos x="448155" y="1078006"/>
                            </a:cxn>
                            <a:cxn ang="0">
                              <a:pos x="403632" y="1066564"/>
                            </a:cxn>
                            <a:cxn ang="0">
                              <a:pos x="381167" y="1060026"/>
                            </a:cxn>
                            <a:cxn ang="0">
                              <a:pos x="374631" y="1054305"/>
                            </a:cxn>
                            <a:cxn ang="0">
                              <a:pos x="359518" y="1051444"/>
                            </a:cxn>
                            <a:cxn ang="0">
                              <a:pos x="337053" y="1040002"/>
                            </a:cxn>
                            <a:cxn ang="0">
                              <a:pos x="330517" y="1040411"/>
                            </a:cxn>
                            <a:cxn ang="0">
                              <a:pos x="307235" y="1028560"/>
                            </a:cxn>
                            <a:cxn ang="0">
                              <a:pos x="303150" y="1021204"/>
                            </a:cxn>
                            <a:cxn ang="0">
                              <a:pos x="303967" y="1020796"/>
                            </a:cxn>
                            <a:cxn ang="0">
                              <a:pos x="318264" y="1028560"/>
                            </a:cxn>
                            <a:cxn ang="0">
                              <a:pos x="332560" y="1036324"/>
                            </a:cxn>
                            <a:cxn ang="0">
                              <a:pos x="336644" y="1033872"/>
                            </a:cxn>
                            <a:cxn ang="0">
                              <a:pos x="319897" y="1022839"/>
                            </a:cxn>
                            <a:cxn ang="0">
                              <a:pos x="306010" y="1016709"/>
                            </a:cxn>
                            <a:cxn ang="0">
                              <a:pos x="286812" y="1005676"/>
                            </a:cxn>
                            <a:cxn ang="0">
                              <a:pos x="270473" y="995051"/>
                            </a:cxn>
                            <a:cxn ang="0">
                              <a:pos x="244740" y="984018"/>
                            </a:cxn>
                            <a:cxn ang="0">
                              <a:pos x="234937" y="975845"/>
                            </a:cxn>
                            <a:cxn ang="0">
                              <a:pos x="236979" y="975027"/>
                            </a:cxn>
                            <a:cxn ang="0">
                              <a:pos x="246782" y="977888"/>
                            </a:cxn>
                            <a:cxn ang="0">
                              <a:pos x="226359" y="956638"/>
                            </a:cxn>
                            <a:cxn ang="0">
                              <a:pos x="214922" y="947239"/>
                            </a:cxn>
                            <a:cxn ang="0">
                              <a:pos x="204302" y="937840"/>
                            </a:cxn>
                            <a:cxn ang="0">
                              <a:pos x="190823" y="926807"/>
                            </a:cxn>
                            <a:cxn ang="0">
                              <a:pos x="171217" y="905149"/>
                            </a:cxn>
                            <a:cxn ang="0">
                              <a:pos x="169872" y="900943"/>
                            </a:cxn>
                            <a:cxn ang="0">
                              <a:pos x="165907" y="896976"/>
                            </a:cxn>
                            <a:cxn ang="0">
                              <a:pos x="152428" y="882265"/>
                            </a:cxn>
                            <a:cxn ang="0">
                              <a:pos x="150794" y="874909"/>
                            </a:cxn>
                            <a:cxn ang="0">
                              <a:pos x="145484" y="867553"/>
                            </a:cxn>
                            <a:cxn ang="0">
                              <a:pos x="144851" y="866561"/>
                            </a:cxn>
                            <a:cxn ang="0">
                              <a:pos x="138539" y="862241"/>
                            </a:cxn>
                            <a:cxn ang="0">
                              <a:pos x="126286" y="844669"/>
                            </a:cxn>
                            <a:cxn ang="0">
                              <a:pos x="119342" y="828324"/>
                            </a:cxn>
                            <a:cxn ang="0">
                              <a:pos x="118525" y="828324"/>
                            </a:cxn>
                            <a:cxn ang="0">
                              <a:pos x="109131" y="810343"/>
                            </a:cxn>
                            <a:cxn ang="0">
                              <a:pos x="100144" y="792363"/>
                            </a:cxn>
                            <a:cxn ang="0">
                              <a:pos x="90750" y="771522"/>
                            </a:cxn>
                            <a:cxn ang="0">
                              <a:pos x="82172" y="750273"/>
                            </a:cxn>
                            <a:cxn ang="0">
                              <a:pos x="90750" y="764575"/>
                            </a:cxn>
                            <a:cxn ang="0">
                              <a:pos x="99327" y="782555"/>
                            </a:cxn>
                            <a:cxn ang="0">
                              <a:pos x="102186" y="792363"/>
                            </a:cxn>
                            <a:cxn ang="0">
                              <a:pos x="103368" y="794096"/>
                            </a:cxn>
                            <a:cxn ang="0">
                              <a:pos x="101914" y="786531"/>
                            </a:cxn>
                            <a:cxn ang="0">
                              <a:pos x="98121" y="779643"/>
                            </a:cxn>
                            <a:cxn ang="0">
                              <a:pos x="91946" y="765753"/>
                            </a:cxn>
                            <a:cxn ang="0">
                              <a:pos x="84622" y="753541"/>
                            </a:cxn>
                            <a:cxn ang="0">
                              <a:pos x="75636" y="729023"/>
                            </a:cxn>
                            <a:cxn ang="0">
                              <a:pos x="67937" y="703888"/>
                            </a:cxn>
                            <a:cxn ang="0">
                              <a:pos x="65409" y="696561"/>
                            </a:cxn>
                            <a:cxn ang="0">
                              <a:pos x="54399" y="652592"/>
                            </a:cxn>
                            <a:cxn ang="0">
                              <a:pos x="49529" y="620672"/>
                            </a:cxn>
                            <a:cxn ang="0">
                              <a:pos x="49495" y="621549"/>
                            </a:cxn>
                            <a:cxn ang="0">
                              <a:pos x="49903" y="628087"/>
                            </a:cxn>
                            <a:cxn ang="0">
                              <a:pos x="51945" y="643207"/>
                            </a:cxn>
                            <a:cxn ang="0">
                              <a:pos x="54396" y="658736"/>
                            </a:cxn>
                            <a:cxn ang="0">
                              <a:pos x="50311" y="645251"/>
                            </a:cxn>
                            <a:cxn ang="0">
                              <a:pos x="47452" y="628087"/>
                            </a:cxn>
                            <a:cxn ang="0">
                              <a:pos x="44185" y="628087"/>
                            </a:cxn>
                            <a:cxn ang="0">
                              <a:pos x="42142" y="612559"/>
                            </a:cxn>
                            <a:cxn ang="0">
                              <a:pos x="39283" y="602751"/>
                            </a:cxn>
                            <a:cxn ang="0">
                              <a:pos x="36832" y="593353"/>
                            </a:cxn>
                            <a:cxn ang="0">
                              <a:pos x="29888" y="585997"/>
                            </a:cxn>
                            <a:cxn ang="0">
                              <a:pos x="27846" y="585997"/>
                            </a:cxn>
                            <a:cxn ang="0">
                              <a:pos x="25804" y="575781"/>
                            </a:cxn>
                            <a:cxn ang="0">
                              <a:pos x="24987" y="562704"/>
                            </a:cxn>
                            <a:cxn ang="0">
                              <a:pos x="26621" y="544315"/>
                            </a:cxn>
                            <a:cxn ang="0">
                              <a:pos x="27438" y="537777"/>
                            </a:cxn>
                            <a:cxn ang="0">
                              <a:pos x="28829" y="533292"/>
                            </a:cxn>
                            <a:cxn ang="0">
                              <a:pos x="28152" y="523066"/>
                            </a:cxn>
                            <a:cxn ang="0">
                              <a:pos x="29071" y="507946"/>
                            </a:cxn>
                            <a:cxn ang="0">
                              <a:pos x="30705" y="504881"/>
                            </a:cxn>
                            <a:cxn ang="0">
                              <a:pos x="30705" y="503042"/>
                            </a:cxn>
                            <a:cxn ang="0">
                              <a:pos x="27438" y="509172"/>
                            </a:cxn>
                            <a:cxn ang="0">
                              <a:pos x="24579" y="505085"/>
                            </a:cxn>
                            <a:cxn ang="0">
                              <a:pos x="19268" y="497730"/>
                            </a:cxn>
                            <a:cxn ang="0">
                              <a:pos x="18298" y="491907"/>
                            </a:cxn>
                            <a:cxn ang="0">
                              <a:pos x="18043" y="492417"/>
                            </a:cxn>
                            <a:cxn ang="0">
                              <a:pos x="16409" y="508763"/>
                            </a:cxn>
                            <a:cxn ang="0">
                              <a:pos x="15184" y="525109"/>
                            </a:cxn>
                            <a:cxn ang="0">
                              <a:pos x="13958" y="537777"/>
                            </a:cxn>
                            <a:cxn ang="0">
                              <a:pos x="13958" y="563930"/>
                            </a:cxn>
                            <a:cxn ang="0">
                              <a:pos x="14367" y="577415"/>
                            </a:cxn>
                            <a:cxn ang="0">
                              <a:pos x="15184" y="590900"/>
                            </a:cxn>
                            <a:cxn ang="0">
                              <a:pos x="11508" y="603569"/>
                            </a:cxn>
                            <a:cxn ang="0">
                              <a:pos x="10691" y="603569"/>
                            </a:cxn>
                            <a:cxn ang="0">
                              <a:pos x="8240" y="579050"/>
                            </a:cxn>
                            <a:cxn ang="0">
                              <a:pos x="8240" y="553714"/>
                            </a:cxn>
                            <a:cxn ang="0">
                              <a:pos x="10282" y="534099"/>
                            </a:cxn>
                            <a:cxn ang="0">
                              <a:pos x="13957" y="537775"/>
                            </a:cxn>
                            <a:cxn ang="0">
                              <a:pos x="10691" y="533691"/>
                            </a:cxn>
                            <a:cxn ang="0">
                              <a:pos x="9874" y="518979"/>
                            </a:cxn>
                            <a:cxn ang="0">
                              <a:pos x="10691" y="496504"/>
                            </a:cxn>
                            <a:cxn ang="0">
                              <a:pos x="11099" y="490374"/>
                            </a:cxn>
                            <a:cxn ang="0">
                              <a:pos x="12325" y="480158"/>
                            </a:cxn>
                            <a:cxn ang="0">
                              <a:pos x="17226" y="461769"/>
                            </a:cxn>
                            <a:cxn ang="0">
                              <a:pos x="19668" y="449553"/>
                            </a:cxn>
                            <a:cxn ang="0">
                              <a:pos x="18860" y="446649"/>
                            </a:cxn>
                            <a:cxn ang="0">
                              <a:pos x="16001" y="462995"/>
                            </a:cxn>
                            <a:cxn ang="0">
                              <a:pos x="11099" y="481384"/>
                            </a:cxn>
                            <a:cxn ang="0">
                              <a:pos x="9874" y="491600"/>
                            </a:cxn>
                            <a:cxn ang="0">
                              <a:pos x="9465" y="497730"/>
                            </a:cxn>
                            <a:cxn ang="0">
                              <a:pos x="8648" y="520205"/>
                            </a:cxn>
                            <a:cxn ang="0">
                              <a:pos x="9465" y="534916"/>
                            </a:cxn>
                            <a:cxn ang="0">
                              <a:pos x="7423" y="554531"/>
                            </a:cxn>
                            <a:cxn ang="0">
                              <a:pos x="7423" y="579867"/>
                            </a:cxn>
                            <a:cxn ang="0">
                              <a:pos x="9874" y="604386"/>
                            </a:cxn>
                            <a:cxn ang="0">
                              <a:pos x="10691" y="604386"/>
                            </a:cxn>
                            <a:cxn ang="0">
                              <a:pos x="16001" y="627679"/>
                            </a:cxn>
                            <a:cxn ang="0">
                              <a:pos x="18860" y="646885"/>
                            </a:cxn>
                            <a:cxn ang="0">
                              <a:pos x="24987" y="666500"/>
                            </a:cxn>
                            <a:cxn ang="0">
                              <a:pos x="34637" y="708680"/>
                            </a:cxn>
                            <a:cxn ang="0">
                              <a:pos x="35479" y="716764"/>
                            </a:cxn>
                            <a:cxn ang="0">
                              <a:pos x="37241" y="716764"/>
                            </a:cxn>
                            <a:cxn ang="0">
                              <a:pos x="46227" y="738422"/>
                            </a:cxn>
                            <a:cxn ang="0">
                              <a:pos x="49495" y="749455"/>
                            </a:cxn>
                            <a:cxn ang="0">
                              <a:pos x="43368" y="740056"/>
                            </a:cxn>
                            <a:cxn ang="0">
                              <a:pos x="36832" y="725345"/>
                            </a:cxn>
                            <a:cxn ang="0">
                              <a:pos x="36424" y="729431"/>
                            </a:cxn>
                            <a:cxn ang="0">
                              <a:pos x="32870" y="718411"/>
                            </a:cxn>
                            <a:cxn ang="0">
                              <a:pos x="30297" y="718807"/>
                            </a:cxn>
                            <a:cxn ang="0">
                              <a:pos x="27438" y="709408"/>
                            </a:cxn>
                            <a:cxn ang="0">
                              <a:pos x="17634" y="686932"/>
                            </a:cxn>
                            <a:cxn ang="0">
                              <a:pos x="11508" y="666909"/>
                            </a:cxn>
                            <a:cxn ang="0">
                              <a:pos x="11099" y="650154"/>
                            </a:cxn>
                            <a:cxn ang="0">
                              <a:pos x="8240" y="630539"/>
                            </a:cxn>
                            <a:cxn ang="0">
                              <a:pos x="6197" y="610924"/>
                            </a:cxn>
                            <a:cxn ang="0">
                              <a:pos x="1705" y="596622"/>
                            </a:cxn>
                            <a:cxn ang="0">
                              <a:pos x="4564" y="520614"/>
                            </a:cxn>
                            <a:cxn ang="0">
                              <a:pos x="7423" y="500999"/>
                            </a:cxn>
                            <a:cxn ang="0">
                              <a:pos x="4972" y="490374"/>
                            </a:cxn>
                            <a:cxn ang="0">
                              <a:pos x="9874" y="460952"/>
                            </a:cxn>
                            <a:cxn ang="0">
                              <a:pos x="11099" y="454005"/>
                            </a:cxn>
                            <a:cxn ang="0">
                              <a:pos x="14367" y="430303"/>
                            </a:cxn>
                            <a:cxn ang="0">
                              <a:pos x="22945" y="413140"/>
                            </a:cxn>
                            <a:cxn ang="0">
                              <a:pos x="20902" y="436433"/>
                            </a:cxn>
                            <a:cxn ang="0">
                              <a:pos x="22944" y="432441"/>
                            </a:cxn>
                            <a:cxn ang="0">
                              <a:pos x="24170" y="422896"/>
                            </a:cxn>
                            <a:cxn ang="0">
                              <a:pos x="24579" y="412323"/>
                            </a:cxn>
                            <a:cxn ang="0">
                              <a:pos x="28254" y="398837"/>
                            </a:cxn>
                            <a:cxn ang="0">
                              <a:pos x="33973" y="378405"/>
                            </a:cxn>
                            <a:cxn ang="0">
                              <a:pos x="40917" y="357564"/>
                            </a:cxn>
                            <a:cxn ang="0">
                              <a:pos x="41437" y="356979"/>
                            </a:cxn>
                            <a:cxn ang="0">
                              <a:pos x="44593" y="340401"/>
                            </a:cxn>
                            <a:cxn ang="0">
                              <a:pos x="49086" y="328550"/>
                            </a:cxn>
                            <a:cxn ang="0">
                              <a:pos x="54397" y="318743"/>
                            </a:cxn>
                            <a:cxn ang="0">
                              <a:pos x="65017" y="298311"/>
                            </a:cxn>
                            <a:cxn ang="0">
                              <a:pos x="73594" y="279922"/>
                            </a:cxn>
                            <a:cxn ang="0">
                              <a:pos x="85848" y="256220"/>
                            </a:cxn>
                            <a:cxn ang="0">
                              <a:pos x="94834" y="246004"/>
                            </a:cxn>
                            <a:cxn ang="0">
                              <a:pos x="102186" y="231702"/>
                            </a:cxn>
                            <a:cxn ang="0">
                              <a:pos x="108314" y="222711"/>
                            </a:cxn>
                            <a:cxn ang="0">
                              <a:pos x="114849" y="219442"/>
                            </a:cxn>
                            <a:cxn ang="0">
                              <a:pos x="116483" y="216990"/>
                            </a:cxn>
                            <a:cxn ang="0">
                              <a:pos x="123018" y="203914"/>
                            </a:cxn>
                            <a:cxn ang="0">
                              <a:pos x="135680" y="189202"/>
                            </a:cxn>
                            <a:cxn ang="0">
                              <a:pos x="136025" y="195351"/>
                            </a:cxn>
                            <a:cxn ang="0">
                              <a:pos x="135102" y="197936"/>
                            </a:cxn>
                            <a:cxn ang="0">
                              <a:pos x="148343" y="184299"/>
                            </a:cxn>
                            <a:cxn ang="0">
                              <a:pos x="154878" y="175717"/>
                            </a:cxn>
                            <a:cxn ang="0">
                              <a:pos x="163456" y="167545"/>
                            </a:cxn>
                            <a:cxn ang="0">
                              <a:pos x="164195" y="168366"/>
                            </a:cxn>
                            <a:cxn ang="0">
                              <a:pos x="163865" y="167953"/>
                            </a:cxn>
                            <a:cxn ang="0">
                              <a:pos x="174485" y="157328"/>
                            </a:cxn>
                            <a:cxn ang="0">
                              <a:pos x="185105" y="147521"/>
                            </a:cxn>
                            <a:cxn ang="0">
                              <a:pos x="196542" y="135261"/>
                            </a:cxn>
                            <a:cxn ang="0">
                              <a:pos x="212471" y="123410"/>
                            </a:cxn>
                            <a:cxn ang="0">
                              <a:pos x="229627" y="110743"/>
                            </a:cxn>
                            <a:cxn ang="0">
                              <a:pos x="239884" y="103584"/>
                            </a:cxn>
                            <a:cxn ang="0">
                              <a:pos x="246782" y="97257"/>
                            </a:cxn>
                            <a:cxn ang="0">
                              <a:pos x="259036" y="89902"/>
                            </a:cxn>
                            <a:cxn ang="0">
                              <a:pos x="272107" y="82955"/>
                            </a:cxn>
                            <a:cxn ang="0">
                              <a:pos x="273837" y="82065"/>
                            </a:cxn>
                            <a:cxn ang="0">
                              <a:pos x="278285" y="77694"/>
                            </a:cxn>
                            <a:cxn ang="0">
                              <a:pos x="285587" y="72330"/>
                            </a:cxn>
                            <a:cxn ang="0">
                              <a:pos x="293603" y="68244"/>
                            </a:cxn>
                            <a:cxn ang="0">
                              <a:pos x="299274" y="66938"/>
                            </a:cxn>
                            <a:cxn ang="0">
                              <a:pos x="300291" y="66200"/>
                            </a:cxn>
                            <a:cxn ang="0">
                              <a:pos x="411393" y="21249"/>
                            </a:cxn>
                            <a:cxn ang="0">
                              <a:pos x="415515" y="20352"/>
                            </a:cxn>
                            <a:cxn ang="0">
                              <a:pos x="426914" y="16345"/>
                            </a:cxn>
                            <a:cxn ang="0">
                              <a:pos x="434777" y="14762"/>
                            </a:cxn>
                            <a:cxn ang="0">
                              <a:pos x="438877" y="14727"/>
                            </a:cxn>
                            <a:cxn ang="0">
                              <a:pos x="440394" y="14302"/>
                            </a:cxn>
                            <a:cxn ang="0">
                              <a:pos x="533523" y="2043"/>
                            </a:cxn>
                            <a:cxn ang="0">
                              <a:pos x="559971" y="1941"/>
                            </a:cxn>
                            <a:cxn ang="0">
                              <a:pos x="588257" y="2451"/>
                            </a:cxn>
                            <a:cxn ang="0">
                              <a:pos x="588784" y="2847"/>
                            </a:cxn>
                            <a:cxn ang="0">
                              <a:pos x="602554" y="1226"/>
                            </a:cxn>
                            <a:cxn ang="0">
                              <a:pos x="615216" y="3269"/>
                            </a:cxn>
                            <a:cxn ang="0">
                              <a:pos x="627878" y="5721"/>
                            </a:cxn>
                            <a:cxn ang="0">
                              <a:pos x="634411" y="7206"/>
                            </a:cxn>
                            <a:cxn ang="0">
                              <a:pos x="627470" y="5312"/>
                            </a:cxn>
                            <a:cxn ang="0">
                              <a:pos x="614807" y="2860"/>
                            </a:cxn>
                            <a:cxn ang="0">
                              <a:pos x="602145" y="817"/>
                            </a:cxn>
                            <a:cxn ang="0">
                              <a:pos x="602145" y="0"/>
                            </a:cxn>
                          </a:cxnLst>
                          <a:rect l="txL" t="txT" r="txR" b="txB"/>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25098"/>
                          </a:srgbClr>
                        </a:solidFill>
                        <a:ln>
                          <a:noFill/>
                        </a:ln>
                      </wps:spPr>
                      <wps:txbx>
                        <w:txbxContent>
                          <w:p>
                            <w:pPr>
                              <w:jc w:val="center"/>
                            </w:pPr>
                          </w:p>
                        </w:txbxContent>
                      </wps:txbx>
                      <wps:bodyPr anchor="ctr" upright="1"/>
                    </wps:wsp>
                    <wps:wsp>
                      <wps:cNvPr id="7" name="Freeform: Shape 10"/>
                      <wps:cNvSpPr/>
                      <wps:spPr>
                        <a:xfrm rot="-10800000" flipH="1">
                          <a:off x="54017" y="94826"/>
                          <a:ext cx="27838" cy="27475"/>
                        </a:xfrm>
                        <a:custGeom>
                          <a:avLst/>
                          <a:gdLst>
                            <a:gd name="A1" fmla="val 0"/>
                            <a:gd name="A2" fmla="val 0"/>
                            <a:gd name="A3" fmla="val 0"/>
                          </a:gdLst>
                          <a:ahLst/>
                          <a:cxnLst>
                            <a:cxn ang="0">
                              <a:pos x="1513495" y="2732553"/>
                            </a:cxn>
                            <a:cxn ang="0">
                              <a:pos x="1500485" y="2739558"/>
                            </a:cxn>
                            <a:cxn ang="0">
                              <a:pos x="1501264" y="2739893"/>
                            </a:cxn>
                            <a:cxn ang="0">
                              <a:pos x="1621672" y="2661428"/>
                            </a:cxn>
                            <a:cxn ang="0">
                              <a:pos x="1579607" y="2671445"/>
                            </a:cxn>
                            <a:cxn ang="0">
                              <a:pos x="1516509" y="2679458"/>
                            </a:cxn>
                            <a:cxn ang="0">
                              <a:pos x="1513505" y="2671445"/>
                            </a:cxn>
                            <a:cxn ang="0">
                              <a:pos x="1557573" y="2667438"/>
                            </a:cxn>
                            <a:cxn ang="0">
                              <a:pos x="1621672" y="2661428"/>
                            </a:cxn>
                            <a:cxn ang="0">
                              <a:pos x="1731091" y="2650943"/>
                            </a:cxn>
                            <a:cxn ang="0">
                              <a:pos x="1728521" y="2651668"/>
                            </a:cxn>
                            <a:cxn ang="0">
                              <a:pos x="1729839" y="2651412"/>
                            </a:cxn>
                            <a:cxn ang="0">
                              <a:pos x="946130" y="2635886"/>
                            </a:cxn>
                            <a:cxn ang="0">
                              <a:pos x="990699" y="2647405"/>
                            </a:cxn>
                            <a:cxn ang="0">
                              <a:pos x="1009729" y="2648406"/>
                            </a:cxn>
                            <a:cxn ang="0">
                              <a:pos x="1062810" y="2674451"/>
                            </a:cxn>
                            <a:cxn ang="0">
                              <a:pos x="1086847" y="2679458"/>
                            </a:cxn>
                            <a:cxn ang="0">
                              <a:pos x="1088351" y="2679960"/>
                            </a:cxn>
                            <a:cxn ang="0">
                              <a:pos x="1093858" y="2674451"/>
                            </a:cxn>
                            <a:cxn ang="0">
                              <a:pos x="1114890" y="2680461"/>
                            </a:cxn>
                            <a:cxn ang="0">
                              <a:pos x="1135923" y="2685468"/>
                            </a:cxn>
                            <a:cxn ang="0">
                              <a:pos x="1177365" y="2695108"/>
                            </a:cxn>
                            <a:cxn ang="0">
                              <a:pos x="1177988" y="2694484"/>
                            </a:cxn>
                            <a:cxn ang="0">
                              <a:pos x="1226062" y="2702497"/>
                            </a:cxn>
                            <a:cxn ang="0">
                              <a:pos x="1249097" y="2706504"/>
                            </a:cxn>
                            <a:cxn ang="0">
                              <a:pos x="1272133" y="2708507"/>
                            </a:cxn>
                            <a:cxn ang="0">
                              <a:pos x="1319205" y="2710511"/>
                            </a:cxn>
                            <a:cxn ang="0">
                              <a:pos x="1383304" y="2709508"/>
                            </a:cxn>
                            <a:cxn ang="0">
                              <a:pos x="1386086" y="2709508"/>
                            </a:cxn>
                            <a:cxn ang="0">
                              <a:pos x="1392318" y="2706002"/>
                            </a:cxn>
                            <a:cxn ang="0">
                              <a:pos x="1406340" y="2701495"/>
                            </a:cxn>
                            <a:cxn ang="0">
                              <a:pos x="1420612" y="2701245"/>
                            </a:cxn>
                            <a:cxn ang="0">
                              <a:pos x="1430377" y="2702496"/>
                            </a:cxn>
                            <a:cxn ang="0">
                              <a:pos x="1433005" y="2709508"/>
                            </a:cxn>
                            <a:cxn ang="0">
                              <a:pos x="1455415" y="2709508"/>
                            </a:cxn>
                            <a:cxn ang="0">
                              <a:pos x="1448404" y="2719525"/>
                            </a:cxn>
                            <a:cxn ang="0">
                              <a:pos x="1444398" y="2724534"/>
                            </a:cxn>
                            <a:cxn ang="0">
                              <a:pos x="1431378" y="2730544"/>
                            </a:cxn>
                            <a:cxn ang="0">
                              <a:pos x="1407341" y="2730544"/>
                            </a:cxn>
                            <a:cxn ang="0">
                              <a:pos x="1376293" y="2728541"/>
                            </a:cxn>
                            <a:cxn ang="0">
                              <a:pos x="1309190" y="2726537"/>
                            </a:cxn>
                            <a:cxn ang="0">
                              <a:pos x="1259112" y="2722531"/>
                            </a:cxn>
                            <a:cxn ang="0">
                              <a:pos x="1215044" y="2716521"/>
                            </a:cxn>
                            <a:cxn ang="0">
                              <a:pos x="1170977" y="2709508"/>
                            </a:cxn>
                            <a:cxn ang="0">
                              <a:pos x="1103874" y="2699492"/>
                            </a:cxn>
                            <a:cxn ang="0">
                              <a:pos x="1051794" y="2682464"/>
                            </a:cxn>
                            <a:cxn ang="0">
                              <a:pos x="1052396" y="2682027"/>
                            </a:cxn>
                            <a:cxn ang="0">
                              <a:pos x="1021747" y="2672447"/>
                            </a:cxn>
                            <a:cxn ang="0">
                              <a:pos x="994705" y="2660427"/>
                            </a:cxn>
                            <a:cxn ang="0">
                              <a:pos x="963658" y="2650411"/>
                            </a:cxn>
                            <a:cxn ang="0">
                              <a:pos x="931608" y="2639392"/>
                            </a:cxn>
                            <a:cxn ang="0">
                              <a:pos x="946130" y="2635886"/>
                            </a:cxn>
                            <a:cxn ang="0">
                              <a:pos x="1535691" y="2614411"/>
                            </a:cxn>
                            <a:cxn ang="0">
                              <a:pos x="1520388" y="2616746"/>
                            </a:cxn>
                            <a:cxn ang="0">
                              <a:pos x="1414560" y="2622091"/>
                            </a:cxn>
                            <a:cxn ang="0">
                              <a:pos x="1449406" y="2626370"/>
                            </a:cxn>
                            <a:cxn ang="0">
                              <a:pos x="1458420" y="2624366"/>
                            </a:cxn>
                            <a:cxn ang="0">
                              <a:pos x="1520516" y="2617355"/>
                            </a:cxn>
                            <a:cxn ang="0">
                              <a:pos x="1530734" y="2615368"/>
                            </a:cxn>
                            <a:cxn ang="0">
                              <a:pos x="1630773" y="2599897"/>
                            </a:cxn>
                            <a:cxn ang="0">
                              <a:pos x="1578797" y="2607831"/>
                            </a:cxn>
                            <a:cxn ang="0">
                              <a:pos x="1596633" y="2608340"/>
                            </a:cxn>
                            <a:cxn ang="0">
                              <a:pos x="1622298" y="2603582"/>
                            </a:cxn>
                            <a:cxn ang="0">
                              <a:pos x="1820500" y="2597580"/>
                            </a:cxn>
                            <a:cxn ang="0">
                              <a:pos x="1657486" y="2640998"/>
                            </a:cxn>
                            <a:cxn ang="0">
                              <a:pos x="1739979" y="2622614"/>
                            </a:cxn>
                            <a:cxn ang="0">
                              <a:pos x="775368" y="2577288"/>
                            </a:cxn>
                            <a:cxn ang="0">
                              <a:pos x="890545" y="2626370"/>
                            </a:cxn>
                            <a:cxn ang="0">
                              <a:pos x="931608" y="2639392"/>
                            </a:cxn>
                            <a:cxn ang="0">
                              <a:pos x="962656" y="2650410"/>
                            </a:cxn>
                            <a:cxn ang="0">
                              <a:pos x="993704" y="2660426"/>
                            </a:cxn>
                            <a:cxn ang="0">
                              <a:pos x="1020745" y="2672446"/>
                            </a:cxn>
                            <a:cxn ang="0">
                              <a:pos x="1014736" y="2677455"/>
                            </a:cxn>
                            <a:cxn ang="0">
                              <a:pos x="998711" y="2674450"/>
                            </a:cxn>
                            <a:cxn ang="0">
                              <a:pos x="941624" y="2653415"/>
                            </a:cxn>
                            <a:cxn ang="0">
                              <a:pos x="913581" y="2642396"/>
                            </a:cxn>
                            <a:cxn ang="0">
                              <a:pos x="885537" y="2630376"/>
                            </a:cxn>
                            <a:cxn ang="0">
                              <a:pos x="848480" y="2617355"/>
                            </a:cxn>
                            <a:cxn ang="0">
                              <a:pos x="816430" y="2603332"/>
                            </a:cxn>
                            <a:cxn ang="0">
                              <a:pos x="791392" y="2590310"/>
                            </a:cxn>
                            <a:cxn ang="0">
                              <a:pos x="775368" y="2577288"/>
                            </a:cxn>
                            <a:cxn ang="0">
                              <a:pos x="822441" y="2552247"/>
                            </a:cxn>
                            <a:cxn ang="0">
                              <a:pos x="877525" y="2580294"/>
                            </a:cxn>
                            <a:cxn ang="0">
                              <a:pos x="870515" y="2584301"/>
                            </a:cxn>
                            <a:cxn ang="0">
                              <a:pos x="806416" y="2553248"/>
                            </a:cxn>
                            <a:cxn ang="0">
                              <a:pos x="822441" y="2552247"/>
                            </a:cxn>
                            <a:cxn ang="0">
                              <a:pos x="619127" y="2484134"/>
                            </a:cxn>
                            <a:cxn ang="0">
                              <a:pos x="687232" y="2522197"/>
                            </a:cxn>
                            <a:cxn ang="0">
                              <a:pos x="701254" y="2538224"/>
                            </a:cxn>
                            <a:cxn ang="0">
                              <a:pos x="669204" y="2521195"/>
                            </a:cxn>
                            <a:cxn ang="0">
                              <a:pos x="645167" y="2506171"/>
                            </a:cxn>
                            <a:cxn ang="0">
                              <a:pos x="619127" y="2484134"/>
                            </a:cxn>
                            <a:cxn ang="0">
                              <a:pos x="738552" y="2458431"/>
                            </a:cxn>
                            <a:cxn ang="0">
                              <a:pos x="738561" y="2458716"/>
                            </a:cxn>
                            <a:cxn ang="0">
                              <a:pos x="741944" y="2462811"/>
                            </a:cxn>
                            <a:cxn ang="0">
                              <a:pos x="742316" y="2461095"/>
                            </a:cxn>
                            <a:cxn ang="0">
                              <a:pos x="2201196" y="2392679"/>
                            </a:cxn>
                            <a:cxn ang="0">
                              <a:pos x="2197559" y="2392982"/>
                            </a:cxn>
                            <a:cxn ang="0">
                              <a:pos x="2137466" y="2436054"/>
                            </a:cxn>
                            <a:cxn ang="0">
                              <a:pos x="2078374" y="2468107"/>
                            </a:cxn>
                            <a:cxn ang="0">
                              <a:pos x="2036310" y="2493148"/>
                            </a:cxn>
                            <a:cxn ang="0">
                              <a:pos x="2013275" y="2503165"/>
                            </a:cxn>
                            <a:cxn ang="0">
                              <a:pos x="1989238" y="2513182"/>
                            </a:cxn>
                            <a:cxn ang="0">
                              <a:pos x="1960192" y="2528207"/>
                            </a:cxn>
                            <a:cxn ang="0">
                              <a:pos x="1938158" y="2541228"/>
                            </a:cxn>
                            <a:cxn ang="0">
                              <a:pos x="1906109" y="2554251"/>
                            </a:cxn>
                            <a:cxn ang="0">
                              <a:pos x="1873059" y="2566271"/>
                            </a:cxn>
                            <a:cxn ang="0">
                              <a:pos x="1864044" y="2575285"/>
                            </a:cxn>
                            <a:cxn ang="0">
                              <a:pos x="1850023" y="2580294"/>
                            </a:cxn>
                            <a:cxn ang="0">
                              <a:pos x="1814969" y="2586304"/>
                            </a:cxn>
                            <a:cxn ang="0">
                              <a:pos x="1769899" y="2600327"/>
                            </a:cxn>
                            <a:cxn ang="0">
                              <a:pos x="1728836" y="2613348"/>
                            </a:cxn>
                            <a:cxn ang="0">
                              <a:pos x="1683767" y="2626371"/>
                            </a:cxn>
                            <a:cxn ang="0">
                              <a:pos x="1627680" y="2640394"/>
                            </a:cxn>
                            <a:cxn ang="0">
                              <a:pos x="1548559" y="2653415"/>
                            </a:cxn>
                            <a:cxn ang="0">
                              <a:pos x="1546556" y="2656421"/>
                            </a:cxn>
                            <a:cxn ang="0">
                              <a:pos x="1508514" y="2665933"/>
                            </a:cxn>
                            <a:cxn ang="0">
                              <a:pos x="1509499" y="2666437"/>
                            </a:cxn>
                            <a:cxn ang="0">
                              <a:pos x="1551746" y="2655874"/>
                            </a:cxn>
                            <a:cxn ang="0">
                              <a:pos x="1552565" y="2653415"/>
                            </a:cxn>
                            <a:cxn ang="0">
                              <a:pos x="1631687" y="2640394"/>
                            </a:cxn>
                            <a:cxn ang="0">
                              <a:pos x="1687774" y="2626371"/>
                            </a:cxn>
                            <a:cxn ang="0">
                              <a:pos x="1732843" y="2613348"/>
                            </a:cxn>
                            <a:cxn ang="0">
                              <a:pos x="1773906" y="2600327"/>
                            </a:cxn>
                            <a:cxn ang="0">
                              <a:pos x="1818975" y="2586304"/>
                            </a:cxn>
                            <a:cxn ang="0">
                              <a:pos x="1854030" y="2580294"/>
                            </a:cxn>
                            <a:cxn ang="0">
                              <a:pos x="1830300" y="2594534"/>
                            </a:cxn>
                            <a:cxn ang="0">
                              <a:pos x="1830994" y="2594317"/>
                            </a:cxn>
                            <a:cxn ang="0">
                              <a:pos x="1856033" y="2579292"/>
                            </a:cxn>
                            <a:cxn ang="0">
                              <a:pos x="1870055" y="2574284"/>
                            </a:cxn>
                            <a:cxn ang="0">
                              <a:pos x="1870988" y="2574025"/>
                            </a:cxn>
                            <a:cxn ang="0">
                              <a:pos x="1877065" y="2567272"/>
                            </a:cxn>
                            <a:cxn ang="0">
                              <a:pos x="1910116" y="2555252"/>
                            </a:cxn>
                            <a:cxn ang="0">
                              <a:pos x="1942166" y="2542231"/>
                            </a:cxn>
                            <a:cxn ang="0">
                              <a:pos x="1964200" y="2529208"/>
                            </a:cxn>
                            <a:cxn ang="0">
                              <a:pos x="1993244" y="2514184"/>
                            </a:cxn>
                            <a:cxn ang="0">
                              <a:pos x="2017281" y="2504167"/>
                            </a:cxn>
                            <a:cxn ang="0">
                              <a:pos x="2033764" y="2497001"/>
                            </a:cxn>
                            <a:cxn ang="0">
                              <a:pos x="2042320" y="2491145"/>
                            </a:cxn>
                            <a:cxn ang="0">
                              <a:pos x="2084385" y="2466104"/>
                            </a:cxn>
                            <a:cxn ang="0">
                              <a:pos x="2143475" y="2434051"/>
                            </a:cxn>
                            <a:cxn ang="0">
                              <a:pos x="483748" y="2378827"/>
                            </a:cxn>
                            <a:cxn ang="0">
                              <a:pos x="487550" y="2382089"/>
                            </a:cxn>
                            <a:cxn ang="0">
                              <a:pos x="488849" y="2382751"/>
                            </a:cxn>
                            <a:cxn ang="0">
                              <a:pos x="2207918" y="2352678"/>
                            </a:cxn>
                            <a:cxn ang="0">
                              <a:pos x="2207574" y="2352915"/>
                            </a:cxn>
                            <a:cxn ang="0">
                              <a:pos x="2207574" y="2353201"/>
                            </a:cxn>
                            <a:cxn ang="0">
                              <a:pos x="2209166" y="2353428"/>
                            </a:cxn>
                            <a:cxn ang="0">
                              <a:pos x="2209577" y="2352915"/>
                            </a:cxn>
                            <a:cxn ang="0">
                              <a:pos x="2229555" y="2337727"/>
                            </a:cxn>
                            <a:cxn ang="0">
                              <a:pos x="2223642" y="2341812"/>
                            </a:cxn>
                            <a:cxn ang="0">
                              <a:pos x="2222597" y="2342898"/>
                            </a:cxn>
                            <a:cxn ang="0">
                              <a:pos x="2226651" y="2340303"/>
                            </a:cxn>
                            <a:cxn ang="0">
                              <a:pos x="401970" y="2287273"/>
                            </a:cxn>
                            <a:cxn ang="0">
                              <a:pos x="439797" y="2331815"/>
                            </a:cxn>
                            <a:cxn ang="0">
                              <a:pos x="409804" y="2295820"/>
                            </a:cxn>
                            <a:cxn ang="0">
                              <a:pos x="2300468" y="2287244"/>
                            </a:cxn>
                            <a:cxn ang="0">
                              <a:pos x="2300378" y="2287275"/>
                            </a:cxn>
                            <a:cxn ang="0">
                              <a:pos x="2299716" y="2291814"/>
                            </a:cxn>
                            <a:cxn ang="0">
                              <a:pos x="2283691" y="2309844"/>
                            </a:cxn>
                            <a:cxn ang="0">
                              <a:pos x="2264661" y="2330878"/>
                            </a:cxn>
                            <a:cxn ang="0">
                              <a:pos x="2265809" y="2330614"/>
                            </a:cxn>
                            <a:cxn ang="0">
                              <a:pos x="2283691" y="2310845"/>
                            </a:cxn>
                            <a:cxn ang="0">
                              <a:pos x="2299716" y="2292815"/>
                            </a:cxn>
                            <a:cxn ang="0">
                              <a:pos x="2300468" y="2287244"/>
                            </a:cxn>
                            <a:cxn ang="0">
                              <a:pos x="499863" y="2264687"/>
                            </a:cxn>
                            <a:cxn ang="0">
                              <a:pos x="501846" y="2267103"/>
                            </a:cxn>
                            <a:cxn ang="0">
                              <a:pos x="501946" y="2266772"/>
                            </a:cxn>
                            <a:cxn ang="0">
                              <a:pos x="351716" y="2241730"/>
                            </a:cxn>
                            <a:cxn ang="0">
                              <a:pos x="377756" y="2258758"/>
                            </a:cxn>
                            <a:cxn ang="0">
                              <a:pos x="379034" y="2260264"/>
                            </a:cxn>
                            <a:cxn ang="0">
                              <a:pos x="390900" y="2262890"/>
                            </a:cxn>
                            <a:cxn ang="0">
                              <a:pos x="417816" y="2287806"/>
                            </a:cxn>
                            <a:cxn ang="0">
                              <a:pos x="454874" y="2317856"/>
                            </a:cxn>
                            <a:cxn ang="0">
                              <a:pos x="470899" y="2339893"/>
                            </a:cxn>
                            <a:cxn ang="0">
                              <a:pos x="479912" y="2350912"/>
                            </a:cxn>
                            <a:cxn ang="0">
                              <a:pos x="517971" y="2382965"/>
                            </a:cxn>
                            <a:cxn ang="0">
                              <a:pos x="506954" y="2391980"/>
                            </a:cxn>
                            <a:cxn ang="0">
                              <a:pos x="471511" y="2352592"/>
                            </a:cxn>
                            <a:cxn ang="0">
                              <a:pos x="469898" y="2352915"/>
                            </a:cxn>
                            <a:cxn ang="0">
                              <a:pos x="503439" y="2390188"/>
                            </a:cxn>
                            <a:cxn ang="0">
                              <a:pos x="506954" y="2391980"/>
                            </a:cxn>
                            <a:cxn ang="0">
                              <a:pos x="517972" y="2382965"/>
                            </a:cxn>
                            <a:cxn ang="0">
                              <a:pos x="613118" y="2458090"/>
                            </a:cxn>
                            <a:cxn ang="0">
                              <a:pos x="594089" y="2464100"/>
                            </a:cxn>
                            <a:cxn ang="0">
                              <a:pos x="601099" y="2469108"/>
                            </a:cxn>
                            <a:cxn ang="0">
                              <a:pos x="573056" y="2470110"/>
                            </a:cxn>
                            <a:cxn ang="0">
                              <a:pos x="555028" y="2458090"/>
                            </a:cxn>
                            <a:cxn ang="0">
                              <a:pos x="538003" y="2445068"/>
                            </a:cxn>
                            <a:cxn ang="0">
                              <a:pos x="495938" y="2410010"/>
                            </a:cxn>
                            <a:cxn ang="0">
                              <a:pos x="456877" y="2374952"/>
                            </a:cxn>
                            <a:cxn ang="0">
                              <a:pos x="420822" y="2339893"/>
                            </a:cxn>
                            <a:cxn ang="0">
                              <a:pos x="403796" y="2322865"/>
                            </a:cxn>
                            <a:cxn ang="0">
                              <a:pos x="387771" y="2304835"/>
                            </a:cxn>
                            <a:cxn ang="0">
                              <a:pos x="393780" y="2296822"/>
                            </a:cxn>
                            <a:cxn ang="0">
                              <a:pos x="413811" y="2314852"/>
                            </a:cxn>
                            <a:cxn ang="0">
                              <a:pos x="435845" y="2331880"/>
                            </a:cxn>
                            <a:cxn ang="0">
                              <a:pos x="462886" y="2360928"/>
                            </a:cxn>
                            <a:cxn ang="0">
                              <a:pos x="465185" y="2362900"/>
                            </a:cxn>
                            <a:cxn ang="0">
                              <a:pos x="435845" y="2331880"/>
                            </a:cxn>
                            <a:cxn ang="0">
                              <a:pos x="414812" y="2314852"/>
                            </a:cxn>
                            <a:cxn ang="0">
                              <a:pos x="394781" y="2296822"/>
                            </a:cxn>
                            <a:cxn ang="0">
                              <a:pos x="372747" y="2269776"/>
                            </a:cxn>
                            <a:cxn ang="0">
                              <a:pos x="351716" y="2241730"/>
                            </a:cxn>
                            <a:cxn ang="0">
                              <a:pos x="2558114" y="2082465"/>
                            </a:cxn>
                            <a:cxn ang="0">
                              <a:pos x="2557606" y="2082683"/>
                            </a:cxn>
                            <a:cxn ang="0">
                              <a:pos x="2546667" y="2108940"/>
                            </a:cxn>
                            <a:cxn ang="0">
                              <a:pos x="2547599" y="1956976"/>
                            </a:cxn>
                            <a:cxn ang="0">
                              <a:pos x="2521057" y="1995319"/>
                            </a:cxn>
                            <a:cxn ang="0">
                              <a:pos x="2508037" y="2019359"/>
                            </a:cxn>
                            <a:cxn ang="0">
                              <a:pos x="2495017" y="2041396"/>
                            </a:cxn>
                            <a:cxn ang="0">
                              <a:pos x="2463969" y="2082465"/>
                            </a:cxn>
                            <a:cxn ang="0">
                              <a:pos x="2436928" y="2123533"/>
                            </a:cxn>
                            <a:cxn ang="0">
                              <a:pos x="2412891" y="2156588"/>
                            </a:cxn>
                            <a:cxn ang="0">
                              <a:pos x="2410887" y="2157813"/>
                            </a:cxn>
                            <a:cxn ang="0">
                              <a:pos x="2409246" y="2160244"/>
                            </a:cxn>
                            <a:cxn ang="0">
                              <a:pos x="2411889" y="2158592"/>
                            </a:cxn>
                            <a:cxn ang="0">
                              <a:pos x="2435926" y="2125537"/>
                            </a:cxn>
                            <a:cxn ang="0">
                              <a:pos x="2462968" y="2084468"/>
                            </a:cxn>
                            <a:cxn ang="0">
                              <a:pos x="2494015" y="2043401"/>
                            </a:cxn>
                            <a:cxn ang="0">
                              <a:pos x="2507036" y="2021364"/>
                            </a:cxn>
                            <a:cxn ang="0">
                              <a:pos x="2520055" y="1997324"/>
                            </a:cxn>
                            <a:cxn ang="0">
                              <a:pos x="2547098" y="1958258"/>
                            </a:cxn>
                            <a:cxn ang="0">
                              <a:pos x="2651258" y="1943234"/>
                            </a:cxn>
                            <a:cxn ang="0">
                              <a:pos x="2638237" y="1982298"/>
                            </a:cxn>
                            <a:cxn ang="0">
                              <a:pos x="2615202" y="2024368"/>
                            </a:cxn>
                            <a:cxn ang="0">
                              <a:pos x="2592166" y="2067441"/>
                            </a:cxn>
                            <a:cxn ang="0">
                              <a:pos x="2571135" y="2094485"/>
                            </a:cxn>
                            <a:cxn ang="0">
                              <a:pos x="2585156" y="2066438"/>
                            </a:cxn>
                            <a:cxn ang="0">
                              <a:pos x="2597175" y="2038392"/>
                            </a:cxn>
                            <a:cxn ang="0">
                              <a:pos x="2606188" y="2023367"/>
                            </a:cxn>
                            <a:cxn ang="0">
                              <a:pos x="2618207" y="2003334"/>
                            </a:cxn>
                            <a:cxn ang="0">
                              <a:pos x="2629224" y="1983300"/>
                            </a:cxn>
                            <a:cxn ang="0">
                              <a:pos x="2651258" y="1943234"/>
                            </a:cxn>
                            <a:cxn ang="0">
                              <a:pos x="2586431" y="1857371"/>
                            </a:cxn>
                            <a:cxn ang="0">
                              <a:pos x="2562120" y="1900162"/>
                            </a:cxn>
                            <a:cxn ang="0">
                              <a:pos x="2561673" y="1901190"/>
                            </a:cxn>
                            <a:cxn ang="0">
                              <a:pos x="2586157" y="1858092"/>
                            </a:cxn>
                            <a:cxn ang="0">
                              <a:pos x="2599763" y="1760455"/>
                            </a:cxn>
                            <a:cxn ang="0">
                              <a:pos x="2570545" y="1840296"/>
                            </a:cxn>
                            <a:cxn ang="0">
                              <a:pos x="2509081" y="1965948"/>
                            </a:cxn>
                            <a:cxn ang="0">
                              <a:pos x="2500082" y="1980177"/>
                            </a:cxn>
                            <a:cxn ang="0">
                              <a:pos x="2500025" y="1980295"/>
                            </a:cxn>
                            <a:cxn ang="0">
                              <a:pos x="2478992" y="2016355"/>
                            </a:cxn>
                            <a:cxn ang="0">
                              <a:pos x="2457960" y="2055421"/>
                            </a:cxn>
                            <a:cxn ang="0">
                              <a:pos x="2433923" y="2085471"/>
                            </a:cxn>
                            <a:cxn ang="0">
                              <a:pos x="2413892" y="2119527"/>
                            </a:cxn>
                            <a:cxn ang="0">
                              <a:pos x="2295710" y="2252748"/>
                            </a:cxn>
                            <a:cxn ang="0">
                              <a:pos x="2256649" y="2285804"/>
                            </a:cxn>
                            <a:cxn ang="0">
                              <a:pos x="2252902" y="2288654"/>
                            </a:cxn>
                            <a:cxn ang="0">
                              <a:pos x="2251285" y="2290290"/>
                            </a:cxn>
                            <a:cxn ang="0">
                              <a:pos x="2234952" y="2303607"/>
                            </a:cxn>
                            <a:cxn ang="0">
                              <a:pos x="2221596" y="2318858"/>
                            </a:cxn>
                            <a:cxn ang="0">
                              <a:pos x="2172519" y="2355921"/>
                            </a:cxn>
                            <a:cxn ang="0">
                              <a:pos x="2164830" y="2360779"/>
                            </a:cxn>
                            <a:cxn ang="0">
                              <a:pos x="2143943" y="2377808"/>
                            </a:cxn>
                            <a:cxn ang="0">
                              <a:pos x="2140927" y="2379767"/>
                            </a:cxn>
                            <a:cxn ang="0">
                              <a:pos x="2136464" y="2383967"/>
                            </a:cxn>
                            <a:cxn ang="0">
                              <a:pos x="2097404" y="2410011"/>
                            </a:cxn>
                            <a:cxn ang="0">
                              <a:pos x="2058344" y="2434051"/>
                            </a:cxn>
                            <a:cxn ang="0">
                              <a:pos x="2053873" y="2436317"/>
                            </a:cxn>
                            <a:cxn ang="0">
                              <a:pos x="2027426" y="2453497"/>
                            </a:cxn>
                            <a:cxn ang="0">
                              <a:pos x="2019227" y="2457633"/>
                            </a:cxn>
                            <a:cxn ang="0">
                              <a:pos x="2011272" y="2463098"/>
                            </a:cxn>
                            <a:cxn ang="0">
                              <a:pos x="1984229" y="2478124"/>
                            </a:cxn>
                            <a:cxn ang="0">
                              <a:pos x="1958963" y="2488034"/>
                            </a:cxn>
                            <a:cxn ang="0">
                              <a:pos x="1902651" y="2516442"/>
                            </a:cxn>
                            <a:cxn ang="0">
                              <a:pos x="1770534" y="2565723"/>
                            </a:cxn>
                            <a:cxn ang="0">
                              <a:pos x="1678470" y="2589398"/>
                            </a:cxn>
                            <a:cxn ang="0">
                              <a:pos x="1752874" y="2575285"/>
                            </a:cxn>
                            <a:cxn ang="0">
                              <a:pos x="1766895" y="2572280"/>
                            </a:cxn>
                            <a:cxn ang="0">
                              <a:pos x="1811964" y="2556253"/>
                            </a:cxn>
                            <a:cxn ang="0">
                              <a:pos x="1840007" y="2547238"/>
                            </a:cxn>
                            <a:cxn ang="0">
                              <a:pos x="1885077" y="2524200"/>
                            </a:cxn>
                            <a:cxn ang="0">
                              <a:pos x="1936155" y="2506170"/>
                            </a:cxn>
                            <a:cxn ang="0">
                              <a:pos x="1968881" y="2493335"/>
                            </a:cxn>
                            <a:cxn ang="0">
                              <a:pos x="1983228" y="2485135"/>
                            </a:cxn>
                            <a:cxn ang="0">
                              <a:pos x="1996247" y="2481129"/>
                            </a:cxn>
                            <a:cxn ang="0">
                              <a:pos x="2014276" y="2471112"/>
                            </a:cxn>
                            <a:cxn ang="0">
                              <a:pos x="2019013" y="2467819"/>
                            </a:cxn>
                            <a:cxn ang="0">
                              <a:pos x="2031302" y="2456087"/>
                            </a:cxn>
                            <a:cxn ang="0">
                              <a:pos x="2058344" y="2440061"/>
                            </a:cxn>
                            <a:cxn ang="0">
                              <a:pos x="2089108" y="2424978"/>
                            </a:cxn>
                            <a:cxn ang="0">
                              <a:pos x="2100408" y="2418023"/>
                            </a:cxn>
                            <a:cxn ang="0">
                              <a:pos x="2139469" y="2391980"/>
                            </a:cxn>
                            <a:cxn ang="0">
                              <a:pos x="2156495" y="2375953"/>
                            </a:cxn>
                            <a:cxn ang="0">
                              <a:pos x="2175525" y="2363933"/>
                            </a:cxn>
                            <a:cxn ang="0">
                              <a:pos x="2224600" y="2326872"/>
                            </a:cxn>
                            <a:cxn ang="0">
                              <a:pos x="2259654" y="2293816"/>
                            </a:cxn>
                            <a:cxn ang="0">
                              <a:pos x="2298714" y="2260762"/>
                            </a:cxn>
                            <a:cxn ang="0">
                              <a:pos x="2416896" y="2127539"/>
                            </a:cxn>
                            <a:cxn ang="0">
                              <a:pos x="2433160" y="2099887"/>
                            </a:cxn>
                            <a:cxn ang="0">
                              <a:pos x="2433923" y="2097489"/>
                            </a:cxn>
                            <a:cxn ang="0">
                              <a:pos x="2459963" y="2057423"/>
                            </a:cxn>
                            <a:cxn ang="0">
                              <a:pos x="2467975" y="2045403"/>
                            </a:cxn>
                            <a:cxn ang="0">
                              <a:pos x="2478629" y="2030624"/>
                            </a:cxn>
                            <a:cxn ang="0">
                              <a:pos x="2481997" y="2024368"/>
                            </a:cxn>
                            <a:cxn ang="0">
                              <a:pos x="2503029" y="1988308"/>
                            </a:cxn>
                            <a:cxn ang="0">
                              <a:pos x="2544092" y="1903166"/>
                            </a:cxn>
                            <a:cxn ang="0">
                              <a:pos x="2584154" y="1812015"/>
                            </a:cxn>
                            <a:cxn ang="0">
                              <a:pos x="2595922" y="1774953"/>
                            </a:cxn>
                            <a:cxn ang="0">
                              <a:pos x="2709346" y="1671782"/>
                            </a:cxn>
                            <a:cxn ang="0">
                              <a:pos x="2706342" y="1673785"/>
                            </a:cxn>
                            <a:cxn ang="0">
                              <a:pos x="2706342" y="1673785"/>
                            </a:cxn>
                            <a:cxn ang="0">
                              <a:pos x="2718807" y="1612417"/>
                            </a:cxn>
                            <a:cxn ang="0">
                              <a:pos x="2718447" y="1614189"/>
                            </a:cxn>
                            <a:cxn ang="0">
                              <a:pos x="2721365" y="1617692"/>
                            </a:cxn>
                            <a:cxn ang="0">
                              <a:pos x="2730379" y="1627708"/>
                            </a:cxn>
                            <a:cxn ang="0">
                              <a:pos x="2736389" y="1623702"/>
                            </a:cxn>
                            <a:cxn ang="0">
                              <a:pos x="2736540" y="1622933"/>
                            </a:cxn>
                            <a:cxn ang="0">
                              <a:pos x="2732382" y="1625705"/>
                            </a:cxn>
                            <a:cxn ang="0">
                              <a:pos x="2722367" y="1616689"/>
                            </a:cxn>
                            <a:cxn ang="0">
                              <a:pos x="2709880" y="1498630"/>
                            </a:cxn>
                            <a:cxn ang="0">
                              <a:pos x="2709180" y="1498669"/>
                            </a:cxn>
                            <a:cxn ang="0">
                              <a:pos x="2707913" y="1498740"/>
                            </a:cxn>
                            <a:cxn ang="0">
                              <a:pos x="2708345" y="1503502"/>
                            </a:cxn>
                            <a:cxn ang="0">
                              <a:pos x="2707344" y="1528544"/>
                            </a:cxn>
                            <a:cxn ang="0">
                              <a:pos x="2703338" y="1543568"/>
                            </a:cxn>
                            <a:cxn ang="0">
                              <a:pos x="2679301" y="1581632"/>
                            </a:cxn>
                            <a:cxn ang="0">
                              <a:pos x="2673292" y="1614687"/>
                            </a:cxn>
                            <a:cxn ang="0">
                              <a:pos x="2667283" y="1625705"/>
                            </a:cxn>
                            <a:cxn ang="0">
                              <a:pos x="2657267" y="1673785"/>
                            </a:cxn>
                            <a:cxn ang="0">
                              <a:pos x="2646250" y="1711848"/>
                            </a:cxn>
                            <a:cxn ang="0">
                              <a:pos x="2634231" y="1748910"/>
                            </a:cxn>
                            <a:cxn ang="0">
                              <a:pos x="2627221" y="1777958"/>
                            </a:cxn>
                            <a:cxn ang="0">
                              <a:pos x="2619209" y="1808008"/>
                            </a:cxn>
                            <a:cxn ang="0">
                              <a:pos x="2625599" y="1798068"/>
                            </a:cxn>
                            <a:cxn ang="0">
                              <a:pos x="2631227" y="1776956"/>
                            </a:cxn>
                            <a:cxn ang="0">
                              <a:pos x="2636234" y="1746906"/>
                            </a:cxn>
                            <a:cxn ang="0">
                              <a:pos x="2648253" y="1709845"/>
                            </a:cxn>
                            <a:cxn ang="0">
                              <a:pos x="2659270" y="1671782"/>
                            </a:cxn>
                            <a:cxn ang="0">
                              <a:pos x="2669286" y="1623702"/>
                            </a:cxn>
                            <a:cxn ang="0">
                              <a:pos x="2675295" y="1612683"/>
                            </a:cxn>
                            <a:cxn ang="0">
                              <a:pos x="2681304" y="1579628"/>
                            </a:cxn>
                            <a:cxn ang="0">
                              <a:pos x="2705341" y="1541565"/>
                            </a:cxn>
                            <a:cxn ang="0">
                              <a:pos x="2689317" y="1618693"/>
                            </a:cxn>
                            <a:cxn ang="0">
                              <a:pos x="2677298" y="1682799"/>
                            </a:cxn>
                            <a:cxn ang="0">
                              <a:pos x="2650256" y="1764936"/>
                            </a:cxn>
                            <a:cxn ang="0">
                              <a:pos x="2644907" y="1773259"/>
                            </a:cxn>
                            <a:cxn ang="0">
                              <a:pos x="2642620" y="1785721"/>
                            </a:cxn>
                            <a:cxn ang="0">
                              <a:pos x="2635233" y="1807007"/>
                            </a:cxn>
                            <a:cxn ang="0">
                              <a:pos x="2607190" y="1868108"/>
                            </a:cxn>
                            <a:cxn ang="0">
                              <a:pos x="2594170" y="1900162"/>
                            </a:cxn>
                            <a:cxn ang="0">
                              <a:pos x="2586157" y="1917190"/>
                            </a:cxn>
                            <a:cxn ang="0">
                              <a:pos x="2576142" y="1935220"/>
                            </a:cxn>
                            <a:cxn ang="0">
                              <a:pos x="2549101" y="1983300"/>
                            </a:cxn>
                            <a:cxn ang="0">
                              <a:pos x="2520055" y="2030378"/>
                            </a:cxn>
                            <a:cxn ang="0">
                              <a:pos x="2482999" y="2093484"/>
                            </a:cxn>
                            <a:cxn ang="0">
                              <a:pos x="2441935" y="2155587"/>
                            </a:cxn>
                            <a:cxn ang="0">
                              <a:pos x="2414894" y="2190645"/>
                            </a:cxn>
                            <a:cxn ang="0">
                              <a:pos x="2385849" y="2224702"/>
                            </a:cxn>
                            <a:cxn ang="0">
                              <a:pos x="2375833" y="2238725"/>
                            </a:cxn>
                            <a:cxn ang="0">
                              <a:pos x="2364817" y="2252748"/>
                            </a:cxn>
                            <a:cxn ang="0">
                              <a:pos x="2347790" y="2266772"/>
                            </a:cxn>
                            <a:cxn ang="0">
                              <a:pos x="2319943" y="2297607"/>
                            </a:cxn>
                            <a:cxn ang="0">
                              <a:pos x="2320748" y="2300828"/>
                            </a:cxn>
                            <a:cxn ang="0">
                              <a:pos x="2291704" y="2330878"/>
                            </a:cxn>
                            <a:cxn ang="0">
                              <a:pos x="2260655" y="2352915"/>
                            </a:cxn>
                            <a:cxn ang="0">
                              <a:pos x="2235617" y="2372948"/>
                            </a:cxn>
                            <a:cxn ang="0">
                              <a:pos x="2211898" y="2390284"/>
                            </a:cxn>
                            <a:cxn ang="0">
                              <a:pos x="2215586" y="2389977"/>
                            </a:cxn>
                            <a:cxn ang="0">
                              <a:pos x="2241626" y="2370945"/>
                            </a:cxn>
                            <a:cxn ang="0">
                              <a:pos x="2266666" y="2350912"/>
                            </a:cxn>
                            <a:cxn ang="0">
                              <a:pos x="2297713" y="2328875"/>
                            </a:cxn>
                            <a:cxn ang="0">
                              <a:pos x="2326758" y="2298825"/>
                            </a:cxn>
                            <a:cxn ang="0">
                              <a:pos x="2325756" y="2294818"/>
                            </a:cxn>
                            <a:cxn ang="0">
                              <a:pos x="2353799" y="2263767"/>
                            </a:cxn>
                            <a:cxn ang="0">
                              <a:pos x="2370826" y="2249744"/>
                            </a:cxn>
                            <a:cxn ang="0">
                              <a:pos x="2381842" y="2235721"/>
                            </a:cxn>
                            <a:cxn ang="0">
                              <a:pos x="2391858" y="2221697"/>
                            </a:cxn>
                            <a:cxn ang="0">
                              <a:pos x="2420903" y="2187641"/>
                            </a:cxn>
                            <a:cxn ang="0">
                              <a:pos x="2447944" y="2152582"/>
                            </a:cxn>
                            <a:cxn ang="0">
                              <a:pos x="2489008" y="2090478"/>
                            </a:cxn>
                            <a:cxn ang="0">
                              <a:pos x="2526065" y="2027374"/>
                            </a:cxn>
                            <a:cxn ang="0">
                              <a:pos x="2555110" y="1980295"/>
                            </a:cxn>
                            <a:cxn ang="0">
                              <a:pos x="2582151" y="1932215"/>
                            </a:cxn>
                            <a:cxn ang="0">
                              <a:pos x="2592166" y="1914185"/>
                            </a:cxn>
                            <a:cxn ang="0">
                              <a:pos x="2600179" y="1897157"/>
                            </a:cxn>
                            <a:cxn ang="0">
                              <a:pos x="2613199" y="1865104"/>
                            </a:cxn>
                            <a:cxn ang="0">
                              <a:pos x="2641243" y="1804002"/>
                            </a:cxn>
                            <a:cxn ang="0">
                              <a:pos x="2652259" y="1762934"/>
                            </a:cxn>
                            <a:cxn ang="0">
                              <a:pos x="2679301" y="1680797"/>
                            </a:cxn>
                            <a:cxn ang="0">
                              <a:pos x="2691320" y="1616690"/>
                            </a:cxn>
                            <a:cxn ang="0">
                              <a:pos x="2707344" y="1539562"/>
                            </a:cxn>
                            <a:cxn ang="0">
                              <a:pos x="2710957" y="1526014"/>
                            </a:cxn>
                            <a:cxn ang="0">
                              <a:pos x="2708345" y="1525538"/>
                            </a:cxn>
                            <a:cxn ang="0">
                              <a:pos x="2709346" y="1500497"/>
                            </a:cxn>
                            <a:cxn ang="0">
                              <a:pos x="2731380" y="1477458"/>
                            </a:cxn>
                            <a:cxn ang="0">
                              <a:pos x="2719718" y="1526059"/>
                            </a:cxn>
                            <a:cxn ang="0">
                              <a:pos x="2719719" y="1526059"/>
                            </a:cxn>
                            <a:cxn ang="0">
                              <a:pos x="2731381" y="1477459"/>
                            </a:cxn>
                            <a:cxn ang="0">
                              <a:pos x="2740395" y="1467442"/>
                            </a:cxn>
                            <a:cxn ang="0">
                              <a:pos x="2734386" y="1480464"/>
                            </a:cxn>
                            <a:cxn ang="0">
                              <a:pos x="2733009" y="1507758"/>
                            </a:cxn>
                            <a:cxn ang="0">
                              <a:pos x="2732382" y="1533552"/>
                            </a:cxn>
                            <a:cxn ang="0">
                              <a:pos x="2722367" y="1564373"/>
                            </a:cxn>
                            <a:cxn ang="0">
                              <a:pos x="2722367" y="1567894"/>
                            </a:cxn>
                            <a:cxn ang="0">
                              <a:pos x="2734386" y="1533552"/>
                            </a:cxn>
                            <a:cxn ang="0">
                              <a:pos x="2736389" y="1480463"/>
                            </a:cxn>
                            <a:cxn ang="0">
                              <a:pos x="2741058" y="1470345"/>
                            </a:cxn>
                            <a:cxn ang="0">
                              <a:pos x="2697328" y="1424369"/>
                            </a:cxn>
                            <a:cxn ang="0">
                              <a:pos x="2690766" y="1439884"/>
                            </a:cxn>
                            <a:cxn ang="0">
                              <a:pos x="2688315" y="1462434"/>
                            </a:cxn>
                            <a:cxn ang="0">
                              <a:pos x="2685155" y="1451900"/>
                            </a:cxn>
                            <a:cxn ang="0">
                              <a:pos x="2683999" y="1453387"/>
                            </a:cxn>
                            <a:cxn ang="0">
                              <a:pos x="2687314" y="1464437"/>
                            </a:cxn>
                            <a:cxn ang="0">
                              <a:pos x="2685310" y="1480464"/>
                            </a:cxn>
                            <a:cxn ang="0">
                              <a:pos x="2689317" y="1493485"/>
                            </a:cxn>
                            <a:cxn ang="0">
                              <a:pos x="2692422" y="1493312"/>
                            </a:cxn>
                            <a:cxn ang="0">
                              <a:pos x="2690318" y="1486473"/>
                            </a:cxn>
                            <a:cxn ang="0">
                              <a:pos x="2692321" y="1470446"/>
                            </a:cxn>
                            <a:cxn ang="0">
                              <a:pos x="2697328" y="1424369"/>
                            </a:cxn>
                            <a:cxn ang="0">
                              <a:pos x="2781459" y="1397325"/>
                            </a:cxn>
                            <a:cxn ang="0">
                              <a:pos x="2783462" y="1398326"/>
                            </a:cxn>
                            <a:cxn ang="0">
                              <a:pos x="2782460" y="1440396"/>
                            </a:cxn>
                            <a:cxn ang="0">
                              <a:pos x="2783462" y="1469445"/>
                            </a:cxn>
                            <a:cxn ang="0">
                              <a:pos x="2780457" y="1522533"/>
                            </a:cxn>
                            <a:cxn ang="0">
                              <a:pos x="2777452" y="1552583"/>
                            </a:cxn>
                            <a:cxn ang="0">
                              <a:pos x="2768438" y="1596656"/>
                            </a:cxn>
                            <a:cxn ang="0">
                              <a:pos x="2765434" y="1633718"/>
                            </a:cxn>
                            <a:cxn ang="0">
                              <a:pos x="2750410" y="1701832"/>
                            </a:cxn>
                            <a:cxn ang="0">
                              <a:pos x="2736389" y="1760929"/>
                            </a:cxn>
                            <a:cxn ang="0">
                              <a:pos x="2711351" y="1771948"/>
                            </a:cxn>
                            <a:cxn ang="0">
                              <a:pos x="2713354" y="1765938"/>
                            </a:cxn>
                            <a:cxn ang="0">
                              <a:pos x="2717360" y="1723868"/>
                            </a:cxn>
                            <a:cxn ang="0">
                              <a:pos x="2732382" y="1679795"/>
                            </a:cxn>
                            <a:cxn ang="0">
                              <a:pos x="2744401" y="1672784"/>
                            </a:cxn>
                            <a:cxn ang="0">
                              <a:pos x="2744401" y="1672783"/>
                            </a:cxn>
                            <a:cxn ang="0">
                              <a:pos x="2757422" y="1596656"/>
                            </a:cxn>
                            <a:cxn ang="0">
                              <a:pos x="2764432" y="1560596"/>
                            </a:cxn>
                            <a:cxn ang="0">
                              <a:pos x="2770441" y="1523535"/>
                            </a:cxn>
                            <a:cxn ang="0">
                              <a:pos x="2775449" y="1488476"/>
                            </a:cxn>
                            <a:cxn ang="0">
                              <a:pos x="2777452" y="1455422"/>
                            </a:cxn>
                            <a:cxn ang="0">
                              <a:pos x="2778453" y="1427375"/>
                            </a:cxn>
                            <a:cxn ang="0">
                              <a:pos x="2780457" y="1412349"/>
                            </a:cxn>
                            <a:cxn ang="0">
                              <a:pos x="2781459" y="1397325"/>
                            </a:cxn>
                            <a:cxn ang="0">
                              <a:pos x="141058" y="932886"/>
                            </a:cxn>
                            <a:cxn ang="0">
                              <a:pos x="141557" y="933135"/>
                            </a:cxn>
                            <a:cxn ang="0">
                              <a:pos x="141604" y="932995"/>
                            </a:cxn>
                            <a:cxn ang="0">
                              <a:pos x="201484" y="789314"/>
                            </a:cxn>
                            <a:cxn ang="0">
                              <a:pos x="179450" y="830381"/>
                            </a:cxn>
                            <a:cxn ang="0">
                              <a:pos x="161422" y="845407"/>
                            </a:cxn>
                            <a:cxn ang="0">
                              <a:pos x="161379" y="846366"/>
                            </a:cxn>
                            <a:cxn ang="0">
                              <a:pos x="159636" y="884712"/>
                            </a:cxn>
                            <a:cxn ang="0">
                              <a:pos x="159686" y="884621"/>
                            </a:cxn>
                            <a:cxn ang="0">
                              <a:pos x="161422" y="846408"/>
                            </a:cxn>
                            <a:cxn ang="0">
                              <a:pos x="179450" y="831382"/>
                            </a:cxn>
                            <a:cxn ang="0">
                              <a:pos x="201484" y="790315"/>
                            </a:cxn>
                            <a:cxn ang="0">
                              <a:pos x="202235" y="790815"/>
                            </a:cxn>
                            <a:cxn ang="0">
                              <a:pos x="202610" y="790064"/>
                            </a:cxn>
                            <a:cxn ang="0">
                              <a:pos x="213502" y="702168"/>
                            </a:cxn>
                            <a:cxn ang="0">
                              <a:pos x="199480" y="712185"/>
                            </a:cxn>
                            <a:cxn ang="0">
                              <a:pos x="178448" y="756258"/>
                            </a:cxn>
                            <a:cxn ang="0">
                              <a:pos x="183260" y="760108"/>
                            </a:cxn>
                            <a:cxn ang="0">
                              <a:pos x="183416" y="759432"/>
                            </a:cxn>
                            <a:cxn ang="0">
                              <a:pos x="179450" y="756258"/>
                            </a:cxn>
                            <a:cxn ang="0">
                              <a:pos x="200482" y="712185"/>
                            </a:cxn>
                            <a:cxn ang="0">
                              <a:pos x="212898" y="703315"/>
                            </a:cxn>
                            <a:cxn ang="0">
                              <a:pos x="290621" y="645073"/>
                            </a:cxn>
                            <a:cxn ang="0">
                              <a:pos x="289356" y="646086"/>
                            </a:cxn>
                            <a:cxn ang="0">
                              <a:pos x="283986" y="666735"/>
                            </a:cxn>
                            <a:cxn ang="0">
                              <a:pos x="280606" y="677127"/>
                            </a:cxn>
                            <a:cxn ang="0">
                              <a:pos x="188464" y="845407"/>
                            </a:cxn>
                            <a:cxn ang="0">
                              <a:pos x="175443" y="886475"/>
                            </a:cxn>
                            <a:cxn ang="0">
                              <a:pos x="163424" y="928545"/>
                            </a:cxn>
                            <a:cxn ang="0">
                              <a:pos x="137384" y="1016691"/>
                            </a:cxn>
                            <a:cxn ang="0">
                              <a:pos x="120359" y="1076791"/>
                            </a:cxn>
                            <a:cxn ang="0">
                              <a:pos x="112346" y="1121867"/>
                            </a:cxn>
                            <a:cxn ang="0">
                              <a:pos x="108340" y="1144905"/>
                            </a:cxn>
                            <a:cxn ang="0">
                              <a:pos x="105335" y="1167944"/>
                            </a:cxn>
                            <a:cxn ang="0">
                              <a:pos x="96322" y="1230047"/>
                            </a:cxn>
                            <a:cxn ang="0">
                              <a:pos x="93316" y="1268110"/>
                            </a:cxn>
                            <a:cxn ang="0">
                              <a:pos x="98325" y="1308177"/>
                            </a:cxn>
                            <a:cxn ang="0">
                              <a:pos x="100672" y="1286345"/>
                            </a:cxn>
                            <a:cxn ang="0">
                              <a:pos x="100328" y="1279128"/>
                            </a:cxn>
                            <a:cxn ang="0">
                              <a:pos x="104334" y="1237058"/>
                            </a:cxn>
                            <a:cxn ang="0">
                              <a:pos x="113347" y="1174955"/>
                            </a:cxn>
                            <a:cxn ang="0">
                              <a:pos x="120496" y="1166375"/>
                            </a:cxn>
                            <a:cxn ang="0">
                              <a:pos x="130878" y="1096892"/>
                            </a:cxn>
                            <a:cxn ang="0">
                              <a:pos x="130374" y="1084805"/>
                            </a:cxn>
                            <a:cxn ang="0">
                              <a:pos x="140269" y="1056435"/>
                            </a:cxn>
                            <a:cxn ang="0">
                              <a:pos x="146156" y="1032617"/>
                            </a:cxn>
                            <a:cxn ang="0">
                              <a:pos x="144396" y="1036725"/>
                            </a:cxn>
                            <a:cxn ang="0">
                              <a:pos x="138386" y="1034721"/>
                            </a:cxn>
                            <a:cxn ang="0">
                              <a:pos x="123363" y="1077794"/>
                            </a:cxn>
                            <a:cxn ang="0">
                              <a:pos x="124365" y="1101834"/>
                            </a:cxn>
                            <a:cxn ang="0">
                              <a:pos x="117353" y="1147910"/>
                            </a:cxn>
                            <a:cxn ang="0">
                              <a:pos x="116352" y="1155924"/>
                            </a:cxn>
                            <a:cxn ang="0">
                              <a:pos x="106337" y="1167944"/>
                            </a:cxn>
                            <a:cxn ang="0">
                              <a:pos x="109341" y="1144905"/>
                            </a:cxn>
                            <a:cxn ang="0">
                              <a:pos x="113347" y="1121867"/>
                            </a:cxn>
                            <a:cxn ang="0">
                              <a:pos x="121360" y="1076791"/>
                            </a:cxn>
                            <a:cxn ang="0">
                              <a:pos x="138386" y="1016691"/>
                            </a:cxn>
                            <a:cxn ang="0">
                              <a:pos x="164427" y="928545"/>
                            </a:cxn>
                            <a:cxn ang="0">
                              <a:pos x="176445" y="886475"/>
                            </a:cxn>
                            <a:cxn ang="0">
                              <a:pos x="189465" y="845407"/>
                            </a:cxn>
                            <a:cxn ang="0">
                              <a:pos x="281607" y="677127"/>
                            </a:cxn>
                            <a:cxn ang="0">
                              <a:pos x="290621" y="645073"/>
                            </a:cxn>
                            <a:cxn ang="0">
                              <a:pos x="308650" y="544907"/>
                            </a:cxn>
                            <a:cxn ang="0">
                              <a:pos x="308649" y="544907"/>
                            </a:cxn>
                            <a:cxn ang="0">
                              <a:pos x="313656" y="548913"/>
                            </a:cxn>
                            <a:cxn ang="0">
                              <a:pos x="313656" y="548912"/>
                            </a:cxn>
                            <a:cxn ang="0">
                              <a:pos x="489120" y="402297"/>
                            </a:cxn>
                            <a:cxn ang="0">
                              <a:pos x="488927" y="402450"/>
                            </a:cxn>
                            <a:cxn ang="0">
                              <a:pos x="488343" y="403112"/>
                            </a:cxn>
                            <a:cxn ang="0">
                              <a:pos x="480163" y="411685"/>
                            </a:cxn>
                            <a:cxn ang="0">
                              <a:pos x="478095" y="414693"/>
                            </a:cxn>
                            <a:cxn ang="0">
                              <a:pos x="476744" y="416220"/>
                            </a:cxn>
                            <a:cxn ang="0">
                              <a:pos x="470899" y="424707"/>
                            </a:cxn>
                            <a:cxn ang="0">
                              <a:pos x="409805" y="496827"/>
                            </a:cxn>
                            <a:cxn ang="0">
                              <a:pos x="392778" y="516860"/>
                            </a:cxn>
                            <a:cxn ang="0">
                              <a:pos x="375753" y="537895"/>
                            </a:cxn>
                            <a:cxn ang="0">
                              <a:pos x="300465" y="621119"/>
                            </a:cxn>
                            <a:cxn ang="0">
                              <a:pos x="376754" y="536893"/>
                            </a:cxn>
                            <a:cxn ang="0">
                              <a:pos x="393779" y="515858"/>
                            </a:cxn>
                            <a:cxn ang="0">
                              <a:pos x="410806" y="495825"/>
                            </a:cxn>
                            <a:cxn ang="0">
                              <a:pos x="471900" y="423705"/>
                            </a:cxn>
                            <a:cxn ang="0">
                              <a:pos x="478095" y="414693"/>
                            </a:cxn>
                            <a:cxn ang="0">
                              <a:pos x="488343" y="403112"/>
                            </a:cxn>
                            <a:cxn ang="0">
                              <a:pos x="514544" y="333225"/>
                            </a:cxn>
                            <a:cxn ang="0">
                              <a:pos x="505900" y="336237"/>
                            </a:cxn>
                            <a:cxn ang="0">
                              <a:pos x="499471" y="338624"/>
                            </a:cxn>
                            <a:cxn ang="0">
                              <a:pos x="497941" y="340566"/>
                            </a:cxn>
                            <a:cxn ang="0">
                              <a:pos x="486923" y="350582"/>
                            </a:cxn>
                            <a:cxn ang="0">
                              <a:pos x="458880" y="368612"/>
                            </a:cxn>
                            <a:cxn ang="0">
                              <a:pos x="439851" y="389648"/>
                            </a:cxn>
                            <a:cxn ang="0">
                              <a:pos x="421824" y="410682"/>
                            </a:cxn>
                            <a:cxn ang="0">
                              <a:pos x="409805" y="421701"/>
                            </a:cxn>
                            <a:cxn ang="0">
                              <a:pos x="409397" y="421190"/>
                            </a:cxn>
                            <a:cxn ang="0">
                              <a:pos x="398037" y="434849"/>
                            </a:cxn>
                            <a:cxn ang="0">
                              <a:pos x="378757" y="458763"/>
                            </a:cxn>
                            <a:cxn ang="0">
                              <a:pos x="347709" y="492820"/>
                            </a:cxn>
                            <a:cxn ang="0">
                              <a:pos x="352717" y="498829"/>
                            </a:cxn>
                            <a:cxn ang="0">
                              <a:pos x="352812" y="498745"/>
                            </a:cxn>
                            <a:cxn ang="0">
                              <a:pos x="348710" y="493821"/>
                            </a:cxn>
                            <a:cxn ang="0">
                              <a:pos x="379758" y="459765"/>
                            </a:cxn>
                            <a:cxn ang="0">
                              <a:pos x="410806" y="421701"/>
                            </a:cxn>
                            <a:cxn ang="0">
                              <a:pos x="422825" y="410683"/>
                            </a:cxn>
                            <a:cxn ang="0">
                              <a:pos x="440852" y="389648"/>
                            </a:cxn>
                            <a:cxn ang="0">
                              <a:pos x="459881" y="368613"/>
                            </a:cxn>
                            <a:cxn ang="0">
                              <a:pos x="487924" y="350583"/>
                            </a:cxn>
                            <a:cxn ang="0">
                              <a:pos x="498942" y="340567"/>
                            </a:cxn>
                            <a:cxn ang="0">
                              <a:pos x="510960" y="336060"/>
                            </a:cxn>
                            <a:cxn ang="0">
                              <a:pos x="514754" y="334882"/>
                            </a:cxn>
                            <a:cxn ang="0">
                              <a:pos x="1965201" y="152253"/>
                            </a:cxn>
                            <a:cxn ang="0">
                              <a:pos x="2016279" y="175291"/>
                            </a:cxn>
                            <a:cxn ang="0">
                              <a:pos x="2038313" y="193321"/>
                            </a:cxn>
                            <a:cxn ang="0">
                              <a:pos x="1989238" y="169281"/>
                            </a:cxn>
                            <a:cxn ang="0">
                              <a:pos x="1965201" y="152253"/>
                            </a:cxn>
                            <a:cxn ang="0">
                              <a:pos x="1798944" y="79131"/>
                            </a:cxn>
                            <a:cxn ang="0">
                              <a:pos x="1839006" y="88146"/>
                            </a:cxn>
                            <a:cxn ang="0">
                              <a:pos x="1895093" y="116192"/>
                            </a:cxn>
                            <a:cxn ang="0">
                              <a:pos x="1798944" y="79131"/>
                            </a:cxn>
                            <a:cxn ang="0">
                              <a:pos x="1196017" y="72495"/>
                            </a:cxn>
                            <a:cxn ang="0">
                              <a:pos x="1174984" y="75124"/>
                            </a:cxn>
                            <a:cxn ang="0">
                              <a:pos x="1129914" y="81134"/>
                            </a:cxn>
                            <a:cxn ang="0">
                              <a:pos x="1085846" y="91151"/>
                            </a:cxn>
                            <a:cxn ang="0">
                              <a:pos x="1066817" y="97161"/>
                            </a:cxn>
                            <a:cxn ang="0">
                              <a:pos x="1044783" y="103171"/>
                            </a:cxn>
                            <a:cxn ang="0">
                              <a:pos x="996568" y="112644"/>
                            </a:cxn>
                            <a:cxn ang="0">
                              <a:pos x="987695" y="116193"/>
                            </a:cxn>
                            <a:cxn ang="0">
                              <a:pos x="926601" y="137228"/>
                            </a:cxn>
                            <a:cxn ang="0">
                              <a:pos x="866509" y="161268"/>
                            </a:cxn>
                            <a:cxn ang="0">
                              <a:pos x="824444" y="180300"/>
                            </a:cxn>
                            <a:cxn ang="0">
                              <a:pos x="796401" y="191318"/>
                            </a:cxn>
                            <a:cxn ang="0">
                              <a:pos x="727294" y="223371"/>
                            </a:cxn>
                            <a:cxn ang="0">
                              <a:pos x="694243" y="244407"/>
                            </a:cxn>
                            <a:cxn ang="0">
                              <a:pos x="662194" y="265441"/>
                            </a:cxn>
                            <a:cxn ang="0">
                              <a:pos x="611115" y="303505"/>
                            </a:cxn>
                            <a:cxn ang="0">
                              <a:pos x="563041" y="341568"/>
                            </a:cxn>
                            <a:cxn ang="0">
                              <a:pos x="517031" y="381710"/>
                            </a:cxn>
                            <a:cxn ang="0">
                              <a:pos x="520976" y="386643"/>
                            </a:cxn>
                            <a:cxn ang="0">
                              <a:pos x="530741" y="379945"/>
                            </a:cxn>
                            <a:cxn ang="0">
                              <a:pos x="539053" y="373748"/>
                            </a:cxn>
                            <a:cxn ang="0">
                              <a:pos x="569050" y="347578"/>
                            </a:cxn>
                            <a:cxn ang="0">
                              <a:pos x="617124" y="309515"/>
                            </a:cxn>
                            <a:cxn ang="0">
                              <a:pos x="668202" y="271451"/>
                            </a:cxn>
                            <a:cxn ang="0">
                              <a:pos x="700251" y="250416"/>
                            </a:cxn>
                            <a:cxn ang="0">
                              <a:pos x="733303" y="229381"/>
                            </a:cxn>
                            <a:cxn ang="0">
                              <a:pos x="802409" y="197328"/>
                            </a:cxn>
                            <a:cxn ang="0">
                              <a:pos x="829451" y="183305"/>
                            </a:cxn>
                            <a:cxn ang="0">
                              <a:pos x="871516" y="164272"/>
                            </a:cxn>
                            <a:cxn ang="0">
                              <a:pos x="931608" y="140232"/>
                            </a:cxn>
                            <a:cxn ang="0">
                              <a:pos x="992702" y="119198"/>
                            </a:cxn>
                            <a:cxn ang="0">
                              <a:pos x="1018366" y="114156"/>
                            </a:cxn>
                            <a:cxn ang="0">
                              <a:pos x="1030763" y="109919"/>
                            </a:cxn>
                            <a:cxn ang="0">
                              <a:pos x="1199501" y="73512"/>
                            </a:cxn>
                            <a:cxn ang="0">
                              <a:pos x="1554193" y="50959"/>
                            </a:cxn>
                            <a:cxn ang="0">
                              <a:pos x="1575600" y="53088"/>
                            </a:cxn>
                            <a:cxn ang="0">
                              <a:pos x="1604645" y="63104"/>
                            </a:cxn>
                            <a:cxn ang="0">
                              <a:pos x="1582611" y="60100"/>
                            </a:cxn>
                            <a:cxn ang="0">
                              <a:pos x="1536540" y="51084"/>
                            </a:cxn>
                            <a:cxn ang="0">
                              <a:pos x="1554193" y="50959"/>
                            </a:cxn>
                            <a:cxn ang="0">
                              <a:pos x="1670747" y="43071"/>
                            </a:cxn>
                            <a:cxn ang="0">
                              <a:pos x="1711810" y="46076"/>
                            </a:cxn>
                            <a:cxn ang="0">
                              <a:pos x="1761887" y="66109"/>
                            </a:cxn>
                            <a:cxn ang="0">
                              <a:pos x="1699791" y="55091"/>
                            </a:cxn>
                            <a:cxn ang="0">
                              <a:pos x="1670747" y="43071"/>
                            </a:cxn>
                            <a:cxn ang="0">
                              <a:pos x="1335731" y="42821"/>
                            </a:cxn>
                            <a:cxn ang="0">
                              <a:pos x="1220053" y="49081"/>
                            </a:cxn>
                            <a:cxn ang="0">
                              <a:pos x="1139929" y="60099"/>
                            </a:cxn>
                            <a:cxn ang="0">
                              <a:pos x="1101871" y="70116"/>
                            </a:cxn>
                            <a:cxn ang="0">
                              <a:pos x="1068819" y="82136"/>
                            </a:cxn>
                            <a:cxn ang="0">
                              <a:pos x="1022748" y="88146"/>
                            </a:cxn>
                            <a:cxn ang="0">
                              <a:pos x="848480" y="155258"/>
                            </a:cxn>
                            <a:cxn ang="0">
                              <a:pos x="785383" y="183305"/>
                            </a:cxn>
                            <a:cxn ang="0">
                              <a:pos x="766353" y="190316"/>
                            </a:cxn>
                            <a:cxn ang="0">
                              <a:pos x="749328" y="199331"/>
                            </a:cxn>
                            <a:cxn ang="0">
                              <a:pos x="717278" y="216359"/>
                            </a:cxn>
                            <a:cxn ang="0">
                              <a:pos x="667201" y="242402"/>
                            </a:cxn>
                            <a:cxn ang="0">
                              <a:pos x="629142" y="272452"/>
                            </a:cxn>
                            <a:cxn ang="0">
                              <a:pos x="518973" y="358596"/>
                            </a:cxn>
                            <a:cxn ang="0">
                              <a:pos x="495949" y="378619"/>
                            </a:cxn>
                            <a:cxn ang="0">
                              <a:pos x="473425" y="399187"/>
                            </a:cxn>
                            <a:cxn ang="0">
                              <a:pos x="473903" y="399665"/>
                            </a:cxn>
                            <a:cxn ang="0">
                              <a:pos x="300636" y="603002"/>
                            </a:cxn>
                            <a:cxn ang="0">
                              <a:pos x="265582" y="651082"/>
                            </a:cxn>
                            <a:cxn ang="0">
                              <a:pos x="249557" y="680131"/>
                            </a:cxn>
                            <a:cxn ang="0">
                              <a:pos x="233532" y="707176"/>
                            </a:cxn>
                            <a:cxn ang="0">
                              <a:pos x="203486" y="763269"/>
                            </a:cxn>
                            <a:cxn ang="0">
                              <a:pos x="170803" y="814778"/>
                            </a:cxn>
                            <a:cxn ang="0">
                              <a:pos x="170436" y="816358"/>
                            </a:cxn>
                            <a:cxn ang="0">
                              <a:pos x="159418" y="846408"/>
                            </a:cxn>
                            <a:cxn ang="0">
                              <a:pos x="151406" y="860431"/>
                            </a:cxn>
                            <a:cxn ang="0">
                              <a:pos x="149403" y="862435"/>
                            </a:cxn>
                            <a:cxn ang="0">
                              <a:pos x="140515" y="891984"/>
                            </a:cxn>
                            <a:cxn ang="0">
                              <a:pos x="138386" y="909514"/>
                            </a:cxn>
                            <a:cxn ang="0">
                              <a:pos x="136383" y="934555"/>
                            </a:cxn>
                            <a:cxn ang="0">
                              <a:pos x="122362" y="975624"/>
                            </a:cxn>
                            <a:cxn ang="0">
                              <a:pos x="109341" y="1016691"/>
                            </a:cxn>
                            <a:cxn ang="0">
                              <a:pos x="95320" y="1076791"/>
                            </a:cxn>
                            <a:cxn ang="0">
                              <a:pos x="87307" y="1131884"/>
                            </a:cxn>
                            <a:cxn ang="0">
                              <a:pos x="82300" y="1186975"/>
                            </a:cxn>
                            <a:cxn ang="0">
                              <a:pos x="89310" y="1148911"/>
                            </a:cxn>
                            <a:cxn ang="0">
                              <a:pos x="89960" y="1145770"/>
                            </a:cxn>
                            <a:cxn ang="0">
                              <a:pos x="91313" y="1130881"/>
                            </a:cxn>
                            <a:cxn ang="0">
                              <a:pos x="99326" y="1075790"/>
                            </a:cxn>
                            <a:cxn ang="0">
                              <a:pos x="101835" y="1076627"/>
                            </a:cxn>
                            <a:cxn ang="0">
                              <a:pos x="102052" y="1075697"/>
                            </a:cxn>
                            <a:cxn ang="0">
                              <a:pos x="99327" y="1074788"/>
                            </a:cxn>
                            <a:cxn ang="0">
                              <a:pos x="113348" y="1014688"/>
                            </a:cxn>
                            <a:cxn ang="0">
                              <a:pos x="126368" y="973619"/>
                            </a:cxn>
                            <a:cxn ang="0">
                              <a:pos x="140325" y="932740"/>
                            </a:cxn>
                            <a:cxn ang="0">
                              <a:pos x="139388" y="932551"/>
                            </a:cxn>
                            <a:cxn ang="0">
                              <a:pos x="141392" y="907510"/>
                            </a:cxn>
                            <a:cxn ang="0">
                              <a:pos x="152408" y="860431"/>
                            </a:cxn>
                            <a:cxn ang="0">
                              <a:pos x="160420" y="846408"/>
                            </a:cxn>
                            <a:cxn ang="0">
                              <a:pos x="160690" y="845676"/>
                            </a:cxn>
                            <a:cxn ang="0">
                              <a:pos x="171438" y="816358"/>
                            </a:cxn>
                            <a:cxn ang="0">
                              <a:pos x="204488" y="764271"/>
                            </a:cxn>
                            <a:cxn ang="0">
                              <a:pos x="234535" y="708178"/>
                            </a:cxn>
                            <a:cxn ang="0">
                              <a:pos x="250559" y="681134"/>
                            </a:cxn>
                            <a:cxn ang="0">
                              <a:pos x="266584" y="652085"/>
                            </a:cxn>
                            <a:cxn ang="0">
                              <a:pos x="301638" y="604005"/>
                            </a:cxn>
                            <a:cxn ang="0">
                              <a:pos x="474905" y="400667"/>
                            </a:cxn>
                            <a:cxn ang="0">
                              <a:pos x="520976" y="358597"/>
                            </a:cxn>
                            <a:cxn ang="0">
                              <a:pos x="631146" y="272453"/>
                            </a:cxn>
                            <a:cxn ang="0">
                              <a:pos x="669204" y="242403"/>
                            </a:cxn>
                            <a:cxn ang="0">
                              <a:pos x="719281" y="216360"/>
                            </a:cxn>
                            <a:cxn ang="0">
                              <a:pos x="751331" y="199331"/>
                            </a:cxn>
                            <a:cxn ang="0">
                              <a:pos x="768357" y="190317"/>
                            </a:cxn>
                            <a:cxn ang="0">
                              <a:pos x="787386" y="183305"/>
                            </a:cxn>
                            <a:cxn ang="0">
                              <a:pos x="850484" y="155258"/>
                            </a:cxn>
                            <a:cxn ang="0">
                              <a:pos x="1024752" y="88147"/>
                            </a:cxn>
                            <a:cxn ang="0">
                              <a:pos x="1070823" y="82137"/>
                            </a:cxn>
                            <a:cxn ang="0">
                              <a:pos x="1103874" y="70117"/>
                            </a:cxn>
                            <a:cxn ang="0">
                              <a:pos x="1141932" y="60100"/>
                            </a:cxn>
                            <a:cxn ang="0">
                              <a:pos x="1222056" y="49081"/>
                            </a:cxn>
                            <a:cxn ang="0">
                              <a:pos x="1337734" y="43196"/>
                            </a:cxn>
                            <a:cxn ang="0">
                              <a:pos x="1430713" y="46316"/>
                            </a:cxn>
                            <a:cxn ang="0">
                              <a:pos x="1476448" y="0"/>
                            </a:cxn>
                            <a:cxn ang="0">
                              <a:pos x="1523520" y="3004"/>
                            </a:cxn>
                            <a:cxn ang="0">
                              <a:pos x="1571594" y="8013"/>
                            </a:cxn>
                            <a:cxn ang="0">
                              <a:pos x="1603643" y="16027"/>
                            </a:cxn>
                            <a:cxn ang="0">
                              <a:pos x="1624676" y="26043"/>
                            </a:cxn>
                            <a:cxn ang="0">
                              <a:pos x="1650716" y="21034"/>
                            </a:cxn>
                            <a:cxn ang="0">
                              <a:pos x="1689776" y="30050"/>
                            </a:cxn>
                            <a:cxn ang="0">
                              <a:pos x="1713813" y="37061"/>
                            </a:cxn>
                            <a:cxn ang="0">
                              <a:pos x="1712812" y="38063"/>
                            </a:cxn>
                            <a:cxn ang="0">
                              <a:pos x="1711810" y="45074"/>
                            </a:cxn>
                            <a:cxn ang="0">
                              <a:pos x="1670747" y="42070"/>
                            </a:cxn>
                            <a:cxn ang="0">
                              <a:pos x="1656725" y="38063"/>
                            </a:cxn>
                            <a:cxn ang="0">
                              <a:pos x="1642704" y="35058"/>
                            </a:cxn>
                            <a:cxn ang="0">
                              <a:pos x="1615662" y="29048"/>
                            </a:cxn>
                            <a:cxn ang="0">
                              <a:pos x="1588620" y="23038"/>
                            </a:cxn>
                            <a:cxn ang="0">
                              <a:pos x="1560577" y="19031"/>
                            </a:cxn>
                            <a:cxn ang="0">
                              <a:pos x="1529530" y="19031"/>
                            </a:cxn>
                            <a:cxn ang="0">
                              <a:pos x="1504491" y="19031"/>
                            </a:cxn>
                            <a:cxn ang="0">
                              <a:pos x="1465431" y="19031"/>
                            </a:cxn>
                            <a:cxn ang="0">
                              <a:pos x="1463596" y="18445"/>
                            </a:cxn>
                            <a:cxn ang="0">
                              <a:pos x="1446401" y="27044"/>
                            </a:cxn>
                            <a:cxn ang="0">
                              <a:pos x="1452411" y="37061"/>
                            </a:cxn>
                            <a:cxn ang="0">
                              <a:pos x="1512503" y="49081"/>
                            </a:cxn>
                            <a:cxn ang="0">
                              <a:pos x="1485762" y="49548"/>
                            </a:cxn>
                            <a:cxn ang="0">
                              <a:pos x="1486213" y="49583"/>
                            </a:cxn>
                            <a:cxn ang="0">
                              <a:pos x="1514506" y="49081"/>
                            </a:cxn>
                            <a:cxn ang="0">
                              <a:pos x="1538543" y="52087"/>
                            </a:cxn>
                            <a:cxn ang="0">
                              <a:pos x="1584614" y="61101"/>
                            </a:cxn>
                            <a:cxn ang="0">
                              <a:pos x="1606648" y="64107"/>
                            </a:cxn>
                            <a:cxn ang="0">
                              <a:pos x="1643706" y="72120"/>
                            </a:cxn>
                            <a:cxn ang="0">
                              <a:pos x="1681765" y="80133"/>
                            </a:cxn>
                            <a:cxn ang="0">
                              <a:pos x="1718821" y="89148"/>
                            </a:cxn>
                            <a:cxn ang="0">
                              <a:pos x="1755879" y="100167"/>
                            </a:cxn>
                            <a:cxn ang="0">
                              <a:pos x="1773906" y="105175"/>
                            </a:cxn>
                            <a:cxn ang="0">
                              <a:pos x="1791934" y="111185"/>
                            </a:cxn>
                            <a:cxn ang="0">
                              <a:pos x="1792167" y="111397"/>
                            </a:cxn>
                            <a:cxn ang="0">
                              <a:pos x="1805095" y="113626"/>
                            </a:cxn>
                            <a:cxn ang="0">
                              <a:pos x="1836424" y="125270"/>
                            </a:cxn>
                            <a:cxn ang="0">
                              <a:pos x="1840800" y="131901"/>
                            </a:cxn>
                            <a:cxn ang="0">
                              <a:pos x="1842011" y="132220"/>
                            </a:cxn>
                            <a:cxn ang="0">
                              <a:pos x="1870055" y="143238"/>
                            </a:cxn>
                            <a:cxn ang="0">
                              <a:pos x="1894092" y="153255"/>
                            </a:cxn>
                            <a:cxn ang="0">
                              <a:pos x="1918129" y="164273"/>
                            </a:cxn>
                            <a:cxn ang="0">
                              <a:pos x="1936156" y="174290"/>
                            </a:cxn>
                            <a:cxn ang="0">
                              <a:pos x="1948175" y="180300"/>
                            </a:cxn>
                            <a:cxn ang="0">
                              <a:pos x="1961194" y="187311"/>
                            </a:cxn>
                            <a:cxn ang="0">
                              <a:pos x="2005262" y="212353"/>
                            </a:cxn>
                            <a:cxn ang="0">
                              <a:pos x="2061349" y="248413"/>
                            </a:cxn>
                            <a:cxn ang="0">
                              <a:pos x="2090394" y="268447"/>
                            </a:cxn>
                            <a:cxn ang="0">
                              <a:pos x="2091235" y="269047"/>
                            </a:cxn>
                            <a:cxn ang="0">
                              <a:pos x="2106078" y="278066"/>
                            </a:cxn>
                            <a:cxn ang="0">
                              <a:pos x="2671289" y="1341231"/>
                            </a:cxn>
                            <a:cxn ang="0">
                              <a:pos x="2670866" y="1349614"/>
                            </a:cxn>
                            <a:cxn ang="0">
                              <a:pos x="2682305" y="1351248"/>
                            </a:cxn>
                            <a:cxn ang="0">
                              <a:pos x="2693322" y="1359261"/>
                            </a:cxn>
                            <a:cxn ang="0">
                              <a:pos x="2698330" y="1386306"/>
                            </a:cxn>
                            <a:cxn ang="0">
                              <a:pos x="2717359" y="1418359"/>
                            </a:cxn>
                            <a:cxn ang="0">
                              <a:pos x="2725372" y="1419088"/>
                            </a:cxn>
                            <a:cxn ang="0">
                              <a:pos x="2725372" y="1411348"/>
                            </a:cxn>
                            <a:cxn ang="0">
                              <a:pos x="2733514" y="1388729"/>
                            </a:cxn>
                            <a:cxn ang="0">
                              <a:pos x="2733383" y="1384304"/>
                            </a:cxn>
                            <a:cxn ang="0">
                              <a:pos x="2741396" y="1357258"/>
                            </a:cxn>
                            <a:cxn ang="0">
                              <a:pos x="2752413" y="1357258"/>
                            </a:cxn>
                            <a:cxn ang="0">
                              <a:pos x="2769439" y="1346240"/>
                            </a:cxn>
                            <a:cxn ang="0">
                              <a:pos x="2771442" y="1390314"/>
                            </a:cxn>
                            <a:cxn ang="0">
                              <a:pos x="2766435" y="1411348"/>
                            </a:cxn>
                            <a:cxn ang="0">
                              <a:pos x="2760426" y="1431382"/>
                            </a:cxn>
                            <a:cxn ang="0">
                              <a:pos x="2757421" y="1464437"/>
                            </a:cxn>
                            <a:cxn ang="0">
                              <a:pos x="2756419" y="1481465"/>
                            </a:cxn>
                            <a:cxn ang="0">
                              <a:pos x="2754416" y="1498494"/>
                            </a:cxn>
                            <a:cxn ang="0">
                              <a:pos x="2750146" y="1501341"/>
                            </a:cxn>
                            <a:cxn ang="0">
                              <a:pos x="2750410" y="1502499"/>
                            </a:cxn>
                            <a:cxn ang="0">
                              <a:pos x="2754502" y="1499771"/>
                            </a:cxn>
                            <a:cxn ang="0">
                              <a:pos x="2756419" y="1483468"/>
                            </a:cxn>
                            <a:cxn ang="0">
                              <a:pos x="2757421" y="1466440"/>
                            </a:cxn>
                            <a:cxn ang="0">
                              <a:pos x="2760426" y="1433385"/>
                            </a:cxn>
                            <a:cxn ang="0">
                              <a:pos x="2766435" y="1413351"/>
                            </a:cxn>
                            <a:cxn ang="0">
                              <a:pos x="2771442" y="1392317"/>
                            </a:cxn>
                            <a:cxn ang="0">
                              <a:pos x="2779454" y="1398327"/>
                            </a:cxn>
                            <a:cxn ang="0">
                              <a:pos x="2778453" y="1413351"/>
                            </a:cxn>
                            <a:cxn ang="0">
                              <a:pos x="2776450" y="1428377"/>
                            </a:cxn>
                            <a:cxn ang="0">
                              <a:pos x="2775448" y="1456424"/>
                            </a:cxn>
                            <a:cxn ang="0">
                              <a:pos x="2773445" y="1489478"/>
                            </a:cxn>
                            <a:cxn ang="0">
                              <a:pos x="2768438" y="1524537"/>
                            </a:cxn>
                            <a:cxn ang="0">
                              <a:pos x="2762429" y="1561598"/>
                            </a:cxn>
                            <a:cxn ang="0">
                              <a:pos x="2755417" y="1597658"/>
                            </a:cxn>
                            <a:cxn ang="0">
                              <a:pos x="2742398" y="1673785"/>
                            </a:cxn>
                            <a:cxn ang="0">
                              <a:pos x="2730379" y="1680797"/>
                            </a:cxn>
                            <a:cxn ang="0">
                              <a:pos x="2715356" y="1724870"/>
                            </a:cxn>
                            <a:cxn ang="0">
                              <a:pos x="2711350" y="1766940"/>
                            </a:cxn>
                            <a:cxn ang="0">
                              <a:pos x="2709346" y="1772950"/>
                            </a:cxn>
                            <a:cxn ang="0">
                              <a:pos x="2692321" y="1819027"/>
                            </a:cxn>
                            <a:cxn ang="0">
                              <a:pos x="2687313" y="1823034"/>
                            </a:cxn>
                            <a:cxn ang="0">
                              <a:pos x="2666281" y="1872115"/>
                            </a:cxn>
                            <a:cxn ang="0">
                              <a:pos x="2688315" y="1823034"/>
                            </a:cxn>
                            <a:cxn ang="0">
                              <a:pos x="2693322" y="1819027"/>
                            </a:cxn>
                            <a:cxn ang="0">
                              <a:pos x="2661272" y="1910178"/>
                            </a:cxn>
                            <a:cxn ang="0">
                              <a:pos x="2644247" y="1919194"/>
                            </a:cxn>
                            <a:cxn ang="0">
                              <a:pos x="2640716" y="1926258"/>
                            </a:cxn>
                            <a:cxn ang="0">
                              <a:pos x="2641243" y="1927206"/>
                            </a:cxn>
                            <a:cxn ang="0">
                              <a:pos x="2645249" y="1919193"/>
                            </a:cxn>
                            <a:cxn ang="0">
                              <a:pos x="2662274" y="1910178"/>
                            </a:cxn>
                            <a:cxn ang="0">
                              <a:pos x="2650256" y="1944235"/>
                            </a:cxn>
                            <a:cxn ang="0">
                              <a:pos x="2628222" y="1984302"/>
                            </a:cxn>
                            <a:cxn ang="0">
                              <a:pos x="2617206" y="2004335"/>
                            </a:cxn>
                            <a:cxn ang="0">
                              <a:pos x="2605187" y="2024368"/>
                            </a:cxn>
                            <a:cxn ang="0">
                              <a:pos x="2596173" y="2039393"/>
                            </a:cxn>
                            <a:cxn ang="0">
                              <a:pos x="2583153" y="2068442"/>
                            </a:cxn>
                            <a:cxn ang="0">
                              <a:pos x="2569131" y="2096488"/>
                            </a:cxn>
                            <a:cxn ang="0">
                              <a:pos x="2547098" y="2126538"/>
                            </a:cxn>
                            <a:cxn ang="0">
                              <a:pos x="2525064" y="2154585"/>
                            </a:cxn>
                            <a:cxn ang="0">
                              <a:pos x="2525982" y="2152694"/>
                            </a:cxn>
                            <a:cxn ang="0">
                              <a:pos x="2501026" y="2186638"/>
                            </a:cxn>
                            <a:cxn ang="0">
                              <a:pos x="2446942" y="2245737"/>
                            </a:cxn>
                            <a:cxn ang="0">
                              <a:pos x="2436295" y="2262121"/>
                            </a:cxn>
                            <a:cxn ang="0">
                              <a:pos x="2446942" y="2246738"/>
                            </a:cxn>
                            <a:cxn ang="0">
                              <a:pos x="2501026" y="2187639"/>
                            </a:cxn>
                            <a:cxn ang="0">
                              <a:pos x="2459963" y="2249743"/>
                            </a:cxn>
                            <a:cxn ang="0">
                              <a:pos x="2438805" y="2271906"/>
                            </a:cxn>
                            <a:cxn ang="0">
                              <a:pos x="2421820" y="2284393"/>
                            </a:cxn>
                            <a:cxn ang="0">
                              <a:pos x="2420902" y="2285804"/>
                            </a:cxn>
                            <a:cxn ang="0">
                              <a:pos x="2410283" y="2293974"/>
                            </a:cxn>
                            <a:cxn ang="0">
                              <a:pos x="2409886" y="2296822"/>
                            </a:cxn>
                            <a:cxn ang="0">
                              <a:pos x="2362813" y="2344902"/>
                            </a:cxn>
                            <a:cxn ang="0">
                              <a:pos x="2312735" y="2390978"/>
                            </a:cxn>
                            <a:cxn ang="0">
                              <a:pos x="2310420" y="2392659"/>
                            </a:cxn>
                            <a:cxn ang="0">
                              <a:pos x="2293707" y="2414016"/>
                            </a:cxn>
                            <a:cxn ang="0">
                              <a:pos x="2253645" y="2444066"/>
                            </a:cxn>
                            <a:cxn ang="0">
                              <a:pos x="2216203" y="2472152"/>
                            </a:cxn>
                            <a:cxn ang="0">
                              <a:pos x="2216068" y="2472315"/>
                            </a:cxn>
                            <a:cxn ang="0">
                              <a:pos x="2253645" y="2445068"/>
                            </a:cxn>
                            <a:cxn ang="0">
                              <a:pos x="2293707" y="2415018"/>
                            </a:cxn>
                            <a:cxn ang="0">
                              <a:pos x="2260655" y="2448073"/>
                            </a:cxn>
                            <a:cxn ang="0">
                              <a:pos x="2233739" y="2465602"/>
                            </a:cxn>
                            <a:cxn ang="0">
                              <a:pos x="2215119" y="2473467"/>
                            </a:cxn>
                            <a:cxn ang="0">
                              <a:pos x="2214584" y="2474117"/>
                            </a:cxn>
                            <a:cxn ang="0">
                              <a:pos x="2194553" y="2487138"/>
                            </a:cxn>
                            <a:cxn ang="0">
                              <a:pos x="2187006" y="2490637"/>
                            </a:cxn>
                            <a:cxn ang="0">
                              <a:pos x="2168014" y="2506045"/>
                            </a:cxn>
                            <a:cxn ang="0">
                              <a:pos x="2149485" y="2519192"/>
                            </a:cxn>
                            <a:cxn ang="0">
                              <a:pos x="2121441" y="2537222"/>
                            </a:cxn>
                            <a:cxn ang="0">
                              <a:pos x="2112428" y="2538224"/>
                            </a:cxn>
                            <a:cxn ang="0">
                              <a:pos x="2102409" y="2542678"/>
                            </a:cxn>
                            <a:cxn ang="0">
                              <a:pos x="2100852" y="2543861"/>
                            </a:cxn>
                            <a:cxn ang="0">
                              <a:pos x="2113429" y="2539225"/>
                            </a:cxn>
                            <a:cxn ang="0">
                              <a:pos x="2122443" y="2538224"/>
                            </a:cxn>
                            <a:cxn ang="0">
                              <a:pos x="2086388" y="2565268"/>
                            </a:cxn>
                            <a:cxn ang="0">
                              <a:pos x="2063352" y="2577290"/>
                            </a:cxn>
                            <a:cxn ang="0">
                              <a:pos x="2040317" y="2588307"/>
                            </a:cxn>
                            <a:cxn ang="0">
                              <a:pos x="2024046" y="2590748"/>
                            </a:cxn>
                            <a:cxn ang="0">
                              <a:pos x="2021287" y="2592314"/>
                            </a:cxn>
                            <a:cxn ang="0">
                              <a:pos x="1945170" y="2625368"/>
                            </a:cxn>
                            <a:cxn ang="0">
                              <a:pos x="1941289" y="2626251"/>
                            </a:cxn>
                            <a:cxn ang="0">
                              <a:pos x="1918129" y="2641395"/>
                            </a:cxn>
                            <a:cxn ang="0">
                              <a:pos x="1931148" y="2645402"/>
                            </a:cxn>
                            <a:cxn ang="0">
                              <a:pos x="1883074" y="2666437"/>
                            </a:cxn>
                            <a:cxn ang="0">
                              <a:pos x="1887080" y="2652414"/>
                            </a:cxn>
                            <a:cxn ang="0">
                              <a:pos x="1871056" y="2658424"/>
                            </a:cxn>
                            <a:cxn ang="0">
                              <a:pos x="1856033" y="2663432"/>
                            </a:cxn>
                            <a:cxn ang="0">
                              <a:pos x="1824985" y="2673448"/>
                            </a:cxn>
                            <a:cxn ang="0">
                              <a:pos x="1820836" y="2668469"/>
                            </a:cxn>
                            <a:cxn ang="0">
                              <a:pos x="1805955" y="2671445"/>
                            </a:cxn>
                            <a:cxn ang="0">
                              <a:pos x="1787927" y="2675452"/>
                            </a:cxn>
                            <a:cxn ang="0">
                              <a:pos x="1750870" y="2684467"/>
                            </a:cxn>
                            <a:cxn ang="0">
                              <a:pos x="1749649" y="2685035"/>
                            </a:cxn>
                            <a:cxn ang="0">
                              <a:pos x="1784923" y="2676453"/>
                            </a:cxn>
                            <a:cxn ang="0">
                              <a:pos x="1802951" y="2672446"/>
                            </a:cxn>
                            <a:cxn ang="0">
                              <a:pos x="1817973" y="2669442"/>
                            </a:cxn>
                            <a:cxn ang="0">
                              <a:pos x="1823983" y="2674450"/>
                            </a:cxn>
                            <a:cxn ang="0">
                              <a:pos x="1855031" y="2664433"/>
                            </a:cxn>
                            <a:cxn ang="0">
                              <a:pos x="1870054" y="2659425"/>
                            </a:cxn>
                            <a:cxn ang="0">
                              <a:pos x="1886078" y="2653415"/>
                            </a:cxn>
                            <a:cxn ang="0">
                              <a:pos x="1882072" y="2667438"/>
                            </a:cxn>
                            <a:cxn ang="0">
                              <a:pos x="1840007" y="2687472"/>
                            </a:cxn>
                            <a:cxn ang="0">
                              <a:pos x="1837945" y="2686894"/>
                            </a:cxn>
                            <a:cxn ang="0">
                              <a:pos x="1808960" y="2698490"/>
                            </a:cxn>
                            <a:cxn ang="0">
                              <a:pos x="1784923" y="2705502"/>
                            </a:cxn>
                            <a:cxn ang="0">
                              <a:pos x="1748867" y="2714516"/>
                            </a:cxn>
                            <a:cxn ang="0">
                              <a:pos x="1733970" y="2713265"/>
                            </a:cxn>
                            <a:cxn ang="0">
                              <a:pos x="1702810" y="2719329"/>
                            </a:cxn>
                            <a:cxn ang="0">
                              <a:pos x="1701794" y="2721528"/>
                            </a:cxn>
                            <a:cxn ang="0">
                              <a:pos x="1618667" y="2737555"/>
                            </a:cxn>
                            <a:cxn ang="0">
                              <a:pos x="1599637" y="2732546"/>
                            </a:cxn>
                            <a:cxn ang="0">
                              <a:pos x="1583612" y="2732546"/>
                            </a:cxn>
                            <a:cxn ang="0">
                              <a:pos x="1555569" y="2741562"/>
                            </a:cxn>
                            <a:cxn ang="0">
                              <a:pos x="1530531" y="2743565"/>
                            </a:cxn>
                            <a:cxn ang="0">
                              <a:pos x="1505492" y="2744566"/>
                            </a:cxn>
                            <a:cxn ang="0">
                              <a:pos x="1502772" y="2743401"/>
                            </a:cxn>
                            <a:cxn ang="0">
                              <a:pos x="1479953" y="2747447"/>
                            </a:cxn>
                            <a:cxn ang="0">
                              <a:pos x="1452411" y="2742563"/>
                            </a:cxn>
                            <a:cxn ang="0">
                              <a:pos x="1453413" y="2741562"/>
                            </a:cxn>
                            <a:cxn ang="0">
                              <a:pos x="1458420" y="2734550"/>
                            </a:cxn>
                            <a:cxn ang="0">
                              <a:pos x="1435385" y="2731545"/>
                            </a:cxn>
                            <a:cxn ang="0">
                              <a:pos x="1446401" y="2725535"/>
                            </a:cxn>
                            <a:cxn ang="0">
                              <a:pos x="1479453" y="2724533"/>
                            </a:cxn>
                            <a:cxn ang="0">
                              <a:pos x="1511502" y="2723532"/>
                            </a:cxn>
                            <a:cxn ang="0">
                              <a:pos x="1557572" y="2724533"/>
                            </a:cxn>
                            <a:cxn ang="0">
                              <a:pos x="1589622" y="2721528"/>
                            </a:cxn>
                            <a:cxn ang="0">
                              <a:pos x="1649714" y="2708506"/>
                            </a:cxn>
                            <a:cxn ang="0">
                              <a:pos x="1689776" y="2699492"/>
                            </a:cxn>
                            <a:cxn ang="0">
                              <a:pos x="1719822" y="2698490"/>
                            </a:cxn>
                            <a:cxn ang="0">
                              <a:pos x="1721912" y="2697519"/>
                            </a:cxn>
                            <a:cxn ang="0">
                              <a:pos x="1692781" y="2698491"/>
                            </a:cxn>
                            <a:cxn ang="0">
                              <a:pos x="1652719" y="2707505"/>
                            </a:cxn>
                            <a:cxn ang="0">
                              <a:pos x="1592627" y="2720527"/>
                            </a:cxn>
                            <a:cxn ang="0">
                              <a:pos x="1560577" y="2723532"/>
                            </a:cxn>
                            <a:cxn ang="0">
                              <a:pos x="1514506" y="2722531"/>
                            </a:cxn>
                            <a:cxn ang="0">
                              <a:pos x="1482457" y="2723532"/>
                            </a:cxn>
                            <a:cxn ang="0">
                              <a:pos x="1449406" y="2724534"/>
                            </a:cxn>
                            <a:cxn ang="0">
                              <a:pos x="1450408" y="2720527"/>
                            </a:cxn>
                            <a:cxn ang="0">
                              <a:pos x="1457418" y="2710511"/>
                            </a:cxn>
                            <a:cxn ang="0">
                              <a:pos x="1765893" y="2659425"/>
                            </a:cxn>
                            <a:cxn ang="0">
                              <a:pos x="1975216" y="2580294"/>
                            </a:cxn>
                            <a:cxn ang="0">
                              <a:pos x="2030300" y="2551245"/>
                            </a:cxn>
                            <a:cxn ang="0">
                              <a:pos x="2061349" y="2535218"/>
                            </a:cxn>
                            <a:cxn ang="0">
                              <a:pos x="2093398" y="2518191"/>
                            </a:cxn>
                            <a:cxn ang="0">
                              <a:pos x="2153491" y="2482131"/>
                            </a:cxn>
                            <a:cxn ang="0">
                              <a:pos x="2201565" y="2445068"/>
                            </a:cxn>
                            <a:cxn ang="0">
                              <a:pos x="2291704" y="2374952"/>
                            </a:cxn>
                            <a:cxn ang="0">
                              <a:pos x="2316742" y="2354918"/>
                            </a:cxn>
                            <a:cxn ang="0">
                              <a:pos x="2340779" y="2333884"/>
                            </a:cxn>
                            <a:cxn ang="0">
                              <a:pos x="2376834" y="2300828"/>
                            </a:cxn>
                            <a:cxn ang="0">
                              <a:pos x="2391858" y="2275787"/>
                            </a:cxn>
                            <a:cxn ang="0">
                              <a:pos x="2413438" y="2256003"/>
                            </a:cxn>
                            <a:cxn ang="0">
                              <a:pos x="2413611" y="2254760"/>
                            </a:cxn>
                            <a:cxn ang="0">
                              <a:pos x="2392860" y="2273784"/>
                            </a:cxn>
                            <a:cxn ang="0">
                              <a:pos x="2377836" y="2298825"/>
                            </a:cxn>
                            <a:cxn ang="0">
                              <a:pos x="2341781" y="2331881"/>
                            </a:cxn>
                            <a:cxn ang="0">
                              <a:pos x="2317744" y="2352915"/>
                            </a:cxn>
                            <a:cxn ang="0">
                              <a:pos x="2292706" y="2372948"/>
                            </a:cxn>
                            <a:cxn ang="0">
                              <a:pos x="2202567" y="2443065"/>
                            </a:cxn>
                            <a:cxn ang="0">
                              <a:pos x="2154493" y="2480127"/>
                            </a:cxn>
                            <a:cxn ang="0">
                              <a:pos x="2094400" y="2516187"/>
                            </a:cxn>
                            <a:cxn ang="0">
                              <a:pos x="2062351" y="2533215"/>
                            </a:cxn>
                            <a:cxn ang="0">
                              <a:pos x="2031302" y="2549242"/>
                            </a:cxn>
                            <a:cxn ang="0">
                              <a:pos x="1976218" y="2578291"/>
                            </a:cxn>
                            <a:cxn ang="0">
                              <a:pos x="1766895" y="2657422"/>
                            </a:cxn>
                            <a:cxn ang="0">
                              <a:pos x="1458420" y="2708507"/>
                            </a:cxn>
                            <a:cxn ang="0">
                              <a:pos x="1435385" y="2708507"/>
                            </a:cxn>
                            <a:cxn ang="0">
                              <a:pos x="1432380" y="2700494"/>
                            </a:cxn>
                            <a:cxn ang="0">
                              <a:pos x="1408343" y="2699492"/>
                            </a:cxn>
                            <a:cxn ang="0">
                              <a:pos x="1386309" y="2708507"/>
                            </a:cxn>
                            <a:cxn ang="0">
                              <a:pos x="1322210" y="2709508"/>
                            </a:cxn>
                            <a:cxn ang="0">
                              <a:pos x="1275138" y="2707505"/>
                            </a:cxn>
                            <a:cxn ang="0">
                              <a:pos x="1252102" y="2705502"/>
                            </a:cxn>
                            <a:cxn ang="0">
                              <a:pos x="1229067" y="2701495"/>
                            </a:cxn>
                            <a:cxn ang="0">
                              <a:pos x="1242944" y="2686693"/>
                            </a:cxn>
                            <a:cxn ang="0">
                              <a:pos x="1240084" y="2687472"/>
                            </a:cxn>
                            <a:cxn ang="0">
                              <a:pos x="1188384" y="2677897"/>
                            </a:cxn>
                            <a:cxn ang="0">
                              <a:pos x="1186000" y="2678457"/>
                            </a:cxn>
                            <a:cxn ang="0">
                              <a:pos x="1086848" y="2660427"/>
                            </a:cxn>
                            <a:cxn ang="0">
                              <a:pos x="1047787" y="2652414"/>
                            </a:cxn>
                            <a:cxn ang="0">
                              <a:pos x="1013735" y="2646404"/>
                            </a:cxn>
                            <a:cxn ang="0">
                              <a:pos x="972672" y="2627372"/>
                            </a:cxn>
                            <a:cxn ang="0">
                              <a:pos x="921593" y="2608341"/>
                            </a:cxn>
                            <a:cxn ang="0">
                              <a:pos x="868512" y="2587305"/>
                            </a:cxn>
                            <a:cxn ang="0">
                              <a:pos x="877525" y="2580294"/>
                            </a:cxn>
                            <a:cxn ang="0">
                              <a:pos x="914583" y="2587305"/>
                            </a:cxn>
                            <a:cxn ang="0">
                              <a:pos x="930607" y="2601328"/>
                            </a:cxn>
                            <a:cxn ang="0">
                              <a:pos x="985692" y="2617355"/>
                            </a:cxn>
                            <a:cxn ang="0">
                              <a:pos x="1094860" y="2645402"/>
                            </a:cxn>
                            <a:cxn ang="0">
                              <a:pos x="1121902" y="2650411"/>
                            </a:cxn>
                            <a:cxn ang="0">
                              <a:pos x="1150947" y="2655418"/>
                            </a:cxn>
                            <a:cxn ang="0">
                              <a:pos x="1182996" y="2662431"/>
                            </a:cxn>
                            <a:cxn ang="0">
                              <a:pos x="1218315" y="2670069"/>
                            </a:cxn>
                            <a:cxn ang="0">
                              <a:pos x="1221054" y="2669442"/>
                            </a:cxn>
                            <a:cxn ang="0">
                              <a:pos x="1254105" y="2674451"/>
                            </a:cxn>
                            <a:cxn ang="0">
                              <a:pos x="1255106" y="2672447"/>
                            </a:cxn>
                            <a:cxn ang="0">
                              <a:pos x="1303180" y="2674451"/>
                            </a:cxn>
                            <a:cxn ang="0">
                              <a:pos x="1311193" y="2675452"/>
                            </a:cxn>
                            <a:cxn ang="0">
                              <a:pos x="1385307" y="2675452"/>
                            </a:cxn>
                            <a:cxn ang="0">
                              <a:pos x="1439390" y="2677455"/>
                            </a:cxn>
                            <a:cxn ang="0">
                              <a:pos x="1503489" y="2672447"/>
                            </a:cxn>
                            <a:cxn ang="0">
                              <a:pos x="1511501" y="2672447"/>
                            </a:cxn>
                            <a:cxn ang="0">
                              <a:pos x="1514506" y="2680461"/>
                            </a:cxn>
                            <a:cxn ang="0">
                              <a:pos x="1577603" y="2672447"/>
                            </a:cxn>
                            <a:cxn ang="0">
                              <a:pos x="1619668" y="2662431"/>
                            </a:cxn>
                            <a:cxn ang="0">
                              <a:pos x="1643705" y="2658424"/>
                            </a:cxn>
                            <a:cxn ang="0">
                              <a:pos x="1658728" y="2656421"/>
                            </a:cxn>
                            <a:cxn ang="0">
                              <a:pos x="1691779" y="2648407"/>
                            </a:cxn>
                            <a:cxn ang="0">
                              <a:pos x="1718821" y="2642397"/>
                            </a:cxn>
                            <a:cxn ang="0">
                              <a:pos x="1745862" y="2635385"/>
                            </a:cxn>
                            <a:cxn ang="0">
                              <a:pos x="1795464" y="2626800"/>
                            </a:cxn>
                            <a:cxn ang="0">
                              <a:pos x="1801950" y="2624367"/>
                            </a:cxn>
                            <a:cxn ang="0">
                              <a:pos x="1749869" y="2633382"/>
                            </a:cxn>
                            <a:cxn ang="0">
                              <a:pos x="1722827" y="2640394"/>
                            </a:cxn>
                            <a:cxn ang="0">
                              <a:pos x="1695786" y="2646404"/>
                            </a:cxn>
                            <a:cxn ang="0">
                              <a:pos x="1662735" y="2654417"/>
                            </a:cxn>
                            <a:cxn ang="0">
                              <a:pos x="1647712" y="2656421"/>
                            </a:cxn>
                            <a:cxn ang="0">
                              <a:pos x="1623675" y="2660427"/>
                            </a:cxn>
                            <a:cxn ang="0">
                              <a:pos x="1558574" y="2666437"/>
                            </a:cxn>
                            <a:cxn ang="0">
                              <a:pos x="1514506" y="2670444"/>
                            </a:cxn>
                            <a:cxn ang="0">
                              <a:pos x="1506494" y="2670444"/>
                            </a:cxn>
                            <a:cxn ang="0">
                              <a:pos x="1442395" y="2675452"/>
                            </a:cxn>
                            <a:cxn ang="0">
                              <a:pos x="1388312" y="2673448"/>
                            </a:cxn>
                            <a:cxn ang="0">
                              <a:pos x="1314198" y="2673448"/>
                            </a:cxn>
                            <a:cxn ang="0">
                              <a:pos x="1306185" y="2672447"/>
                            </a:cxn>
                            <a:cxn ang="0">
                              <a:pos x="1275138" y="2659425"/>
                            </a:cxn>
                            <a:cxn ang="0">
                              <a:pos x="1258111" y="2670444"/>
                            </a:cxn>
                            <a:cxn ang="0">
                              <a:pos x="1258068" y="2670530"/>
                            </a:cxn>
                            <a:cxn ang="0">
                              <a:pos x="1272133" y="2661428"/>
                            </a:cxn>
                            <a:cxn ang="0">
                              <a:pos x="1303181" y="2674450"/>
                            </a:cxn>
                            <a:cxn ang="0">
                              <a:pos x="1255107" y="2672446"/>
                            </a:cxn>
                            <a:cxn ang="0">
                              <a:pos x="1255486" y="2672201"/>
                            </a:cxn>
                            <a:cxn ang="0">
                              <a:pos x="1224059" y="2667438"/>
                            </a:cxn>
                            <a:cxn ang="0">
                              <a:pos x="1187002" y="2659425"/>
                            </a:cxn>
                            <a:cxn ang="0">
                              <a:pos x="1154953" y="2652414"/>
                            </a:cxn>
                            <a:cxn ang="0">
                              <a:pos x="1125908" y="2647405"/>
                            </a:cxn>
                            <a:cxn ang="0">
                              <a:pos x="1098867" y="2642397"/>
                            </a:cxn>
                            <a:cxn ang="0">
                              <a:pos x="989698" y="2614351"/>
                            </a:cxn>
                            <a:cxn ang="0">
                              <a:pos x="934614" y="2598324"/>
                            </a:cxn>
                            <a:cxn ang="0">
                              <a:pos x="918589" y="2584301"/>
                            </a:cxn>
                            <a:cxn ang="0">
                              <a:pos x="881531" y="2577288"/>
                            </a:cxn>
                            <a:cxn ang="0">
                              <a:pos x="826447" y="2549242"/>
                            </a:cxn>
                            <a:cxn ang="0">
                              <a:pos x="810422" y="2550244"/>
                            </a:cxn>
                            <a:cxn ang="0">
                              <a:pos x="753334" y="2521195"/>
                            </a:cxn>
                            <a:cxn ang="0">
                              <a:pos x="743318" y="2503165"/>
                            </a:cxn>
                            <a:cxn ang="0">
                              <a:pos x="745321" y="2502164"/>
                            </a:cxn>
                            <a:cxn ang="0">
                              <a:pos x="780376" y="2521195"/>
                            </a:cxn>
                            <a:cxn ang="0">
                              <a:pos x="815429" y="2540227"/>
                            </a:cxn>
                            <a:cxn ang="0">
                              <a:pos x="825445" y="2534217"/>
                            </a:cxn>
                            <a:cxn ang="0">
                              <a:pos x="784382" y="2507172"/>
                            </a:cxn>
                            <a:cxn ang="0">
                              <a:pos x="750330" y="2492147"/>
                            </a:cxn>
                            <a:cxn ang="0">
                              <a:pos x="703257" y="2465102"/>
                            </a:cxn>
                            <a:cxn ang="0">
                              <a:pos x="663195" y="2439058"/>
                            </a:cxn>
                            <a:cxn ang="0">
                              <a:pos x="600098" y="2412014"/>
                            </a:cxn>
                            <a:cxn ang="0">
                              <a:pos x="576061" y="2391981"/>
                            </a:cxn>
                            <a:cxn ang="0">
                              <a:pos x="581068" y="2389977"/>
                            </a:cxn>
                            <a:cxn ang="0">
                              <a:pos x="605105" y="2396988"/>
                            </a:cxn>
                            <a:cxn ang="0">
                              <a:pos x="555028" y="2344902"/>
                            </a:cxn>
                            <a:cxn ang="0">
                              <a:pos x="526985" y="2321864"/>
                            </a:cxn>
                            <a:cxn ang="0">
                              <a:pos x="500945" y="2298825"/>
                            </a:cxn>
                            <a:cxn ang="0">
                              <a:pos x="467895" y="2271781"/>
                            </a:cxn>
                            <a:cxn ang="0">
                              <a:pos x="419820" y="2218692"/>
                            </a:cxn>
                            <a:cxn ang="0">
                              <a:pos x="416522" y="2208382"/>
                            </a:cxn>
                            <a:cxn ang="0">
                              <a:pos x="406800" y="2198658"/>
                            </a:cxn>
                            <a:cxn ang="0">
                              <a:pos x="373750" y="2162598"/>
                            </a:cxn>
                            <a:cxn ang="0">
                              <a:pos x="369743" y="2144568"/>
                            </a:cxn>
                            <a:cxn ang="0">
                              <a:pos x="356723" y="2126538"/>
                            </a:cxn>
                            <a:cxn ang="0">
                              <a:pos x="355172" y="2124106"/>
                            </a:cxn>
                            <a:cxn ang="0">
                              <a:pos x="339696" y="2113516"/>
                            </a:cxn>
                            <a:cxn ang="0">
                              <a:pos x="309650" y="2070445"/>
                            </a:cxn>
                            <a:cxn ang="0">
                              <a:pos x="292624" y="2030378"/>
                            </a:cxn>
                            <a:cxn ang="0">
                              <a:pos x="290621" y="2030378"/>
                            </a:cxn>
                            <a:cxn ang="0">
                              <a:pos x="267586" y="1986305"/>
                            </a:cxn>
                            <a:cxn ang="0">
                              <a:pos x="245552" y="1942232"/>
                            </a:cxn>
                            <a:cxn ang="0">
                              <a:pos x="222516" y="1891147"/>
                            </a:cxn>
                            <a:cxn ang="0">
                              <a:pos x="201484" y="1839060"/>
                            </a:cxn>
                            <a:cxn ang="0">
                              <a:pos x="222516" y="1874118"/>
                            </a:cxn>
                            <a:cxn ang="0">
                              <a:pos x="243549" y="1918192"/>
                            </a:cxn>
                            <a:cxn ang="0">
                              <a:pos x="250559" y="1942232"/>
                            </a:cxn>
                            <a:cxn ang="0">
                              <a:pos x="253457" y="1946481"/>
                            </a:cxn>
                            <a:cxn ang="0">
                              <a:pos x="249890" y="1927936"/>
                            </a:cxn>
                            <a:cxn ang="0">
                              <a:pos x="240590" y="1911054"/>
                            </a:cxn>
                            <a:cxn ang="0">
                              <a:pos x="225451" y="1877007"/>
                            </a:cxn>
                            <a:cxn ang="0">
                              <a:pos x="207492" y="1847073"/>
                            </a:cxn>
                            <a:cxn ang="0">
                              <a:pos x="185458" y="1786973"/>
                            </a:cxn>
                            <a:cxn ang="0">
                              <a:pos x="166581" y="1725364"/>
                            </a:cxn>
                            <a:cxn ang="0">
                              <a:pos x="160383" y="1707404"/>
                            </a:cxn>
                            <a:cxn ang="0">
                              <a:pos x="133384" y="1599626"/>
                            </a:cxn>
                            <a:cxn ang="0">
                              <a:pos x="121445" y="1521384"/>
                            </a:cxn>
                            <a:cxn ang="0">
                              <a:pos x="121360" y="1523535"/>
                            </a:cxn>
                            <a:cxn ang="0">
                              <a:pos x="122362" y="1539562"/>
                            </a:cxn>
                            <a:cxn ang="0">
                              <a:pos x="127369" y="1576624"/>
                            </a:cxn>
                            <a:cxn ang="0">
                              <a:pos x="133378" y="1614687"/>
                            </a:cxn>
                            <a:cxn ang="0">
                              <a:pos x="123363" y="1581632"/>
                            </a:cxn>
                            <a:cxn ang="0">
                              <a:pos x="116352" y="1539562"/>
                            </a:cxn>
                            <a:cxn ang="0">
                              <a:pos x="108340" y="1539562"/>
                            </a:cxn>
                            <a:cxn ang="0">
                              <a:pos x="103332" y="1501498"/>
                            </a:cxn>
                            <a:cxn ang="0">
                              <a:pos x="96322" y="1477458"/>
                            </a:cxn>
                            <a:cxn ang="0">
                              <a:pos x="90312" y="1454420"/>
                            </a:cxn>
                            <a:cxn ang="0">
                              <a:pos x="73286" y="1436390"/>
                            </a:cxn>
                            <a:cxn ang="0">
                              <a:pos x="68278" y="1436390"/>
                            </a:cxn>
                            <a:cxn ang="0">
                              <a:pos x="63270" y="1411348"/>
                            </a:cxn>
                            <a:cxn ang="0">
                              <a:pos x="61267" y="1379295"/>
                            </a:cxn>
                            <a:cxn ang="0">
                              <a:pos x="65273" y="1334220"/>
                            </a:cxn>
                            <a:cxn ang="0">
                              <a:pos x="67276" y="1318194"/>
                            </a:cxn>
                            <a:cxn ang="0">
                              <a:pos x="70687" y="1307201"/>
                            </a:cxn>
                            <a:cxn ang="0">
                              <a:pos x="69029" y="1282134"/>
                            </a:cxn>
                            <a:cxn ang="0">
                              <a:pos x="71283" y="1245071"/>
                            </a:cxn>
                            <a:cxn ang="0">
                              <a:pos x="75289" y="1237560"/>
                            </a:cxn>
                            <a:cxn ang="0">
                              <a:pos x="75289" y="1233051"/>
                            </a:cxn>
                            <a:cxn ang="0">
                              <a:pos x="67276" y="1248077"/>
                            </a:cxn>
                            <a:cxn ang="0">
                              <a:pos x="60266" y="1238060"/>
                            </a:cxn>
                            <a:cxn ang="0">
                              <a:pos x="47245" y="1220030"/>
                            </a:cxn>
                            <a:cxn ang="0">
                              <a:pos x="44867" y="1205757"/>
                            </a:cxn>
                            <a:cxn ang="0">
                              <a:pos x="44241" y="1207008"/>
                            </a:cxn>
                            <a:cxn ang="0">
                              <a:pos x="40235" y="1247075"/>
                            </a:cxn>
                            <a:cxn ang="0">
                              <a:pos x="37230" y="1287141"/>
                            </a:cxn>
                            <a:cxn ang="0">
                              <a:pos x="34226" y="1318194"/>
                            </a:cxn>
                            <a:cxn ang="0">
                              <a:pos x="34226" y="1382299"/>
                            </a:cxn>
                            <a:cxn ang="0">
                              <a:pos x="35227" y="1415355"/>
                            </a:cxn>
                            <a:cxn ang="0">
                              <a:pos x="37230" y="1448409"/>
                            </a:cxn>
                            <a:cxn ang="0">
                              <a:pos x="28217" y="1479462"/>
                            </a:cxn>
                            <a:cxn ang="0">
                              <a:pos x="26214" y="1479462"/>
                            </a:cxn>
                            <a:cxn ang="0">
                              <a:pos x="20204" y="1419361"/>
                            </a:cxn>
                            <a:cxn ang="0">
                              <a:pos x="20204" y="1357258"/>
                            </a:cxn>
                            <a:cxn ang="0">
                              <a:pos x="25212" y="1309178"/>
                            </a:cxn>
                            <a:cxn ang="0">
                              <a:pos x="34222" y="1318188"/>
                            </a:cxn>
                            <a:cxn ang="0">
                              <a:pos x="26214" y="1308177"/>
                            </a:cxn>
                            <a:cxn ang="0">
                              <a:pos x="24211" y="1272117"/>
                            </a:cxn>
                            <a:cxn ang="0">
                              <a:pos x="26214" y="1217025"/>
                            </a:cxn>
                            <a:cxn ang="0">
                              <a:pos x="27215" y="1202000"/>
                            </a:cxn>
                            <a:cxn ang="0">
                              <a:pos x="30220" y="1176958"/>
                            </a:cxn>
                            <a:cxn ang="0">
                              <a:pos x="42238" y="1131884"/>
                            </a:cxn>
                            <a:cxn ang="0">
                              <a:pos x="48227" y="1101940"/>
                            </a:cxn>
                            <a:cxn ang="0">
                              <a:pos x="46244" y="1094821"/>
                            </a:cxn>
                            <a:cxn ang="0">
                              <a:pos x="39233" y="1134888"/>
                            </a:cxn>
                            <a:cxn ang="0">
                              <a:pos x="27215" y="1179964"/>
                            </a:cxn>
                            <a:cxn ang="0">
                              <a:pos x="24211" y="1205005"/>
                            </a:cxn>
                            <a:cxn ang="0">
                              <a:pos x="23208" y="1220030"/>
                            </a:cxn>
                            <a:cxn ang="0">
                              <a:pos x="21205" y="1275121"/>
                            </a:cxn>
                            <a:cxn ang="0">
                              <a:pos x="23208" y="1311181"/>
                            </a:cxn>
                            <a:cxn ang="0">
                              <a:pos x="18201" y="1359261"/>
                            </a:cxn>
                            <a:cxn ang="0">
                              <a:pos x="18201" y="1421365"/>
                            </a:cxn>
                            <a:cxn ang="0">
                              <a:pos x="24211" y="1481465"/>
                            </a:cxn>
                            <a:cxn ang="0">
                              <a:pos x="26214" y="1481465"/>
                            </a:cxn>
                            <a:cxn ang="0">
                              <a:pos x="39233" y="1538560"/>
                            </a:cxn>
                            <a:cxn ang="0">
                              <a:pos x="46244" y="1585638"/>
                            </a:cxn>
                            <a:cxn ang="0">
                              <a:pos x="61267" y="1633718"/>
                            </a:cxn>
                            <a:cxn ang="0">
                              <a:pos x="84929" y="1737109"/>
                            </a:cxn>
                            <a:cxn ang="0">
                              <a:pos x="86994" y="1756924"/>
                            </a:cxn>
                            <a:cxn ang="0">
                              <a:pos x="91314" y="1756924"/>
                            </a:cxn>
                            <a:cxn ang="0">
                              <a:pos x="113348" y="1810012"/>
                            </a:cxn>
                            <a:cxn ang="0">
                              <a:pos x="121361" y="1837057"/>
                            </a:cxn>
                            <a:cxn ang="0">
                              <a:pos x="106337" y="1814018"/>
                            </a:cxn>
                            <a:cxn ang="0">
                              <a:pos x="90312" y="1777958"/>
                            </a:cxn>
                            <a:cxn ang="0">
                              <a:pos x="89311" y="1787975"/>
                            </a:cxn>
                            <a:cxn ang="0">
                              <a:pos x="80598" y="1760961"/>
                            </a:cxn>
                            <a:cxn ang="0">
                              <a:pos x="74288" y="1761932"/>
                            </a:cxn>
                            <a:cxn ang="0">
                              <a:pos x="67276" y="1738894"/>
                            </a:cxn>
                            <a:cxn ang="0">
                              <a:pos x="43239" y="1683802"/>
                            </a:cxn>
                            <a:cxn ang="0">
                              <a:pos x="28217" y="1634720"/>
                            </a:cxn>
                            <a:cxn ang="0">
                              <a:pos x="27215" y="1593652"/>
                            </a:cxn>
                            <a:cxn ang="0">
                              <a:pos x="20204" y="1545572"/>
                            </a:cxn>
                            <a:cxn ang="0">
                              <a:pos x="15196" y="1497492"/>
                            </a:cxn>
                            <a:cxn ang="0">
                              <a:pos x="4180" y="1462434"/>
                            </a:cxn>
                            <a:cxn ang="0">
                              <a:pos x="11190" y="1276124"/>
                            </a:cxn>
                            <a:cxn ang="0">
                              <a:pos x="18201" y="1228044"/>
                            </a:cxn>
                            <a:cxn ang="0">
                              <a:pos x="12192" y="1202000"/>
                            </a:cxn>
                            <a:cxn ang="0">
                              <a:pos x="24211" y="1129880"/>
                            </a:cxn>
                            <a:cxn ang="0">
                              <a:pos x="27215" y="1112851"/>
                            </a:cxn>
                            <a:cxn ang="0">
                              <a:pos x="35227" y="1054755"/>
                            </a:cxn>
                            <a:cxn ang="0">
                              <a:pos x="56260" y="1012685"/>
                            </a:cxn>
                            <a:cxn ang="0">
                              <a:pos x="51252" y="1069780"/>
                            </a:cxn>
                            <a:cxn ang="0">
                              <a:pos x="56258" y="1059994"/>
                            </a:cxn>
                            <a:cxn ang="0">
                              <a:pos x="59264" y="1036600"/>
                            </a:cxn>
                            <a:cxn ang="0">
                              <a:pos x="60266" y="1010681"/>
                            </a:cxn>
                            <a:cxn ang="0">
                              <a:pos x="69279" y="977626"/>
                            </a:cxn>
                            <a:cxn ang="0">
                              <a:pos x="83301" y="927543"/>
                            </a:cxn>
                            <a:cxn ang="0">
                              <a:pos x="100328" y="876458"/>
                            </a:cxn>
                            <a:cxn ang="0">
                              <a:pos x="101603" y="875023"/>
                            </a:cxn>
                            <a:cxn ang="0">
                              <a:pos x="109342" y="834388"/>
                            </a:cxn>
                            <a:cxn ang="0">
                              <a:pos x="120359" y="805339"/>
                            </a:cxn>
                            <a:cxn ang="0">
                              <a:pos x="133379" y="781299"/>
                            </a:cxn>
                            <a:cxn ang="0">
                              <a:pos x="159419" y="731216"/>
                            </a:cxn>
                            <a:cxn ang="0">
                              <a:pos x="180451" y="686141"/>
                            </a:cxn>
                            <a:cxn ang="0">
                              <a:pos x="210497" y="628045"/>
                            </a:cxn>
                            <a:cxn ang="0">
                              <a:pos x="232531" y="603002"/>
                            </a:cxn>
                            <a:cxn ang="0">
                              <a:pos x="250559" y="567945"/>
                            </a:cxn>
                            <a:cxn ang="0">
                              <a:pos x="265583" y="545908"/>
                            </a:cxn>
                            <a:cxn ang="0">
                              <a:pos x="281608" y="537895"/>
                            </a:cxn>
                            <a:cxn ang="0">
                              <a:pos x="285614" y="531885"/>
                            </a:cxn>
                            <a:cxn ang="0">
                              <a:pos x="301638" y="499831"/>
                            </a:cxn>
                            <a:cxn ang="0">
                              <a:pos x="332686" y="463771"/>
                            </a:cxn>
                            <a:cxn ang="0">
                              <a:pos x="333531" y="478843"/>
                            </a:cxn>
                            <a:cxn ang="0">
                              <a:pos x="331266" y="485178"/>
                            </a:cxn>
                            <a:cxn ang="0">
                              <a:pos x="363733" y="451751"/>
                            </a:cxn>
                            <a:cxn ang="0">
                              <a:pos x="379758" y="430717"/>
                            </a:cxn>
                            <a:cxn ang="0">
                              <a:pos x="400791" y="410683"/>
                            </a:cxn>
                            <a:cxn ang="0">
                              <a:pos x="402603" y="412697"/>
                            </a:cxn>
                            <a:cxn ang="0">
                              <a:pos x="401793" y="411685"/>
                            </a:cxn>
                            <a:cxn ang="0">
                              <a:pos x="427833" y="385641"/>
                            </a:cxn>
                            <a:cxn ang="0">
                              <a:pos x="453873" y="361601"/>
                            </a:cxn>
                            <a:cxn ang="0">
                              <a:pos x="481916" y="331551"/>
                            </a:cxn>
                            <a:cxn ang="0">
                              <a:pos x="520976" y="302502"/>
                            </a:cxn>
                            <a:cxn ang="0">
                              <a:pos x="563041" y="271451"/>
                            </a:cxn>
                            <a:cxn ang="0">
                              <a:pos x="588191" y="253903"/>
                            </a:cxn>
                            <a:cxn ang="0">
                              <a:pos x="605105" y="238396"/>
                            </a:cxn>
                            <a:cxn ang="0">
                              <a:pos x="635152" y="220366"/>
                            </a:cxn>
                            <a:cxn ang="0">
                              <a:pos x="667201" y="203338"/>
                            </a:cxn>
                            <a:cxn ang="0">
                              <a:pos x="671444" y="201156"/>
                            </a:cxn>
                            <a:cxn ang="0">
                              <a:pos x="682350" y="190442"/>
                            </a:cxn>
                            <a:cxn ang="0">
                              <a:pos x="700252" y="177295"/>
                            </a:cxn>
                            <a:cxn ang="0">
                              <a:pos x="719908" y="167278"/>
                            </a:cxn>
                            <a:cxn ang="0">
                              <a:pos x="733813" y="164077"/>
                            </a:cxn>
                            <a:cxn ang="0">
                              <a:pos x="736307" y="162269"/>
                            </a:cxn>
                            <a:cxn ang="0">
                              <a:pos x="1008727" y="52086"/>
                            </a:cxn>
                            <a:cxn ang="0">
                              <a:pos x="1018835" y="49888"/>
                            </a:cxn>
                            <a:cxn ang="0">
                              <a:pos x="1046785" y="40066"/>
                            </a:cxn>
                            <a:cxn ang="0">
                              <a:pos x="1066065" y="36184"/>
                            </a:cxn>
                            <a:cxn ang="0">
                              <a:pos x="1076119" y="36099"/>
                            </a:cxn>
                            <a:cxn ang="0">
                              <a:pos x="1079837" y="35058"/>
                            </a:cxn>
                            <a:cxn ang="0">
                              <a:pos x="1308188" y="5008"/>
                            </a:cxn>
                            <a:cxn ang="0">
                              <a:pos x="1373038" y="4758"/>
                            </a:cxn>
                            <a:cxn ang="0">
                              <a:pos x="1442395" y="6009"/>
                            </a:cxn>
                            <a:cxn ang="0">
                              <a:pos x="1443686" y="6977"/>
                            </a:cxn>
                            <a:cxn ang="0">
                              <a:pos x="1477450" y="3004"/>
                            </a:cxn>
                            <a:cxn ang="0">
                              <a:pos x="1508497" y="8012"/>
                            </a:cxn>
                            <a:cxn ang="0">
                              <a:pos x="1539545" y="14022"/>
                            </a:cxn>
                            <a:cxn ang="0">
                              <a:pos x="1555564" y="17664"/>
                            </a:cxn>
                            <a:cxn ang="0">
                              <a:pos x="1538543" y="13021"/>
                            </a:cxn>
                            <a:cxn ang="0">
                              <a:pos x="1507495" y="7011"/>
                            </a:cxn>
                            <a:cxn ang="0">
                              <a:pos x="1476448" y="2003"/>
                            </a:cxn>
                            <a:cxn ang="0">
                              <a:pos x="1476448"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rotWithShape="0">
                          <a:gsLst>
                            <a:gs pos="0">
                              <a:srgbClr val="FFFFFF"/>
                            </a:gs>
                            <a:gs pos="100000">
                              <a:srgbClr val="0072C7">
                                <a:alpha val="14999"/>
                              </a:srgbClr>
                            </a:gs>
                          </a:gsLst>
                          <a:path path="rect">
                            <a:fillToRect l="100000" b="100000"/>
                          </a:path>
                          <a:tileRect/>
                        </a:gradFill>
                        <a:ln>
                          <a:noFill/>
                        </a:ln>
                      </wps:spPr>
                      <wps:bodyPr anchor="ctr" upright="1"/>
                    </wps:wsp>
                    <wps:wsp>
                      <wps:cNvPr id="8" name="Freeform: Shape 18"/>
                      <wps:cNvSpPr>
                        <a:spLocks noChangeAspect="1"/>
                      </wps:cNvSpPr>
                      <wps:spPr>
                        <a:xfrm>
                          <a:off x="59774" y="100414"/>
                          <a:ext cx="18227" cy="17988"/>
                        </a:xfrm>
                        <a:custGeom>
                          <a:avLst/>
                          <a:gdLst>
                            <a:gd name="A1" fmla="val 0"/>
                            <a:gd name="A2" fmla="val 0"/>
                            <a:gd name="A3" fmla="val 0"/>
                          </a:gdLst>
                          <a:ahLst/>
                          <a:cxnLst>
                            <a:cxn ang="0">
                              <a:pos x="990930" y="1789000"/>
                            </a:cxn>
                            <a:cxn ang="0">
                              <a:pos x="982412" y="1793586"/>
                            </a:cxn>
                            <a:cxn ang="0">
                              <a:pos x="982923" y="1793805"/>
                            </a:cxn>
                            <a:cxn ang="0">
                              <a:pos x="1061757" y="1742435"/>
                            </a:cxn>
                            <a:cxn ang="0">
                              <a:pos x="1034216" y="1748993"/>
                            </a:cxn>
                            <a:cxn ang="0">
                              <a:pos x="992904" y="1754239"/>
                            </a:cxn>
                            <a:cxn ang="0">
                              <a:pos x="990937" y="1748993"/>
                            </a:cxn>
                            <a:cxn ang="0">
                              <a:pos x="1019790" y="1746370"/>
                            </a:cxn>
                            <a:cxn ang="0">
                              <a:pos x="1061757" y="1742435"/>
                            </a:cxn>
                            <a:cxn ang="0">
                              <a:pos x="1133396" y="1735570"/>
                            </a:cxn>
                            <a:cxn ang="0">
                              <a:pos x="1131715" y="1736045"/>
                            </a:cxn>
                            <a:cxn ang="0">
                              <a:pos x="1132577" y="1735877"/>
                            </a:cxn>
                            <a:cxn ang="0">
                              <a:pos x="619460" y="1725712"/>
                            </a:cxn>
                            <a:cxn ang="0">
                              <a:pos x="648640" y="1733254"/>
                            </a:cxn>
                            <a:cxn ang="0">
                              <a:pos x="661100" y="1733909"/>
                            </a:cxn>
                            <a:cxn ang="0">
                              <a:pos x="695854" y="1750960"/>
                            </a:cxn>
                            <a:cxn ang="0">
                              <a:pos x="711591" y="1754239"/>
                            </a:cxn>
                            <a:cxn ang="0">
                              <a:pos x="712576" y="1754567"/>
                            </a:cxn>
                            <a:cxn ang="0">
                              <a:pos x="716182" y="1750960"/>
                            </a:cxn>
                            <a:cxn ang="0">
                              <a:pos x="729952" y="1754895"/>
                            </a:cxn>
                            <a:cxn ang="0">
                              <a:pos x="743723" y="1758174"/>
                            </a:cxn>
                            <a:cxn ang="0">
                              <a:pos x="770856" y="1764485"/>
                            </a:cxn>
                            <a:cxn ang="0">
                              <a:pos x="771264" y="1764076"/>
                            </a:cxn>
                            <a:cxn ang="0">
                              <a:pos x="802740" y="1769323"/>
                            </a:cxn>
                            <a:cxn ang="0">
                              <a:pos x="817821" y="1771946"/>
                            </a:cxn>
                            <a:cxn ang="0">
                              <a:pos x="832904" y="1773257"/>
                            </a:cxn>
                            <a:cxn ang="0">
                              <a:pos x="863723" y="1774569"/>
                            </a:cxn>
                            <a:cxn ang="0">
                              <a:pos x="905690" y="1773913"/>
                            </a:cxn>
                            <a:cxn ang="0">
                              <a:pos x="907512" y="1773913"/>
                            </a:cxn>
                            <a:cxn ang="0">
                              <a:pos x="911592" y="1771617"/>
                            </a:cxn>
                            <a:cxn ang="0">
                              <a:pos x="920773" y="1768666"/>
                            </a:cxn>
                            <a:cxn ang="0">
                              <a:pos x="930117" y="1768503"/>
                            </a:cxn>
                            <a:cxn ang="0">
                              <a:pos x="936511" y="1769322"/>
                            </a:cxn>
                            <a:cxn ang="0">
                              <a:pos x="938232" y="1773913"/>
                            </a:cxn>
                            <a:cxn ang="0">
                              <a:pos x="952904" y="1773913"/>
                            </a:cxn>
                            <a:cxn ang="0">
                              <a:pos x="948314" y="1780471"/>
                            </a:cxn>
                            <a:cxn ang="0">
                              <a:pos x="945691" y="1783750"/>
                            </a:cxn>
                            <a:cxn ang="0">
                              <a:pos x="937166" y="1787685"/>
                            </a:cxn>
                            <a:cxn ang="0">
                              <a:pos x="921428" y="1787685"/>
                            </a:cxn>
                            <a:cxn ang="0">
                              <a:pos x="901101" y="1786373"/>
                            </a:cxn>
                            <a:cxn ang="0">
                              <a:pos x="857166" y="1785062"/>
                            </a:cxn>
                            <a:cxn ang="0">
                              <a:pos x="824379" y="1782438"/>
                            </a:cxn>
                            <a:cxn ang="0">
                              <a:pos x="795526" y="1778504"/>
                            </a:cxn>
                            <a:cxn ang="0">
                              <a:pos x="766674" y="1773913"/>
                            </a:cxn>
                            <a:cxn ang="0">
                              <a:pos x="722739" y="1767355"/>
                            </a:cxn>
                            <a:cxn ang="0">
                              <a:pos x="688641" y="1756207"/>
                            </a:cxn>
                            <a:cxn ang="0">
                              <a:pos x="689035" y="1755920"/>
                            </a:cxn>
                            <a:cxn ang="0">
                              <a:pos x="668969" y="1749649"/>
                            </a:cxn>
                            <a:cxn ang="0">
                              <a:pos x="651263" y="1741779"/>
                            </a:cxn>
                            <a:cxn ang="0">
                              <a:pos x="630936" y="1735221"/>
                            </a:cxn>
                            <a:cxn ang="0">
                              <a:pos x="609952" y="1728007"/>
                            </a:cxn>
                            <a:cxn ang="0">
                              <a:pos x="619460" y="1725712"/>
                            </a:cxn>
                            <a:cxn ang="0">
                              <a:pos x="1005462" y="1711652"/>
                            </a:cxn>
                            <a:cxn ang="0">
                              <a:pos x="995444" y="1713181"/>
                            </a:cxn>
                            <a:cxn ang="0">
                              <a:pos x="926155" y="1716680"/>
                            </a:cxn>
                            <a:cxn ang="0">
                              <a:pos x="948969" y="1719482"/>
                            </a:cxn>
                            <a:cxn ang="0">
                              <a:pos x="954871" y="1718170"/>
                            </a:cxn>
                            <a:cxn ang="0">
                              <a:pos x="995527" y="1713580"/>
                            </a:cxn>
                            <a:cxn ang="0">
                              <a:pos x="1002217" y="1712279"/>
                            </a:cxn>
                            <a:cxn ang="0">
                              <a:pos x="1067716" y="1702150"/>
                            </a:cxn>
                            <a:cxn ang="0">
                              <a:pos x="1033686" y="1707344"/>
                            </a:cxn>
                            <a:cxn ang="0">
                              <a:pos x="1045363" y="1707678"/>
                            </a:cxn>
                            <a:cxn ang="0">
                              <a:pos x="1062167" y="1704563"/>
                            </a:cxn>
                            <a:cxn ang="0">
                              <a:pos x="1191936" y="1700634"/>
                            </a:cxn>
                            <a:cxn ang="0">
                              <a:pos x="1085205" y="1729059"/>
                            </a:cxn>
                            <a:cxn ang="0">
                              <a:pos x="1139217" y="1717023"/>
                            </a:cxn>
                            <a:cxn ang="0">
                              <a:pos x="507656" y="1687348"/>
                            </a:cxn>
                            <a:cxn ang="0">
                              <a:pos x="583066" y="1719482"/>
                            </a:cxn>
                            <a:cxn ang="0">
                              <a:pos x="609952" y="1728007"/>
                            </a:cxn>
                            <a:cxn ang="0">
                              <a:pos x="630280" y="1735221"/>
                            </a:cxn>
                            <a:cxn ang="0">
                              <a:pos x="650608" y="1741779"/>
                            </a:cxn>
                            <a:cxn ang="0">
                              <a:pos x="668312" y="1749648"/>
                            </a:cxn>
                            <a:cxn ang="0">
                              <a:pos x="664378" y="1752927"/>
                            </a:cxn>
                            <a:cxn ang="0">
                              <a:pos x="653886" y="1750960"/>
                            </a:cxn>
                            <a:cxn ang="0">
                              <a:pos x="616509" y="1737188"/>
                            </a:cxn>
                            <a:cxn ang="0">
                              <a:pos x="598149" y="1729974"/>
                            </a:cxn>
                            <a:cxn ang="0">
                              <a:pos x="579788" y="1722105"/>
                            </a:cxn>
                            <a:cxn ang="0">
                              <a:pos x="555525" y="1713580"/>
                            </a:cxn>
                            <a:cxn ang="0">
                              <a:pos x="534542" y="1704399"/>
                            </a:cxn>
                            <a:cxn ang="0">
                              <a:pos x="518148" y="1695873"/>
                            </a:cxn>
                            <a:cxn ang="0">
                              <a:pos x="507656" y="1687348"/>
                            </a:cxn>
                            <a:cxn ang="0">
                              <a:pos x="538477" y="1670954"/>
                            </a:cxn>
                            <a:cxn ang="0">
                              <a:pos x="574542" y="1689316"/>
                            </a:cxn>
                            <a:cxn ang="0">
                              <a:pos x="569952" y="1691939"/>
                            </a:cxn>
                            <a:cxn ang="0">
                              <a:pos x="527985" y="1671609"/>
                            </a:cxn>
                            <a:cxn ang="0">
                              <a:pos x="538477" y="1670954"/>
                            </a:cxn>
                            <a:cxn ang="0">
                              <a:pos x="405361" y="1626360"/>
                            </a:cxn>
                            <a:cxn ang="0">
                              <a:pos x="449951" y="1651280"/>
                            </a:cxn>
                            <a:cxn ang="0">
                              <a:pos x="459132" y="1661773"/>
                            </a:cxn>
                            <a:cxn ang="0">
                              <a:pos x="438148" y="1650624"/>
                            </a:cxn>
                            <a:cxn ang="0">
                              <a:pos x="422410" y="1640788"/>
                            </a:cxn>
                            <a:cxn ang="0">
                              <a:pos x="405361" y="1626360"/>
                            </a:cxn>
                            <a:cxn ang="0">
                              <a:pos x="483552" y="1609533"/>
                            </a:cxn>
                            <a:cxn ang="0">
                              <a:pos x="483558" y="1609719"/>
                            </a:cxn>
                            <a:cxn ang="0">
                              <a:pos x="485773" y="1612400"/>
                            </a:cxn>
                            <a:cxn ang="0">
                              <a:pos x="486017" y="1611277"/>
                            </a:cxn>
                            <a:cxn ang="0">
                              <a:pos x="1441189" y="1566485"/>
                            </a:cxn>
                            <a:cxn ang="0">
                              <a:pos x="1438808" y="1566683"/>
                            </a:cxn>
                            <a:cxn ang="0">
                              <a:pos x="1399463" y="1594882"/>
                            </a:cxn>
                            <a:cxn ang="0">
                              <a:pos x="1360774" y="1615868"/>
                            </a:cxn>
                            <a:cxn ang="0">
                              <a:pos x="1333233" y="1632262"/>
                            </a:cxn>
                            <a:cxn ang="0">
                              <a:pos x="1318151" y="1638820"/>
                            </a:cxn>
                            <a:cxn ang="0">
                              <a:pos x="1302414" y="1645378"/>
                            </a:cxn>
                            <a:cxn ang="0">
                              <a:pos x="1283397" y="1655215"/>
                            </a:cxn>
                            <a:cxn ang="0">
                              <a:pos x="1268971" y="1663740"/>
                            </a:cxn>
                            <a:cxn ang="0">
                              <a:pos x="1247987" y="1672266"/>
                            </a:cxn>
                            <a:cxn ang="0">
                              <a:pos x="1226348" y="1680135"/>
                            </a:cxn>
                            <a:cxn ang="0">
                              <a:pos x="1220446" y="1686037"/>
                            </a:cxn>
                            <a:cxn ang="0">
                              <a:pos x="1211265" y="1689316"/>
                            </a:cxn>
                            <a:cxn ang="0">
                              <a:pos x="1188315" y="1693251"/>
                            </a:cxn>
                            <a:cxn ang="0">
                              <a:pos x="1158806" y="1702432"/>
                            </a:cxn>
                            <a:cxn ang="0">
                              <a:pos x="1131921" y="1710957"/>
                            </a:cxn>
                            <a:cxn ang="0">
                              <a:pos x="1102413" y="1719483"/>
                            </a:cxn>
                            <a:cxn ang="0">
                              <a:pos x="1065691" y="1728664"/>
                            </a:cxn>
                            <a:cxn ang="0">
                              <a:pos x="1013888" y="1737188"/>
                            </a:cxn>
                            <a:cxn ang="0">
                              <a:pos x="1012576" y="1739156"/>
                            </a:cxn>
                            <a:cxn ang="0">
                              <a:pos x="987669" y="1745384"/>
                            </a:cxn>
                            <a:cxn ang="0">
                              <a:pos x="988314" y="1745714"/>
                            </a:cxn>
                            <a:cxn ang="0">
                              <a:pos x="1015975" y="1738798"/>
                            </a:cxn>
                            <a:cxn ang="0">
                              <a:pos x="1016511" y="1737188"/>
                            </a:cxn>
                            <a:cxn ang="0">
                              <a:pos x="1068315" y="1728664"/>
                            </a:cxn>
                            <a:cxn ang="0">
                              <a:pos x="1105036" y="1719483"/>
                            </a:cxn>
                            <a:cxn ang="0">
                              <a:pos x="1134544" y="1710957"/>
                            </a:cxn>
                            <a:cxn ang="0">
                              <a:pos x="1161430" y="1702432"/>
                            </a:cxn>
                            <a:cxn ang="0">
                              <a:pos x="1190938" y="1693251"/>
                            </a:cxn>
                            <a:cxn ang="0">
                              <a:pos x="1213889" y="1689316"/>
                            </a:cxn>
                            <a:cxn ang="0">
                              <a:pos x="1198352" y="1698639"/>
                            </a:cxn>
                            <a:cxn ang="0">
                              <a:pos x="1198807" y="1698497"/>
                            </a:cxn>
                            <a:cxn ang="0">
                              <a:pos x="1215201" y="1688660"/>
                            </a:cxn>
                            <a:cxn ang="0">
                              <a:pos x="1224381" y="1685381"/>
                            </a:cxn>
                            <a:cxn ang="0">
                              <a:pos x="1224992" y="1685212"/>
                            </a:cxn>
                            <a:cxn ang="0">
                              <a:pos x="1228971" y="1680791"/>
                            </a:cxn>
                            <a:cxn ang="0">
                              <a:pos x="1250610" y="1672921"/>
                            </a:cxn>
                            <a:cxn ang="0">
                              <a:pos x="1271594" y="1664396"/>
                            </a:cxn>
                            <a:cxn ang="0">
                              <a:pos x="1286020" y="1655870"/>
                            </a:cxn>
                            <a:cxn ang="0">
                              <a:pos x="1305037" y="1646034"/>
                            </a:cxn>
                            <a:cxn ang="0">
                              <a:pos x="1320774" y="1639476"/>
                            </a:cxn>
                            <a:cxn ang="0">
                              <a:pos x="1331566" y="1634784"/>
                            </a:cxn>
                            <a:cxn ang="0">
                              <a:pos x="1337168" y="1630950"/>
                            </a:cxn>
                            <a:cxn ang="0">
                              <a:pos x="1364709" y="1614556"/>
                            </a:cxn>
                            <a:cxn ang="0">
                              <a:pos x="1403398" y="1593571"/>
                            </a:cxn>
                            <a:cxn ang="0">
                              <a:pos x="316724" y="1557416"/>
                            </a:cxn>
                            <a:cxn ang="0">
                              <a:pos x="319214" y="1559552"/>
                            </a:cxn>
                            <a:cxn ang="0">
                              <a:pos x="320063" y="1559985"/>
                            </a:cxn>
                            <a:cxn ang="0">
                              <a:pos x="1445589" y="1540296"/>
                            </a:cxn>
                            <a:cxn ang="0">
                              <a:pos x="1445365" y="1540451"/>
                            </a:cxn>
                            <a:cxn ang="0">
                              <a:pos x="1445365" y="1540639"/>
                            </a:cxn>
                            <a:cxn ang="0">
                              <a:pos x="1446407" y="1540787"/>
                            </a:cxn>
                            <a:cxn ang="0">
                              <a:pos x="1446676" y="1540451"/>
                            </a:cxn>
                            <a:cxn ang="0">
                              <a:pos x="1459756" y="1530507"/>
                            </a:cxn>
                            <a:cxn ang="0">
                              <a:pos x="1455885" y="1533182"/>
                            </a:cxn>
                            <a:cxn ang="0">
                              <a:pos x="1455201" y="1533893"/>
                            </a:cxn>
                            <a:cxn ang="0">
                              <a:pos x="1457855" y="1532194"/>
                            </a:cxn>
                            <a:cxn ang="0">
                              <a:pos x="263182" y="1497476"/>
                            </a:cxn>
                            <a:cxn ang="0">
                              <a:pos x="287947" y="1526635"/>
                            </a:cxn>
                            <a:cxn ang="0">
                              <a:pos x="268311" y="1503071"/>
                            </a:cxn>
                            <a:cxn ang="0">
                              <a:pos x="1506185" y="1497456"/>
                            </a:cxn>
                            <a:cxn ang="0">
                              <a:pos x="1506127" y="1497477"/>
                            </a:cxn>
                            <a:cxn ang="0">
                              <a:pos x="1505693" y="1500448"/>
                            </a:cxn>
                            <a:cxn ang="0">
                              <a:pos x="1495201" y="1512253"/>
                            </a:cxn>
                            <a:cxn ang="0">
                              <a:pos x="1482742" y="1526024"/>
                            </a:cxn>
                            <a:cxn ang="0">
                              <a:pos x="1483493" y="1525850"/>
                            </a:cxn>
                            <a:cxn ang="0">
                              <a:pos x="1495201" y="1512908"/>
                            </a:cxn>
                            <a:cxn ang="0">
                              <a:pos x="1505693" y="1501104"/>
                            </a:cxn>
                            <a:cxn ang="0">
                              <a:pos x="1506185" y="1497456"/>
                            </a:cxn>
                            <a:cxn ang="0">
                              <a:pos x="327275" y="1482689"/>
                            </a:cxn>
                            <a:cxn ang="0">
                              <a:pos x="328574" y="1484270"/>
                            </a:cxn>
                            <a:cxn ang="0">
                              <a:pos x="328639" y="1484053"/>
                            </a:cxn>
                            <a:cxn ang="0">
                              <a:pos x="230279" y="1467658"/>
                            </a:cxn>
                            <a:cxn ang="0">
                              <a:pos x="247328" y="1478807"/>
                            </a:cxn>
                            <a:cxn ang="0">
                              <a:pos x="248165" y="1479793"/>
                            </a:cxn>
                            <a:cxn ang="0">
                              <a:pos x="255934" y="1481512"/>
                            </a:cxn>
                            <a:cxn ang="0">
                              <a:pos x="273557" y="1497825"/>
                            </a:cxn>
                            <a:cxn ang="0">
                              <a:pos x="297820" y="1517498"/>
                            </a:cxn>
                            <a:cxn ang="0">
                              <a:pos x="308311" y="1531926"/>
                            </a:cxn>
                            <a:cxn ang="0">
                              <a:pos x="314213" y="1539140"/>
                            </a:cxn>
                            <a:cxn ang="0">
                              <a:pos x="339131" y="1560125"/>
                            </a:cxn>
                            <a:cxn ang="0">
                              <a:pos x="331918" y="1566027"/>
                            </a:cxn>
                            <a:cxn ang="0">
                              <a:pos x="308712" y="1540240"/>
                            </a:cxn>
                            <a:cxn ang="0">
                              <a:pos x="307656" y="1540451"/>
                            </a:cxn>
                            <a:cxn ang="0">
                              <a:pos x="307656" y="1540451"/>
                            </a:cxn>
                            <a:cxn ang="0">
                              <a:pos x="329617" y="1564854"/>
                            </a:cxn>
                            <a:cxn ang="0">
                              <a:pos x="331918" y="1566027"/>
                            </a:cxn>
                            <a:cxn ang="0">
                              <a:pos x="339132" y="1560125"/>
                            </a:cxn>
                            <a:cxn ang="0">
                              <a:pos x="401427" y="1609309"/>
                            </a:cxn>
                            <a:cxn ang="0">
                              <a:pos x="388968" y="1613244"/>
                            </a:cxn>
                            <a:cxn ang="0">
                              <a:pos x="393558" y="1616523"/>
                            </a:cxn>
                            <a:cxn ang="0">
                              <a:pos x="375197" y="1617179"/>
                            </a:cxn>
                            <a:cxn ang="0">
                              <a:pos x="363394" y="1609309"/>
                            </a:cxn>
                            <a:cxn ang="0">
                              <a:pos x="352246" y="1600784"/>
                            </a:cxn>
                            <a:cxn ang="0">
                              <a:pos x="324705" y="1577831"/>
                            </a:cxn>
                            <a:cxn ang="0">
                              <a:pos x="299131" y="1554879"/>
                            </a:cxn>
                            <a:cxn ang="0">
                              <a:pos x="275524" y="1531926"/>
                            </a:cxn>
                            <a:cxn ang="0">
                              <a:pos x="264377" y="1520778"/>
                            </a:cxn>
                            <a:cxn ang="0">
                              <a:pos x="253885" y="1508973"/>
                            </a:cxn>
                            <a:cxn ang="0">
                              <a:pos x="257820" y="1503727"/>
                            </a:cxn>
                            <a:cxn ang="0">
                              <a:pos x="270935" y="1515531"/>
                            </a:cxn>
                            <a:cxn ang="0">
                              <a:pos x="285361" y="1526679"/>
                            </a:cxn>
                            <a:cxn ang="0">
                              <a:pos x="303066" y="1545698"/>
                            </a:cxn>
                            <a:cxn ang="0">
                              <a:pos x="304570" y="1546989"/>
                            </a:cxn>
                            <a:cxn ang="0">
                              <a:pos x="285361" y="1526679"/>
                            </a:cxn>
                            <a:cxn ang="0">
                              <a:pos x="271590" y="1515531"/>
                            </a:cxn>
                            <a:cxn ang="0">
                              <a:pos x="258475" y="1503727"/>
                            </a:cxn>
                            <a:cxn ang="0">
                              <a:pos x="244049" y="1486020"/>
                            </a:cxn>
                            <a:cxn ang="0">
                              <a:pos x="230279" y="1467658"/>
                            </a:cxn>
                            <a:cxn ang="0">
                              <a:pos x="1674874" y="1363388"/>
                            </a:cxn>
                            <a:cxn ang="0">
                              <a:pos x="1674542" y="1363530"/>
                            </a:cxn>
                            <a:cxn ang="0">
                              <a:pos x="1667379" y="1380721"/>
                            </a:cxn>
                            <a:cxn ang="0">
                              <a:pos x="1667990" y="1281231"/>
                            </a:cxn>
                            <a:cxn ang="0">
                              <a:pos x="1650612" y="1306334"/>
                            </a:cxn>
                            <a:cxn ang="0">
                              <a:pos x="1642087" y="1322073"/>
                            </a:cxn>
                            <a:cxn ang="0">
                              <a:pos x="1633563" y="1336500"/>
                            </a:cxn>
                            <a:cxn ang="0">
                              <a:pos x="1613234" y="1363388"/>
                            </a:cxn>
                            <a:cxn ang="0">
                              <a:pos x="1595530" y="1390275"/>
                            </a:cxn>
                            <a:cxn ang="0">
                              <a:pos x="1579792" y="1411916"/>
                            </a:cxn>
                            <a:cxn ang="0">
                              <a:pos x="1578479" y="1412719"/>
                            </a:cxn>
                            <a:cxn ang="0">
                              <a:pos x="1577405" y="1414310"/>
                            </a:cxn>
                            <a:cxn ang="0">
                              <a:pos x="1579136" y="1413228"/>
                            </a:cxn>
                            <a:cxn ang="0">
                              <a:pos x="1594874" y="1391587"/>
                            </a:cxn>
                            <a:cxn ang="0">
                              <a:pos x="1612579" y="1364700"/>
                            </a:cxn>
                            <a:cxn ang="0">
                              <a:pos x="1632907" y="1337812"/>
                            </a:cxn>
                            <a:cxn ang="0">
                              <a:pos x="1641432" y="1323385"/>
                            </a:cxn>
                            <a:cxn ang="0">
                              <a:pos x="1649956" y="1307646"/>
                            </a:cxn>
                            <a:cxn ang="0">
                              <a:pos x="1667661" y="1282070"/>
                            </a:cxn>
                            <a:cxn ang="0">
                              <a:pos x="1720366" y="1278955"/>
                            </a:cxn>
                            <a:cxn ang="0">
                              <a:pos x="1714875" y="1291251"/>
                            </a:cxn>
                            <a:cxn ang="0">
                              <a:pos x="1703071" y="1314859"/>
                            </a:cxn>
                            <a:cxn ang="0">
                              <a:pos x="1714875" y="1291251"/>
                            </a:cxn>
                            <a:cxn ang="0">
                              <a:pos x="1720366" y="1278955"/>
                            </a:cxn>
                            <a:cxn ang="0">
                              <a:pos x="1735858" y="1272233"/>
                            </a:cxn>
                            <a:cxn ang="0">
                              <a:pos x="1727333" y="1297809"/>
                            </a:cxn>
                            <a:cxn ang="0">
                              <a:pos x="1712252" y="1325352"/>
                            </a:cxn>
                            <a:cxn ang="0">
                              <a:pos x="1697169" y="1353551"/>
                            </a:cxn>
                            <a:cxn ang="0">
                              <a:pos x="1683399" y="1371257"/>
                            </a:cxn>
                            <a:cxn ang="0">
                              <a:pos x="1692579" y="1352895"/>
                            </a:cxn>
                            <a:cxn ang="0">
                              <a:pos x="1700448" y="1334533"/>
                            </a:cxn>
                            <a:cxn ang="0">
                              <a:pos x="1706350" y="1324697"/>
                            </a:cxn>
                            <a:cxn ang="0">
                              <a:pos x="1714218" y="1311581"/>
                            </a:cxn>
                            <a:cxn ang="0">
                              <a:pos x="1721432" y="1298465"/>
                            </a:cxn>
                            <a:cxn ang="0">
                              <a:pos x="1735858" y="1272233"/>
                            </a:cxn>
                            <a:cxn ang="0">
                              <a:pos x="1693414" y="1216019"/>
                            </a:cxn>
                            <a:cxn ang="0">
                              <a:pos x="1677497" y="1244034"/>
                            </a:cxn>
                            <a:cxn ang="0">
                              <a:pos x="1677204" y="1244707"/>
                            </a:cxn>
                            <a:cxn ang="0">
                              <a:pos x="1693235" y="1216491"/>
                            </a:cxn>
                            <a:cxn ang="0">
                              <a:pos x="1702143" y="1152568"/>
                            </a:cxn>
                            <a:cxn ang="0">
                              <a:pos x="1683013" y="1204840"/>
                            </a:cxn>
                            <a:cxn ang="0">
                              <a:pos x="1642771" y="1287104"/>
                            </a:cxn>
                            <a:cxn ang="0">
                              <a:pos x="1636878" y="1296420"/>
                            </a:cxn>
                            <a:cxn ang="0">
                              <a:pos x="1636841" y="1296497"/>
                            </a:cxn>
                            <a:cxn ang="0">
                              <a:pos x="1623070" y="1320106"/>
                            </a:cxn>
                            <a:cxn ang="0">
                              <a:pos x="1609300" y="1345682"/>
                            </a:cxn>
                            <a:cxn ang="0">
                              <a:pos x="1593562" y="1365356"/>
                            </a:cxn>
                            <a:cxn ang="0">
                              <a:pos x="1580447" y="1387653"/>
                            </a:cxn>
                            <a:cxn ang="0">
                              <a:pos x="1503070" y="1474872"/>
                            </a:cxn>
                            <a:cxn ang="0">
                              <a:pos x="1477496" y="1496514"/>
                            </a:cxn>
                            <a:cxn ang="0">
                              <a:pos x="1475042" y="1498379"/>
                            </a:cxn>
                            <a:cxn ang="0">
                              <a:pos x="1473983" y="1499451"/>
                            </a:cxn>
                            <a:cxn ang="0">
                              <a:pos x="1463290" y="1508169"/>
                            </a:cxn>
                            <a:cxn ang="0">
                              <a:pos x="1454545" y="1518154"/>
                            </a:cxn>
                            <a:cxn ang="0">
                              <a:pos x="1422414" y="1542419"/>
                            </a:cxn>
                            <a:cxn ang="0">
                              <a:pos x="1417379" y="1545599"/>
                            </a:cxn>
                            <a:cxn ang="0">
                              <a:pos x="1403704" y="1556749"/>
                            </a:cxn>
                            <a:cxn ang="0">
                              <a:pos x="1401729" y="1558031"/>
                            </a:cxn>
                            <a:cxn ang="0">
                              <a:pos x="1398807" y="1560781"/>
                            </a:cxn>
                            <a:cxn ang="0">
                              <a:pos x="1373234" y="1577832"/>
                            </a:cxn>
                            <a:cxn ang="0">
                              <a:pos x="1347659" y="1593571"/>
                            </a:cxn>
                            <a:cxn ang="0">
                              <a:pos x="1344733" y="1595054"/>
                            </a:cxn>
                            <a:cxn ang="0">
                              <a:pos x="1327416" y="1606302"/>
                            </a:cxn>
                            <a:cxn ang="0">
                              <a:pos x="1322048" y="1609010"/>
                            </a:cxn>
                            <a:cxn ang="0">
                              <a:pos x="1316840" y="1612588"/>
                            </a:cxn>
                            <a:cxn ang="0">
                              <a:pos x="1299135" y="1622426"/>
                            </a:cxn>
                            <a:cxn ang="0">
                              <a:pos x="1282593" y="1628913"/>
                            </a:cxn>
                            <a:cxn ang="0">
                              <a:pos x="1245722" y="1647512"/>
                            </a:cxn>
                            <a:cxn ang="0">
                              <a:pos x="1159222" y="1679776"/>
                            </a:cxn>
                            <a:cxn ang="0">
                              <a:pos x="1098945" y="1695276"/>
                            </a:cxn>
                            <a:cxn ang="0">
                              <a:pos x="1147659" y="1686037"/>
                            </a:cxn>
                            <a:cxn ang="0">
                              <a:pos x="1156839" y="1684069"/>
                            </a:cxn>
                            <a:cxn ang="0">
                              <a:pos x="1186347" y="1673576"/>
                            </a:cxn>
                            <a:cxn ang="0">
                              <a:pos x="1204708" y="1667675"/>
                            </a:cxn>
                            <a:cxn ang="0">
                              <a:pos x="1234217" y="1652591"/>
                            </a:cxn>
                            <a:cxn ang="0">
                              <a:pos x="1267659" y="1640787"/>
                            </a:cxn>
                            <a:cxn ang="0">
                              <a:pos x="1289085" y="1632384"/>
                            </a:cxn>
                            <a:cxn ang="0">
                              <a:pos x="1298479" y="1627016"/>
                            </a:cxn>
                            <a:cxn ang="0">
                              <a:pos x="1307003" y="1624393"/>
                            </a:cxn>
                            <a:cxn ang="0">
                              <a:pos x="1318807" y="1617835"/>
                            </a:cxn>
                            <a:cxn ang="0">
                              <a:pos x="1321908" y="1615679"/>
                            </a:cxn>
                            <a:cxn ang="0">
                              <a:pos x="1329955" y="1607998"/>
                            </a:cxn>
                            <a:cxn ang="0">
                              <a:pos x="1347659" y="1597505"/>
                            </a:cxn>
                            <a:cxn ang="0">
                              <a:pos x="1367802" y="1587631"/>
                            </a:cxn>
                            <a:cxn ang="0">
                              <a:pos x="1375200" y="1583077"/>
                            </a:cxn>
                            <a:cxn ang="0">
                              <a:pos x="1400775" y="1566027"/>
                            </a:cxn>
                            <a:cxn ang="0">
                              <a:pos x="1411922" y="1555534"/>
                            </a:cxn>
                            <a:cxn ang="0">
                              <a:pos x="1424381" y="1547665"/>
                            </a:cxn>
                            <a:cxn ang="0">
                              <a:pos x="1456512" y="1523401"/>
                            </a:cxn>
                            <a:cxn ang="0">
                              <a:pos x="1479463" y="1501759"/>
                            </a:cxn>
                            <a:cxn ang="0">
                              <a:pos x="1505037" y="1480119"/>
                            </a:cxn>
                            <a:cxn ang="0">
                              <a:pos x="1582414" y="1392898"/>
                            </a:cxn>
                            <a:cxn ang="0">
                              <a:pos x="1593063" y="1374794"/>
                            </a:cxn>
                            <a:cxn ang="0">
                              <a:pos x="1593562" y="1373224"/>
                            </a:cxn>
                            <a:cxn ang="0">
                              <a:pos x="1610611" y="1346993"/>
                            </a:cxn>
                            <a:cxn ang="0">
                              <a:pos x="1615857" y="1339123"/>
                            </a:cxn>
                            <a:cxn ang="0">
                              <a:pos x="1622833" y="1329448"/>
                            </a:cxn>
                            <a:cxn ang="0">
                              <a:pos x="1625038" y="1325352"/>
                            </a:cxn>
                            <a:cxn ang="0">
                              <a:pos x="1638808" y="1301744"/>
                            </a:cxn>
                            <a:cxn ang="0">
                              <a:pos x="1665694" y="1246001"/>
                            </a:cxn>
                            <a:cxn ang="0">
                              <a:pos x="1691923" y="1186325"/>
                            </a:cxn>
                            <a:cxn ang="0">
                              <a:pos x="1699628" y="1162060"/>
                            </a:cxn>
                            <a:cxn ang="0">
                              <a:pos x="1773890" y="1094514"/>
                            </a:cxn>
                            <a:cxn ang="0">
                              <a:pos x="1771924" y="1095825"/>
                            </a:cxn>
                            <a:cxn ang="0">
                              <a:pos x="1771924" y="1095825"/>
                            </a:cxn>
                            <a:cxn ang="0">
                              <a:pos x="1780084" y="1055648"/>
                            </a:cxn>
                            <a:cxn ang="0">
                              <a:pos x="1779849" y="1056808"/>
                            </a:cxn>
                            <a:cxn ang="0">
                              <a:pos x="1781759" y="1059101"/>
                            </a:cxn>
                            <a:cxn ang="0">
                              <a:pos x="1787661" y="1065659"/>
                            </a:cxn>
                            <a:cxn ang="0">
                              <a:pos x="1791596" y="1063036"/>
                            </a:cxn>
                            <a:cxn ang="0">
                              <a:pos x="1791695" y="1062533"/>
                            </a:cxn>
                            <a:cxn ang="0">
                              <a:pos x="1788973" y="1064348"/>
                            </a:cxn>
                            <a:cxn ang="0">
                              <a:pos x="1782415" y="1058445"/>
                            </a:cxn>
                            <a:cxn ang="0">
                              <a:pos x="1774239" y="981152"/>
                            </a:cxn>
                            <a:cxn ang="0">
                              <a:pos x="1773782" y="981177"/>
                            </a:cxn>
                            <a:cxn ang="0">
                              <a:pos x="1772952" y="981224"/>
                            </a:cxn>
                            <a:cxn ang="0">
                              <a:pos x="1773235" y="984341"/>
                            </a:cxn>
                            <a:cxn ang="0">
                              <a:pos x="1772580" y="1000736"/>
                            </a:cxn>
                            <a:cxn ang="0">
                              <a:pos x="1769957" y="1010573"/>
                            </a:cxn>
                            <a:cxn ang="0">
                              <a:pos x="1754219" y="1035493"/>
                            </a:cxn>
                            <a:cxn ang="0">
                              <a:pos x="1750284" y="1057134"/>
                            </a:cxn>
                            <a:cxn ang="0">
                              <a:pos x="1746350" y="1064348"/>
                            </a:cxn>
                            <a:cxn ang="0">
                              <a:pos x="1739793" y="1095825"/>
                            </a:cxn>
                            <a:cxn ang="0">
                              <a:pos x="1732579" y="1120745"/>
                            </a:cxn>
                            <a:cxn ang="0">
                              <a:pos x="1724710" y="1145010"/>
                            </a:cxn>
                            <a:cxn ang="0">
                              <a:pos x="1720120" y="1164028"/>
                            </a:cxn>
                            <a:cxn ang="0">
                              <a:pos x="1714875" y="1183701"/>
                            </a:cxn>
                            <a:cxn ang="0">
                              <a:pos x="1719058" y="1177193"/>
                            </a:cxn>
                            <a:cxn ang="0">
                              <a:pos x="1722743" y="1163372"/>
                            </a:cxn>
                            <a:cxn ang="0">
                              <a:pos x="1726022" y="1143698"/>
                            </a:cxn>
                            <a:cxn ang="0">
                              <a:pos x="1733891" y="1119434"/>
                            </a:cxn>
                            <a:cxn ang="0">
                              <a:pos x="1741104" y="1094514"/>
                            </a:cxn>
                            <a:cxn ang="0">
                              <a:pos x="1747662" y="1063036"/>
                            </a:cxn>
                            <a:cxn ang="0">
                              <a:pos x="1751596" y="1055822"/>
                            </a:cxn>
                            <a:cxn ang="0">
                              <a:pos x="1755530" y="1034181"/>
                            </a:cxn>
                            <a:cxn ang="0">
                              <a:pos x="1771268" y="1009261"/>
                            </a:cxn>
                            <a:cxn ang="0">
                              <a:pos x="1760776" y="1059757"/>
                            </a:cxn>
                            <a:cxn ang="0">
                              <a:pos x="1752907" y="1101727"/>
                            </a:cxn>
                            <a:cxn ang="0">
                              <a:pos x="1735202" y="1155502"/>
                            </a:cxn>
                            <a:cxn ang="0">
                              <a:pos x="1731699" y="1160951"/>
                            </a:cxn>
                            <a:cxn ang="0">
                              <a:pos x="1730202" y="1169110"/>
                            </a:cxn>
                            <a:cxn ang="0">
                              <a:pos x="1725366" y="1183046"/>
                            </a:cxn>
                            <a:cxn ang="0">
                              <a:pos x="1707006" y="1223049"/>
                            </a:cxn>
                            <a:cxn ang="0">
                              <a:pos x="1698481" y="1244034"/>
                            </a:cxn>
                            <a:cxn ang="0">
                              <a:pos x="1693235" y="1255183"/>
                            </a:cxn>
                            <a:cxn ang="0">
                              <a:pos x="1686677" y="1266987"/>
                            </a:cxn>
                            <a:cxn ang="0">
                              <a:pos x="1668973" y="1298465"/>
                            </a:cxn>
                            <a:cxn ang="0">
                              <a:pos x="1649956" y="1329287"/>
                            </a:cxn>
                            <a:cxn ang="0">
                              <a:pos x="1625694" y="1370602"/>
                            </a:cxn>
                            <a:cxn ang="0">
                              <a:pos x="1598808" y="1411261"/>
                            </a:cxn>
                            <a:cxn ang="0">
                              <a:pos x="1581104" y="1434213"/>
                            </a:cxn>
                            <a:cxn ang="0">
                              <a:pos x="1562087" y="1456510"/>
                            </a:cxn>
                            <a:cxn ang="0">
                              <a:pos x="1555529" y="1465691"/>
                            </a:cxn>
                            <a:cxn ang="0">
                              <a:pos x="1548317" y="1474872"/>
                            </a:cxn>
                            <a:cxn ang="0">
                              <a:pos x="1537169" y="1484053"/>
                            </a:cxn>
                            <a:cxn ang="0">
                              <a:pos x="1518937" y="1504241"/>
                            </a:cxn>
                            <a:cxn ang="0">
                              <a:pos x="1519463" y="1506350"/>
                            </a:cxn>
                            <a:cxn ang="0">
                              <a:pos x="1500447" y="1526024"/>
                            </a:cxn>
                            <a:cxn ang="0">
                              <a:pos x="1480119" y="1540451"/>
                            </a:cxn>
                            <a:cxn ang="0">
                              <a:pos x="1463726" y="1553567"/>
                            </a:cxn>
                            <a:cxn ang="0">
                              <a:pos x="1448196" y="1564917"/>
                            </a:cxn>
                            <a:cxn ang="0">
                              <a:pos x="1450611" y="1564716"/>
                            </a:cxn>
                            <a:cxn ang="0">
                              <a:pos x="1467660" y="1552256"/>
                            </a:cxn>
                            <a:cxn ang="0">
                              <a:pos x="1484054" y="1539140"/>
                            </a:cxn>
                            <a:cxn ang="0">
                              <a:pos x="1504382" y="1524712"/>
                            </a:cxn>
                            <a:cxn ang="0">
                              <a:pos x="1523398" y="1505039"/>
                            </a:cxn>
                            <a:cxn ang="0">
                              <a:pos x="1522742" y="1502416"/>
                            </a:cxn>
                            <a:cxn ang="0">
                              <a:pos x="1541103" y="1482086"/>
                            </a:cxn>
                            <a:cxn ang="0">
                              <a:pos x="1552251" y="1472905"/>
                            </a:cxn>
                            <a:cxn ang="0">
                              <a:pos x="1559464" y="1463724"/>
                            </a:cxn>
                            <a:cxn ang="0">
                              <a:pos x="1566021" y="1454543"/>
                            </a:cxn>
                            <a:cxn ang="0">
                              <a:pos x="1585038" y="1432246"/>
                            </a:cxn>
                            <a:cxn ang="0">
                              <a:pos x="1602743" y="1409293"/>
                            </a:cxn>
                            <a:cxn ang="0">
                              <a:pos x="1629628" y="1368634"/>
                            </a:cxn>
                            <a:cxn ang="0">
                              <a:pos x="1653890" y="1327320"/>
                            </a:cxn>
                            <a:cxn ang="0">
                              <a:pos x="1672907" y="1296497"/>
                            </a:cxn>
                            <a:cxn ang="0">
                              <a:pos x="1690612" y="1265019"/>
                            </a:cxn>
                            <a:cxn ang="0">
                              <a:pos x="1697169" y="1253215"/>
                            </a:cxn>
                            <a:cxn ang="0">
                              <a:pos x="1702415" y="1242067"/>
                            </a:cxn>
                            <a:cxn ang="0">
                              <a:pos x="1710940" y="1221082"/>
                            </a:cxn>
                            <a:cxn ang="0">
                              <a:pos x="1729301" y="1181078"/>
                            </a:cxn>
                            <a:cxn ang="0">
                              <a:pos x="1736514" y="1154191"/>
                            </a:cxn>
                            <a:cxn ang="0">
                              <a:pos x="1754219" y="1100416"/>
                            </a:cxn>
                            <a:cxn ang="0">
                              <a:pos x="1762088" y="1058446"/>
                            </a:cxn>
                            <a:cxn ang="0">
                              <a:pos x="1772580" y="1007950"/>
                            </a:cxn>
                            <a:cxn ang="0">
                              <a:pos x="1774945" y="999080"/>
                            </a:cxn>
                            <a:cxn ang="0">
                              <a:pos x="1773235" y="998768"/>
                            </a:cxn>
                            <a:cxn ang="0">
                              <a:pos x="1773890" y="982374"/>
                            </a:cxn>
                            <a:cxn ang="0">
                              <a:pos x="1788317" y="967291"/>
                            </a:cxn>
                            <a:cxn ang="0">
                              <a:pos x="1780681" y="999109"/>
                            </a:cxn>
                            <a:cxn ang="0">
                              <a:pos x="1780681" y="999109"/>
                            </a:cxn>
                            <a:cxn ang="0">
                              <a:pos x="1788317" y="967291"/>
                            </a:cxn>
                            <a:cxn ang="0">
                              <a:pos x="1794219" y="960733"/>
                            </a:cxn>
                            <a:cxn ang="0">
                              <a:pos x="1790284" y="969258"/>
                            </a:cxn>
                            <a:cxn ang="0">
                              <a:pos x="1790284" y="969258"/>
                            </a:cxn>
                            <a:cxn ang="0">
                              <a:pos x="1789382" y="987128"/>
                            </a:cxn>
                            <a:cxn ang="0">
                              <a:pos x="1788973" y="1004015"/>
                            </a:cxn>
                            <a:cxn ang="0">
                              <a:pos x="1782415" y="1024194"/>
                            </a:cxn>
                            <a:cxn ang="0">
                              <a:pos x="1782415" y="1026499"/>
                            </a:cxn>
                            <a:cxn ang="0">
                              <a:pos x="1790284" y="1004015"/>
                            </a:cxn>
                            <a:cxn ang="0">
                              <a:pos x="1791596" y="969258"/>
                            </a:cxn>
                            <a:cxn ang="0">
                              <a:pos x="1794653" y="962634"/>
                            </a:cxn>
                            <a:cxn ang="0">
                              <a:pos x="1766022" y="932533"/>
                            </a:cxn>
                            <a:cxn ang="0">
                              <a:pos x="1761724" y="942691"/>
                            </a:cxn>
                            <a:cxn ang="0">
                              <a:pos x="1760120" y="957454"/>
                            </a:cxn>
                            <a:cxn ang="0">
                              <a:pos x="1758051" y="950557"/>
                            </a:cxn>
                            <a:cxn ang="0">
                              <a:pos x="1757295" y="951531"/>
                            </a:cxn>
                            <a:cxn ang="0">
                              <a:pos x="1759465" y="958766"/>
                            </a:cxn>
                            <a:cxn ang="0">
                              <a:pos x="1758153" y="969258"/>
                            </a:cxn>
                            <a:cxn ang="0">
                              <a:pos x="1760776" y="977783"/>
                            </a:cxn>
                            <a:cxn ang="0">
                              <a:pos x="1762809" y="977670"/>
                            </a:cxn>
                            <a:cxn ang="0">
                              <a:pos x="1761432" y="973192"/>
                            </a:cxn>
                            <a:cxn ang="0">
                              <a:pos x="1762743" y="962700"/>
                            </a:cxn>
                            <a:cxn ang="0">
                              <a:pos x="1766022" y="932533"/>
                            </a:cxn>
                            <a:cxn ang="0">
                              <a:pos x="1821104" y="914827"/>
                            </a:cxn>
                            <a:cxn ang="0">
                              <a:pos x="1822416" y="915483"/>
                            </a:cxn>
                            <a:cxn ang="0">
                              <a:pos x="1821760" y="943026"/>
                            </a:cxn>
                            <a:cxn ang="0">
                              <a:pos x="1822416" y="962044"/>
                            </a:cxn>
                            <a:cxn ang="0">
                              <a:pos x="1820448" y="996801"/>
                            </a:cxn>
                            <a:cxn ang="0">
                              <a:pos x="1818481" y="1016474"/>
                            </a:cxn>
                            <a:cxn ang="0">
                              <a:pos x="1812579" y="1045329"/>
                            </a:cxn>
                            <a:cxn ang="0">
                              <a:pos x="1810613" y="1069594"/>
                            </a:cxn>
                            <a:cxn ang="0">
                              <a:pos x="1800776" y="1114188"/>
                            </a:cxn>
                            <a:cxn ang="0">
                              <a:pos x="1791596" y="1152879"/>
                            </a:cxn>
                            <a:cxn ang="0">
                              <a:pos x="1775203" y="1160093"/>
                            </a:cxn>
                            <a:cxn ang="0">
                              <a:pos x="1776514" y="1156158"/>
                            </a:cxn>
                            <a:cxn ang="0">
                              <a:pos x="1779137" y="1128615"/>
                            </a:cxn>
                            <a:cxn ang="0">
                              <a:pos x="1788973" y="1099760"/>
                            </a:cxn>
                            <a:cxn ang="0">
                              <a:pos x="1796842" y="1095170"/>
                            </a:cxn>
                            <a:cxn ang="0">
                              <a:pos x="1796842" y="1095169"/>
                            </a:cxn>
                            <a:cxn ang="0">
                              <a:pos x="1805367" y="1045329"/>
                            </a:cxn>
                            <a:cxn ang="0">
                              <a:pos x="1809957" y="1021721"/>
                            </a:cxn>
                            <a:cxn ang="0">
                              <a:pos x="1813891" y="997457"/>
                            </a:cxn>
                            <a:cxn ang="0">
                              <a:pos x="1817170" y="974504"/>
                            </a:cxn>
                            <a:cxn ang="0">
                              <a:pos x="1818481" y="952863"/>
                            </a:cxn>
                            <a:cxn ang="0">
                              <a:pos x="1819137" y="934501"/>
                            </a:cxn>
                            <a:cxn ang="0">
                              <a:pos x="1820448" y="924664"/>
                            </a:cxn>
                            <a:cxn ang="0">
                              <a:pos x="1821104" y="914827"/>
                            </a:cxn>
                            <a:cxn ang="0">
                              <a:pos x="92355" y="610759"/>
                            </a:cxn>
                            <a:cxn ang="0">
                              <a:pos x="92681" y="610923"/>
                            </a:cxn>
                            <a:cxn ang="0">
                              <a:pos x="92712" y="610831"/>
                            </a:cxn>
                            <a:cxn ang="0">
                              <a:pos x="131918" y="516763"/>
                            </a:cxn>
                            <a:cxn ang="0">
                              <a:pos x="117491" y="543650"/>
                            </a:cxn>
                            <a:cxn ang="0">
                              <a:pos x="105688" y="553487"/>
                            </a:cxn>
                            <a:cxn ang="0">
                              <a:pos x="105660" y="554115"/>
                            </a:cxn>
                            <a:cxn ang="0">
                              <a:pos x="104518" y="579220"/>
                            </a:cxn>
                            <a:cxn ang="0">
                              <a:pos x="104551" y="579160"/>
                            </a:cxn>
                            <a:cxn ang="0">
                              <a:pos x="105688" y="554143"/>
                            </a:cxn>
                            <a:cxn ang="0">
                              <a:pos x="117491" y="544305"/>
                            </a:cxn>
                            <a:cxn ang="0">
                              <a:pos x="131918" y="517418"/>
                            </a:cxn>
                            <a:cxn ang="0">
                              <a:pos x="132409" y="517746"/>
                            </a:cxn>
                            <a:cxn ang="0">
                              <a:pos x="132655" y="517254"/>
                            </a:cxn>
                            <a:cxn ang="0">
                              <a:pos x="139786" y="459709"/>
                            </a:cxn>
                            <a:cxn ang="0">
                              <a:pos x="130606" y="466267"/>
                            </a:cxn>
                            <a:cxn ang="0">
                              <a:pos x="116835" y="495121"/>
                            </a:cxn>
                            <a:cxn ang="0">
                              <a:pos x="119986" y="497642"/>
                            </a:cxn>
                            <a:cxn ang="0">
                              <a:pos x="120088" y="497199"/>
                            </a:cxn>
                            <a:cxn ang="0">
                              <a:pos x="117491" y="495121"/>
                            </a:cxn>
                            <a:cxn ang="0">
                              <a:pos x="131262" y="466267"/>
                            </a:cxn>
                            <a:cxn ang="0">
                              <a:pos x="139391" y="460460"/>
                            </a:cxn>
                            <a:cxn ang="0">
                              <a:pos x="190278" y="422329"/>
                            </a:cxn>
                            <a:cxn ang="0">
                              <a:pos x="189450" y="422992"/>
                            </a:cxn>
                            <a:cxn ang="0">
                              <a:pos x="185934" y="436511"/>
                            </a:cxn>
                            <a:cxn ang="0">
                              <a:pos x="183721" y="443314"/>
                            </a:cxn>
                            <a:cxn ang="0">
                              <a:pos x="123393" y="553487"/>
                            </a:cxn>
                            <a:cxn ang="0">
                              <a:pos x="114868" y="580374"/>
                            </a:cxn>
                            <a:cxn ang="0">
                              <a:pos x="106999" y="607917"/>
                            </a:cxn>
                            <a:cxn ang="0">
                              <a:pos x="89950" y="665627"/>
                            </a:cxn>
                            <a:cxn ang="0">
                              <a:pos x="78802" y="704974"/>
                            </a:cxn>
                            <a:cxn ang="0">
                              <a:pos x="73556" y="734485"/>
                            </a:cxn>
                            <a:cxn ang="0">
                              <a:pos x="70934" y="749568"/>
                            </a:cxn>
                            <a:cxn ang="0">
                              <a:pos x="68966" y="764652"/>
                            </a:cxn>
                            <a:cxn ang="0">
                              <a:pos x="63065" y="805311"/>
                            </a:cxn>
                            <a:cxn ang="0">
                              <a:pos x="61097" y="830231"/>
                            </a:cxn>
                            <a:cxn ang="0">
                              <a:pos x="64376" y="856462"/>
                            </a:cxn>
                            <a:cxn ang="0">
                              <a:pos x="65913" y="842169"/>
                            </a:cxn>
                            <a:cxn ang="0">
                              <a:pos x="65688" y="837444"/>
                            </a:cxn>
                            <a:cxn ang="0">
                              <a:pos x="68311" y="809901"/>
                            </a:cxn>
                            <a:cxn ang="0">
                              <a:pos x="74212" y="769242"/>
                            </a:cxn>
                            <a:cxn ang="0">
                              <a:pos x="78893" y="763624"/>
                            </a:cxn>
                            <a:cxn ang="0">
                              <a:pos x="85690" y="718134"/>
                            </a:cxn>
                            <a:cxn ang="0">
                              <a:pos x="85360" y="710221"/>
                            </a:cxn>
                            <a:cxn ang="0">
                              <a:pos x="91838" y="691648"/>
                            </a:cxn>
                            <a:cxn ang="0">
                              <a:pos x="95693" y="676053"/>
                            </a:cxn>
                            <a:cxn ang="0">
                              <a:pos x="94540" y="678743"/>
                            </a:cxn>
                            <a:cxn ang="0">
                              <a:pos x="90606" y="677431"/>
                            </a:cxn>
                            <a:cxn ang="0">
                              <a:pos x="80769" y="705631"/>
                            </a:cxn>
                            <a:cxn ang="0">
                              <a:pos x="81425" y="721369"/>
                            </a:cxn>
                            <a:cxn ang="0">
                              <a:pos x="76835" y="751536"/>
                            </a:cxn>
                            <a:cxn ang="0">
                              <a:pos x="76179" y="756782"/>
                            </a:cxn>
                            <a:cxn ang="0">
                              <a:pos x="69622" y="764652"/>
                            </a:cxn>
                            <a:cxn ang="0">
                              <a:pos x="71589" y="749568"/>
                            </a:cxn>
                            <a:cxn ang="0">
                              <a:pos x="74212" y="734485"/>
                            </a:cxn>
                            <a:cxn ang="0">
                              <a:pos x="79458" y="704974"/>
                            </a:cxn>
                            <a:cxn ang="0">
                              <a:pos x="90606" y="665627"/>
                            </a:cxn>
                            <a:cxn ang="0">
                              <a:pos x="107655" y="607917"/>
                            </a:cxn>
                            <a:cxn ang="0">
                              <a:pos x="115524" y="580374"/>
                            </a:cxn>
                            <a:cxn ang="0">
                              <a:pos x="124048" y="553487"/>
                            </a:cxn>
                            <a:cxn ang="0">
                              <a:pos x="184376" y="443314"/>
                            </a:cxn>
                            <a:cxn ang="0">
                              <a:pos x="190278" y="422329"/>
                            </a:cxn>
                            <a:cxn ang="0">
                              <a:pos x="202082" y="356750"/>
                            </a:cxn>
                            <a:cxn ang="0">
                              <a:pos x="202082" y="356750"/>
                            </a:cxn>
                            <a:cxn ang="0">
                              <a:pos x="205360" y="359373"/>
                            </a:cxn>
                            <a:cxn ang="0">
                              <a:pos x="205360" y="359372"/>
                            </a:cxn>
                            <a:cxn ang="0">
                              <a:pos x="320241" y="263383"/>
                            </a:cxn>
                            <a:cxn ang="0">
                              <a:pos x="320115" y="263484"/>
                            </a:cxn>
                            <a:cxn ang="0">
                              <a:pos x="319733" y="263916"/>
                            </a:cxn>
                            <a:cxn ang="0">
                              <a:pos x="314377" y="269530"/>
                            </a:cxn>
                            <a:cxn ang="0">
                              <a:pos x="313022" y="271500"/>
                            </a:cxn>
                            <a:cxn ang="0">
                              <a:pos x="312139" y="272499"/>
                            </a:cxn>
                            <a:cxn ang="0">
                              <a:pos x="308311" y="278055"/>
                            </a:cxn>
                            <a:cxn ang="0">
                              <a:pos x="268312" y="325272"/>
                            </a:cxn>
                            <a:cxn ang="0">
                              <a:pos x="257164" y="338388"/>
                            </a:cxn>
                            <a:cxn ang="0">
                              <a:pos x="246017" y="352159"/>
                            </a:cxn>
                            <a:cxn ang="0">
                              <a:pos x="196744" y="406622"/>
                            </a:cxn>
                            <a:cxn ang="0">
                              <a:pos x="246672" y="351504"/>
                            </a:cxn>
                            <a:cxn ang="0">
                              <a:pos x="257819" y="337732"/>
                            </a:cxn>
                            <a:cxn ang="0">
                              <a:pos x="268967" y="324616"/>
                            </a:cxn>
                            <a:cxn ang="0">
                              <a:pos x="308967" y="277399"/>
                            </a:cxn>
                            <a:cxn ang="0">
                              <a:pos x="313022" y="271500"/>
                            </a:cxn>
                            <a:cxn ang="0">
                              <a:pos x="319733" y="263916"/>
                            </a:cxn>
                            <a:cxn ang="0">
                              <a:pos x="336887" y="218162"/>
                            </a:cxn>
                            <a:cxn ang="0">
                              <a:pos x="331228" y="220134"/>
                            </a:cxn>
                            <a:cxn ang="0">
                              <a:pos x="327018" y="221697"/>
                            </a:cxn>
                            <a:cxn ang="0">
                              <a:pos x="326017" y="222968"/>
                            </a:cxn>
                            <a:cxn ang="0">
                              <a:pos x="318803" y="229526"/>
                            </a:cxn>
                            <a:cxn ang="0">
                              <a:pos x="300443" y="241330"/>
                            </a:cxn>
                            <a:cxn ang="0">
                              <a:pos x="287984" y="255102"/>
                            </a:cxn>
                            <a:cxn ang="0">
                              <a:pos x="276181" y="268873"/>
                            </a:cxn>
                            <a:cxn ang="0">
                              <a:pos x="268312" y="276087"/>
                            </a:cxn>
                            <a:cxn ang="0">
                              <a:pos x="268044" y="275753"/>
                            </a:cxn>
                            <a:cxn ang="0">
                              <a:pos x="260607" y="284695"/>
                            </a:cxn>
                            <a:cxn ang="0">
                              <a:pos x="247983" y="300352"/>
                            </a:cxn>
                            <a:cxn ang="0">
                              <a:pos x="227656" y="322649"/>
                            </a:cxn>
                            <a:cxn ang="0">
                              <a:pos x="230934" y="326583"/>
                            </a:cxn>
                            <a:cxn ang="0">
                              <a:pos x="230997" y="326528"/>
                            </a:cxn>
                            <a:cxn ang="0">
                              <a:pos x="228311" y="323304"/>
                            </a:cxn>
                            <a:cxn ang="0">
                              <a:pos x="248639" y="301007"/>
                            </a:cxn>
                            <a:cxn ang="0">
                              <a:pos x="268967" y="276087"/>
                            </a:cxn>
                            <a:cxn ang="0">
                              <a:pos x="276836" y="268874"/>
                            </a:cxn>
                            <a:cxn ang="0">
                              <a:pos x="288639" y="255102"/>
                            </a:cxn>
                            <a:cxn ang="0">
                              <a:pos x="301098" y="241331"/>
                            </a:cxn>
                            <a:cxn ang="0">
                              <a:pos x="319459" y="229527"/>
                            </a:cxn>
                            <a:cxn ang="0">
                              <a:pos x="326672" y="222969"/>
                            </a:cxn>
                            <a:cxn ang="0">
                              <a:pos x="334541" y="220018"/>
                            </a:cxn>
                            <a:cxn ang="0">
                              <a:pos x="337025" y="219247"/>
                            </a:cxn>
                            <a:cxn ang="0">
                              <a:pos x="1286676" y="99680"/>
                            </a:cxn>
                            <a:cxn ang="0">
                              <a:pos x="1320118" y="114763"/>
                            </a:cxn>
                            <a:cxn ang="0">
                              <a:pos x="1334545" y="126567"/>
                            </a:cxn>
                            <a:cxn ang="0">
                              <a:pos x="1302414" y="110828"/>
                            </a:cxn>
                            <a:cxn ang="0">
                              <a:pos x="1286676" y="99680"/>
                            </a:cxn>
                            <a:cxn ang="0">
                              <a:pos x="1177823" y="51807"/>
                            </a:cxn>
                            <a:cxn ang="0">
                              <a:pos x="1204053" y="57709"/>
                            </a:cxn>
                            <a:cxn ang="0">
                              <a:pos x="1240774" y="76071"/>
                            </a:cxn>
                            <a:cxn ang="0">
                              <a:pos x="1177823" y="51807"/>
                            </a:cxn>
                            <a:cxn ang="0">
                              <a:pos x="783068" y="47463"/>
                            </a:cxn>
                            <a:cxn ang="0">
                              <a:pos x="769297" y="49184"/>
                            </a:cxn>
                            <a:cxn ang="0">
                              <a:pos x="739789" y="53119"/>
                            </a:cxn>
                            <a:cxn ang="0">
                              <a:pos x="710936" y="59677"/>
                            </a:cxn>
                            <a:cxn ang="0">
                              <a:pos x="698477" y="63611"/>
                            </a:cxn>
                            <a:cxn ang="0">
                              <a:pos x="684051" y="67546"/>
                            </a:cxn>
                            <a:cxn ang="0">
                              <a:pos x="652483" y="73748"/>
                            </a:cxn>
                            <a:cxn ang="0">
                              <a:pos x="646673" y="76072"/>
                            </a:cxn>
                            <a:cxn ang="0">
                              <a:pos x="606674" y="89843"/>
                            </a:cxn>
                            <a:cxn ang="0">
                              <a:pos x="567329" y="105582"/>
                            </a:cxn>
                            <a:cxn ang="0">
                              <a:pos x="539788" y="118042"/>
                            </a:cxn>
                            <a:cxn ang="0">
                              <a:pos x="521427" y="125256"/>
                            </a:cxn>
                            <a:cxn ang="0">
                              <a:pos x="476181" y="146241"/>
                            </a:cxn>
                            <a:cxn ang="0">
                              <a:pos x="454542" y="160013"/>
                            </a:cxn>
                            <a:cxn ang="0">
                              <a:pos x="433558" y="173784"/>
                            </a:cxn>
                            <a:cxn ang="0">
                              <a:pos x="400115" y="198704"/>
                            </a:cxn>
                            <a:cxn ang="0">
                              <a:pos x="368640" y="223624"/>
                            </a:cxn>
                            <a:cxn ang="0">
                              <a:pos x="338515" y="249905"/>
                            </a:cxn>
                            <a:cxn ang="0">
                              <a:pos x="341098" y="253135"/>
                            </a:cxn>
                            <a:cxn ang="0">
                              <a:pos x="347492" y="248749"/>
                            </a:cxn>
                            <a:cxn ang="0">
                              <a:pos x="352933" y="244693"/>
                            </a:cxn>
                            <a:cxn ang="0">
                              <a:pos x="372574" y="227559"/>
                            </a:cxn>
                            <a:cxn ang="0">
                              <a:pos x="404050" y="202639"/>
                            </a:cxn>
                            <a:cxn ang="0">
                              <a:pos x="437492" y="177719"/>
                            </a:cxn>
                            <a:cxn ang="0">
                              <a:pos x="458476" y="163947"/>
                            </a:cxn>
                            <a:cxn ang="0">
                              <a:pos x="480115" y="150176"/>
                            </a:cxn>
                            <a:cxn ang="0">
                              <a:pos x="525361" y="129190"/>
                            </a:cxn>
                            <a:cxn ang="0">
                              <a:pos x="543066" y="120009"/>
                            </a:cxn>
                            <a:cxn ang="0">
                              <a:pos x="570608" y="107549"/>
                            </a:cxn>
                            <a:cxn ang="0">
                              <a:pos x="609952" y="91810"/>
                            </a:cxn>
                            <a:cxn ang="0">
                              <a:pos x="649952" y="78039"/>
                            </a:cxn>
                            <a:cxn ang="0">
                              <a:pos x="666755" y="74738"/>
                            </a:cxn>
                            <a:cxn ang="0">
                              <a:pos x="674871" y="71964"/>
                            </a:cxn>
                            <a:cxn ang="0">
                              <a:pos x="785350" y="48128"/>
                            </a:cxn>
                            <a:cxn ang="0">
                              <a:pos x="1017576" y="33363"/>
                            </a:cxn>
                            <a:cxn ang="0">
                              <a:pos x="1031593" y="34757"/>
                            </a:cxn>
                            <a:cxn ang="0">
                              <a:pos x="1050609" y="41314"/>
                            </a:cxn>
                            <a:cxn ang="0">
                              <a:pos x="1036183" y="39347"/>
                            </a:cxn>
                            <a:cxn ang="0">
                              <a:pos x="1006019" y="33445"/>
                            </a:cxn>
                            <a:cxn ang="0">
                              <a:pos x="1017576" y="33363"/>
                            </a:cxn>
                            <a:cxn ang="0">
                              <a:pos x="1093888" y="28199"/>
                            </a:cxn>
                            <a:cxn ang="0">
                              <a:pos x="1120773" y="30166"/>
                            </a:cxn>
                            <a:cxn ang="0">
                              <a:pos x="1153560" y="43281"/>
                            </a:cxn>
                            <a:cxn ang="0">
                              <a:pos x="1112904" y="36068"/>
                            </a:cxn>
                            <a:cxn ang="0">
                              <a:pos x="1093888" y="28199"/>
                            </a:cxn>
                            <a:cxn ang="0">
                              <a:pos x="874543" y="28035"/>
                            </a:cxn>
                            <a:cxn ang="0">
                              <a:pos x="798805" y="32133"/>
                            </a:cxn>
                            <a:cxn ang="0">
                              <a:pos x="746346" y="39347"/>
                            </a:cxn>
                            <a:cxn ang="0">
                              <a:pos x="721428" y="45905"/>
                            </a:cxn>
                            <a:cxn ang="0">
                              <a:pos x="699788" y="53774"/>
                            </a:cxn>
                            <a:cxn ang="0">
                              <a:pos x="669624" y="57709"/>
                            </a:cxn>
                            <a:cxn ang="0">
                              <a:pos x="555525" y="101647"/>
                            </a:cxn>
                            <a:cxn ang="0">
                              <a:pos x="514214" y="120009"/>
                            </a:cxn>
                            <a:cxn ang="0">
                              <a:pos x="501754" y="124599"/>
                            </a:cxn>
                            <a:cxn ang="0">
                              <a:pos x="490607" y="130502"/>
                            </a:cxn>
                            <a:cxn ang="0">
                              <a:pos x="469624" y="141650"/>
                            </a:cxn>
                            <a:cxn ang="0">
                              <a:pos x="436837" y="158701"/>
                            </a:cxn>
                            <a:cxn ang="0">
                              <a:pos x="411918" y="178374"/>
                            </a:cxn>
                            <a:cxn ang="0">
                              <a:pos x="339787" y="234772"/>
                            </a:cxn>
                            <a:cxn ang="0">
                              <a:pos x="324713" y="247881"/>
                            </a:cxn>
                            <a:cxn ang="0">
                              <a:pos x="309966" y="261347"/>
                            </a:cxn>
                            <a:cxn ang="0">
                              <a:pos x="310278" y="261660"/>
                            </a:cxn>
                            <a:cxn ang="0">
                              <a:pos x="196836" y="394785"/>
                            </a:cxn>
                            <a:cxn ang="0">
                              <a:pos x="173884" y="426263"/>
                            </a:cxn>
                            <a:cxn ang="0">
                              <a:pos x="163393" y="445281"/>
                            </a:cxn>
                            <a:cxn ang="0">
                              <a:pos x="152901" y="462987"/>
                            </a:cxn>
                            <a:cxn ang="0">
                              <a:pos x="133229" y="499712"/>
                            </a:cxn>
                            <a:cxn ang="0">
                              <a:pos x="111830" y="533434"/>
                            </a:cxn>
                            <a:cxn ang="0">
                              <a:pos x="111589" y="534469"/>
                            </a:cxn>
                            <a:cxn ang="0">
                              <a:pos x="104376" y="554143"/>
                            </a:cxn>
                            <a:cxn ang="0">
                              <a:pos x="99130" y="563324"/>
                            </a:cxn>
                            <a:cxn ang="0">
                              <a:pos x="97819" y="564635"/>
                            </a:cxn>
                            <a:cxn ang="0">
                              <a:pos x="91999" y="583981"/>
                            </a:cxn>
                            <a:cxn ang="0">
                              <a:pos x="90606" y="595458"/>
                            </a:cxn>
                            <a:cxn ang="0">
                              <a:pos x="89294" y="611852"/>
                            </a:cxn>
                            <a:cxn ang="0">
                              <a:pos x="80114" y="638740"/>
                            </a:cxn>
                            <a:cxn ang="0">
                              <a:pos x="71589" y="665627"/>
                            </a:cxn>
                            <a:cxn ang="0">
                              <a:pos x="62409" y="704974"/>
                            </a:cxn>
                            <a:cxn ang="0">
                              <a:pos x="57163" y="741043"/>
                            </a:cxn>
                            <a:cxn ang="0">
                              <a:pos x="53884" y="777111"/>
                            </a:cxn>
                            <a:cxn ang="0">
                              <a:pos x="58474" y="752191"/>
                            </a:cxn>
                            <a:cxn ang="0">
                              <a:pos x="58900" y="750135"/>
                            </a:cxn>
                            <a:cxn ang="0">
                              <a:pos x="59786" y="740387"/>
                            </a:cxn>
                            <a:cxn ang="0">
                              <a:pos x="65032" y="704319"/>
                            </a:cxn>
                            <a:cxn ang="0">
                              <a:pos x="66674" y="704867"/>
                            </a:cxn>
                            <a:cxn ang="0">
                              <a:pos x="66817" y="704258"/>
                            </a:cxn>
                            <a:cxn ang="0">
                              <a:pos x="65032" y="703663"/>
                            </a:cxn>
                            <a:cxn ang="0">
                              <a:pos x="74213" y="664315"/>
                            </a:cxn>
                            <a:cxn ang="0">
                              <a:pos x="82737" y="637428"/>
                            </a:cxn>
                            <a:cxn ang="0">
                              <a:pos x="91875" y="610664"/>
                            </a:cxn>
                            <a:cxn ang="0">
                              <a:pos x="91262" y="610541"/>
                            </a:cxn>
                            <a:cxn ang="0">
                              <a:pos x="92573" y="594146"/>
                            </a:cxn>
                            <a:cxn ang="0">
                              <a:pos x="99786" y="563324"/>
                            </a:cxn>
                            <a:cxn ang="0">
                              <a:pos x="105032" y="554143"/>
                            </a:cxn>
                            <a:cxn ang="0">
                              <a:pos x="105208" y="553663"/>
                            </a:cxn>
                            <a:cxn ang="0">
                              <a:pos x="112246" y="534469"/>
                            </a:cxn>
                            <a:cxn ang="0">
                              <a:pos x="133885" y="500368"/>
                            </a:cxn>
                            <a:cxn ang="0">
                              <a:pos x="153557" y="463643"/>
                            </a:cxn>
                            <a:cxn ang="0">
                              <a:pos x="164049" y="445937"/>
                            </a:cxn>
                            <a:cxn ang="0">
                              <a:pos x="174540" y="426919"/>
                            </a:cxn>
                            <a:cxn ang="0">
                              <a:pos x="197492" y="395441"/>
                            </a:cxn>
                            <a:cxn ang="0">
                              <a:pos x="310934" y="262316"/>
                            </a:cxn>
                            <a:cxn ang="0">
                              <a:pos x="341098" y="234773"/>
                            </a:cxn>
                            <a:cxn ang="0">
                              <a:pos x="413230" y="178375"/>
                            </a:cxn>
                            <a:cxn ang="0">
                              <a:pos x="438148" y="158701"/>
                            </a:cxn>
                            <a:cxn ang="0">
                              <a:pos x="470935" y="141651"/>
                            </a:cxn>
                            <a:cxn ang="0">
                              <a:pos x="491919" y="130502"/>
                            </a:cxn>
                            <a:cxn ang="0">
                              <a:pos x="503067" y="124600"/>
                            </a:cxn>
                            <a:cxn ang="0">
                              <a:pos x="515525" y="120009"/>
                            </a:cxn>
                            <a:cxn ang="0">
                              <a:pos x="556837" y="101647"/>
                            </a:cxn>
                            <a:cxn ang="0">
                              <a:pos x="670936" y="57710"/>
                            </a:cxn>
                            <a:cxn ang="0">
                              <a:pos x="701100" y="53775"/>
                            </a:cxn>
                            <a:cxn ang="0">
                              <a:pos x="722739" y="45905"/>
                            </a:cxn>
                            <a:cxn ang="0">
                              <a:pos x="747657" y="39347"/>
                            </a:cxn>
                            <a:cxn ang="0">
                              <a:pos x="800117" y="32133"/>
                            </a:cxn>
                            <a:cxn ang="0">
                              <a:pos x="875855" y="28281"/>
                            </a:cxn>
                            <a:cxn ang="0">
                              <a:pos x="936731" y="30323"/>
                            </a:cxn>
                            <a:cxn ang="0">
                              <a:pos x="966675" y="0"/>
                            </a:cxn>
                            <a:cxn ang="0">
                              <a:pos x="997494" y="1967"/>
                            </a:cxn>
                            <a:cxn ang="0">
                              <a:pos x="1028970" y="5246"/>
                            </a:cxn>
                            <a:cxn ang="0">
                              <a:pos x="1049953" y="10493"/>
                            </a:cxn>
                            <a:cxn ang="0">
                              <a:pos x="1063724" y="17051"/>
                            </a:cxn>
                            <a:cxn ang="0">
                              <a:pos x="1080773" y="13771"/>
                            </a:cxn>
                            <a:cxn ang="0">
                              <a:pos x="1106347" y="19674"/>
                            </a:cxn>
                            <a:cxn ang="0">
                              <a:pos x="1122085" y="24264"/>
                            </a:cxn>
                            <a:cxn ang="0">
                              <a:pos x="1121429" y="24920"/>
                            </a:cxn>
                            <a:cxn ang="0">
                              <a:pos x="1120773" y="29510"/>
                            </a:cxn>
                            <a:cxn ang="0">
                              <a:pos x="1093888" y="27543"/>
                            </a:cxn>
                            <a:cxn ang="0">
                              <a:pos x="1084708" y="24920"/>
                            </a:cxn>
                            <a:cxn ang="0">
                              <a:pos x="1075527" y="22952"/>
                            </a:cxn>
                            <a:cxn ang="0">
                              <a:pos x="1057822" y="19018"/>
                            </a:cxn>
                            <a:cxn ang="0">
                              <a:pos x="1040118" y="15083"/>
                            </a:cxn>
                            <a:cxn ang="0">
                              <a:pos x="1021757" y="12460"/>
                            </a:cxn>
                            <a:cxn ang="0">
                              <a:pos x="1001429" y="12460"/>
                            </a:cxn>
                            <a:cxn ang="0">
                              <a:pos x="985035" y="12460"/>
                            </a:cxn>
                            <a:cxn ang="0">
                              <a:pos x="959462" y="12460"/>
                            </a:cxn>
                            <a:cxn ang="0">
                              <a:pos x="958260" y="12076"/>
                            </a:cxn>
                            <a:cxn ang="0">
                              <a:pos x="947002" y="17706"/>
                            </a:cxn>
                            <a:cxn ang="0">
                              <a:pos x="950937" y="24264"/>
                            </a:cxn>
                            <a:cxn ang="0">
                              <a:pos x="990281" y="32133"/>
                            </a:cxn>
                            <a:cxn ang="0">
                              <a:pos x="972773" y="32439"/>
                            </a:cxn>
                            <a:cxn ang="0">
                              <a:pos x="973068" y="32462"/>
                            </a:cxn>
                            <a:cxn ang="0">
                              <a:pos x="991593" y="32133"/>
                            </a:cxn>
                            <a:cxn ang="0">
                              <a:pos x="1007331" y="34101"/>
                            </a:cxn>
                            <a:cxn ang="0">
                              <a:pos x="1037495" y="40003"/>
                            </a:cxn>
                            <a:cxn ang="0">
                              <a:pos x="1051921" y="41971"/>
                            </a:cxn>
                            <a:cxn ang="0">
                              <a:pos x="1076184" y="47217"/>
                            </a:cxn>
                            <a:cxn ang="0">
                              <a:pos x="1101102" y="52463"/>
                            </a:cxn>
                            <a:cxn ang="0">
                              <a:pos x="1125364" y="58365"/>
                            </a:cxn>
                            <a:cxn ang="0">
                              <a:pos x="1149626" y="65579"/>
                            </a:cxn>
                            <a:cxn ang="0">
                              <a:pos x="1161430" y="68858"/>
                            </a:cxn>
                            <a:cxn ang="0">
                              <a:pos x="1173233" y="72792"/>
                            </a:cxn>
                            <a:cxn ang="0">
                              <a:pos x="1173385" y="72931"/>
                            </a:cxn>
                            <a:cxn ang="0">
                              <a:pos x="1181850" y="74391"/>
                            </a:cxn>
                            <a:cxn ang="0">
                              <a:pos x="1202362" y="82014"/>
                            </a:cxn>
                            <a:cxn ang="0">
                              <a:pos x="1205227" y="86356"/>
                            </a:cxn>
                            <a:cxn ang="0">
                              <a:pos x="1206020" y="86564"/>
                            </a:cxn>
                            <a:cxn ang="0">
                              <a:pos x="1224381" y="93778"/>
                            </a:cxn>
                            <a:cxn ang="0">
                              <a:pos x="1240119" y="100336"/>
                            </a:cxn>
                            <a:cxn ang="0">
                              <a:pos x="1255856" y="107550"/>
                            </a:cxn>
                            <a:cxn ang="0">
                              <a:pos x="1267660" y="114108"/>
                            </a:cxn>
                            <a:cxn ang="0">
                              <a:pos x="1275529" y="118042"/>
                            </a:cxn>
                            <a:cxn ang="0">
                              <a:pos x="1284053" y="122632"/>
                            </a:cxn>
                            <a:cxn ang="0">
                              <a:pos x="1312905" y="139028"/>
                            </a:cxn>
                            <a:cxn ang="0">
                              <a:pos x="1349627" y="162636"/>
                            </a:cxn>
                            <a:cxn ang="0">
                              <a:pos x="1368644" y="175752"/>
                            </a:cxn>
                            <a:cxn ang="0">
                              <a:pos x="1369194" y="176145"/>
                            </a:cxn>
                            <a:cxn ang="0">
                              <a:pos x="1378912" y="182049"/>
                            </a:cxn>
                            <a:cxn ang="0">
                              <a:pos x="1748973" y="878103"/>
                            </a:cxn>
                            <a:cxn ang="0">
                              <a:pos x="1748696" y="883591"/>
                            </a:cxn>
                            <a:cxn ang="0">
                              <a:pos x="1756186" y="884661"/>
                            </a:cxn>
                            <a:cxn ang="0">
                              <a:pos x="1763399" y="889907"/>
                            </a:cxn>
                            <a:cxn ang="0">
                              <a:pos x="1766678" y="907613"/>
                            </a:cxn>
                            <a:cxn ang="0">
                              <a:pos x="1779136" y="928599"/>
                            </a:cxn>
                            <a:cxn ang="0">
                              <a:pos x="1784383" y="929076"/>
                            </a:cxn>
                            <a:cxn ang="0">
                              <a:pos x="1784383" y="924008"/>
                            </a:cxn>
                            <a:cxn ang="0">
                              <a:pos x="1789714" y="909200"/>
                            </a:cxn>
                            <a:cxn ang="0">
                              <a:pos x="1789628" y="906302"/>
                            </a:cxn>
                            <a:cxn ang="0">
                              <a:pos x="1794874" y="888596"/>
                            </a:cxn>
                            <a:cxn ang="0">
                              <a:pos x="1802088" y="888596"/>
                            </a:cxn>
                            <a:cxn ang="0">
                              <a:pos x="1813235" y="881382"/>
                            </a:cxn>
                            <a:cxn ang="0">
                              <a:pos x="1814546" y="910237"/>
                            </a:cxn>
                            <a:cxn ang="0">
                              <a:pos x="1811268" y="924008"/>
                            </a:cxn>
                            <a:cxn ang="0">
                              <a:pos x="1807334" y="937124"/>
                            </a:cxn>
                            <a:cxn ang="0">
                              <a:pos x="1805366" y="958766"/>
                            </a:cxn>
                            <a:cxn ang="0">
                              <a:pos x="1804711" y="969914"/>
                            </a:cxn>
                            <a:cxn ang="0">
                              <a:pos x="1803399" y="981062"/>
                            </a:cxn>
                            <a:cxn ang="0">
                              <a:pos x="1800603" y="982927"/>
                            </a:cxn>
                            <a:cxn ang="0">
                              <a:pos x="1800776" y="983685"/>
                            </a:cxn>
                            <a:cxn ang="0">
                              <a:pos x="1803455" y="981899"/>
                            </a:cxn>
                            <a:cxn ang="0">
                              <a:pos x="1804711" y="971225"/>
                            </a:cxn>
                            <a:cxn ang="0">
                              <a:pos x="1805366" y="960077"/>
                            </a:cxn>
                            <a:cxn ang="0">
                              <a:pos x="1807334" y="938436"/>
                            </a:cxn>
                            <a:cxn ang="0">
                              <a:pos x="1811268" y="925320"/>
                            </a:cxn>
                            <a:cxn ang="0">
                              <a:pos x="1814546" y="911549"/>
                            </a:cxn>
                            <a:cxn ang="0">
                              <a:pos x="1819792" y="915483"/>
                            </a:cxn>
                            <a:cxn ang="0">
                              <a:pos x="1819137" y="925320"/>
                            </a:cxn>
                            <a:cxn ang="0">
                              <a:pos x="1817825" y="935157"/>
                            </a:cxn>
                            <a:cxn ang="0">
                              <a:pos x="1817169" y="953519"/>
                            </a:cxn>
                            <a:cxn ang="0">
                              <a:pos x="1815858" y="975160"/>
                            </a:cxn>
                            <a:cxn ang="0">
                              <a:pos x="1812579" y="998113"/>
                            </a:cxn>
                            <a:cxn ang="0">
                              <a:pos x="1808645" y="1022377"/>
                            </a:cxn>
                            <a:cxn ang="0">
                              <a:pos x="1804055" y="1045985"/>
                            </a:cxn>
                            <a:cxn ang="0">
                              <a:pos x="1795530" y="1095825"/>
                            </a:cxn>
                            <a:cxn ang="0">
                              <a:pos x="1787661" y="1100416"/>
                            </a:cxn>
                            <a:cxn ang="0">
                              <a:pos x="1777825" y="1129271"/>
                            </a:cxn>
                            <a:cxn ang="0">
                              <a:pos x="1775202" y="1156814"/>
                            </a:cxn>
                            <a:cxn ang="0">
                              <a:pos x="1773890" y="1160749"/>
                            </a:cxn>
                            <a:cxn ang="0">
                              <a:pos x="1762743" y="1190915"/>
                            </a:cxn>
                            <a:cxn ang="0">
                              <a:pos x="1759464" y="1193539"/>
                            </a:cxn>
                            <a:cxn ang="0">
                              <a:pos x="1745694" y="1225672"/>
                            </a:cxn>
                            <a:cxn ang="0">
                              <a:pos x="1760120" y="1193539"/>
                            </a:cxn>
                            <a:cxn ang="0">
                              <a:pos x="1763399" y="1190915"/>
                            </a:cxn>
                            <a:cxn ang="0">
                              <a:pos x="1742415" y="1250592"/>
                            </a:cxn>
                            <a:cxn ang="0">
                              <a:pos x="1731268" y="1256494"/>
                            </a:cxn>
                            <a:cxn ang="0">
                              <a:pos x="1728956" y="1261119"/>
                            </a:cxn>
                            <a:cxn ang="0">
                              <a:pos x="1729301" y="1261740"/>
                            </a:cxn>
                            <a:cxn ang="0">
                              <a:pos x="1731924" y="1256494"/>
                            </a:cxn>
                            <a:cxn ang="0">
                              <a:pos x="1743071" y="1250592"/>
                            </a:cxn>
                            <a:cxn ang="0">
                              <a:pos x="1735202" y="1272889"/>
                            </a:cxn>
                            <a:cxn ang="0">
                              <a:pos x="1720776" y="1299120"/>
                            </a:cxn>
                            <a:cxn ang="0">
                              <a:pos x="1713563" y="1312236"/>
                            </a:cxn>
                            <a:cxn ang="0">
                              <a:pos x="1705694" y="1325352"/>
                            </a:cxn>
                            <a:cxn ang="0">
                              <a:pos x="1699792" y="1335189"/>
                            </a:cxn>
                            <a:cxn ang="0">
                              <a:pos x="1691268" y="1354207"/>
                            </a:cxn>
                            <a:cxn ang="0">
                              <a:pos x="1682088" y="1372569"/>
                            </a:cxn>
                            <a:cxn ang="0">
                              <a:pos x="1667661" y="1392243"/>
                            </a:cxn>
                            <a:cxn ang="0">
                              <a:pos x="1653235" y="1410605"/>
                            </a:cxn>
                            <a:cxn ang="0">
                              <a:pos x="1653836" y="1409367"/>
                            </a:cxn>
                            <a:cxn ang="0">
                              <a:pos x="1637496" y="1431590"/>
                            </a:cxn>
                            <a:cxn ang="0">
                              <a:pos x="1602087" y="1470282"/>
                            </a:cxn>
                            <a:cxn ang="0">
                              <a:pos x="1595115" y="1481009"/>
                            </a:cxn>
                            <a:cxn ang="0">
                              <a:pos x="1602087" y="1470938"/>
                            </a:cxn>
                            <a:cxn ang="0">
                              <a:pos x="1637496" y="1432246"/>
                            </a:cxn>
                            <a:cxn ang="0">
                              <a:pos x="1610611" y="1472905"/>
                            </a:cxn>
                            <a:cxn ang="0">
                              <a:pos x="1596759" y="1487414"/>
                            </a:cxn>
                            <a:cxn ang="0">
                              <a:pos x="1585638" y="1495590"/>
                            </a:cxn>
                            <a:cxn ang="0">
                              <a:pos x="1585037" y="1496514"/>
                            </a:cxn>
                            <a:cxn ang="0">
                              <a:pos x="1578085" y="1501863"/>
                            </a:cxn>
                            <a:cxn ang="0">
                              <a:pos x="1577824" y="1503727"/>
                            </a:cxn>
                            <a:cxn ang="0">
                              <a:pos x="1547004" y="1535205"/>
                            </a:cxn>
                            <a:cxn ang="0">
                              <a:pos x="1514217" y="1565371"/>
                            </a:cxn>
                            <a:cxn ang="0">
                              <a:pos x="1512701" y="1566472"/>
                            </a:cxn>
                            <a:cxn ang="0">
                              <a:pos x="1501759" y="1580454"/>
                            </a:cxn>
                            <a:cxn ang="0">
                              <a:pos x="1475529" y="1600128"/>
                            </a:cxn>
                            <a:cxn ang="0">
                              <a:pos x="1451014" y="1618516"/>
                            </a:cxn>
                            <a:cxn ang="0">
                              <a:pos x="1450926" y="1618622"/>
                            </a:cxn>
                            <a:cxn ang="0">
                              <a:pos x="1475529" y="1600784"/>
                            </a:cxn>
                            <a:cxn ang="0">
                              <a:pos x="1501759" y="1581110"/>
                            </a:cxn>
                            <a:cxn ang="0">
                              <a:pos x="1480119" y="1602751"/>
                            </a:cxn>
                            <a:cxn ang="0">
                              <a:pos x="1462496" y="1614228"/>
                            </a:cxn>
                            <a:cxn ang="0">
                              <a:pos x="1450305" y="1619377"/>
                            </a:cxn>
                            <a:cxn ang="0">
                              <a:pos x="1449955" y="1619802"/>
                            </a:cxn>
                            <a:cxn ang="0">
                              <a:pos x="1436840" y="1628327"/>
                            </a:cxn>
                            <a:cxn ang="0">
                              <a:pos x="1431898" y="1630618"/>
                            </a:cxn>
                            <a:cxn ang="0">
                              <a:pos x="1419464" y="1640706"/>
                            </a:cxn>
                            <a:cxn ang="0">
                              <a:pos x="1407332" y="1649313"/>
                            </a:cxn>
                            <a:cxn ang="0">
                              <a:pos x="1388971" y="1661117"/>
                            </a:cxn>
                            <a:cxn ang="0">
                              <a:pos x="1383070" y="1661773"/>
                            </a:cxn>
                            <a:cxn ang="0">
                              <a:pos x="1376510" y="1664689"/>
                            </a:cxn>
                            <a:cxn ang="0">
                              <a:pos x="1375490" y="1665463"/>
                            </a:cxn>
                            <a:cxn ang="0">
                              <a:pos x="1383725" y="1662428"/>
                            </a:cxn>
                            <a:cxn ang="0">
                              <a:pos x="1389627" y="1661773"/>
                            </a:cxn>
                            <a:cxn ang="0">
                              <a:pos x="1366021" y="1679479"/>
                            </a:cxn>
                            <a:cxn ang="0">
                              <a:pos x="1350938" y="1687349"/>
                            </a:cxn>
                            <a:cxn ang="0">
                              <a:pos x="1335857" y="1694562"/>
                            </a:cxn>
                            <a:cxn ang="0">
                              <a:pos x="1325204" y="1696160"/>
                            </a:cxn>
                            <a:cxn ang="0">
                              <a:pos x="1323397" y="1697186"/>
                            </a:cxn>
                            <a:cxn ang="0">
                              <a:pos x="1273561" y="1718826"/>
                            </a:cxn>
                            <a:cxn ang="0">
                              <a:pos x="1271020" y="1719404"/>
                            </a:cxn>
                            <a:cxn ang="0">
                              <a:pos x="1255856" y="1729319"/>
                            </a:cxn>
                            <a:cxn ang="0">
                              <a:pos x="1264381" y="1731942"/>
                            </a:cxn>
                            <a:cxn ang="0">
                              <a:pos x="1232905" y="1745714"/>
                            </a:cxn>
                            <a:cxn ang="0">
                              <a:pos x="1235528" y="1736533"/>
                            </a:cxn>
                            <a:cxn ang="0">
                              <a:pos x="1225036" y="1740468"/>
                            </a:cxn>
                            <a:cxn ang="0">
                              <a:pos x="1215201" y="1743746"/>
                            </a:cxn>
                            <a:cxn ang="0">
                              <a:pos x="1194872" y="1750304"/>
                            </a:cxn>
                            <a:cxn ang="0">
                              <a:pos x="1192156" y="1747044"/>
                            </a:cxn>
                            <a:cxn ang="0">
                              <a:pos x="1182413" y="1748993"/>
                            </a:cxn>
                            <a:cxn ang="0">
                              <a:pos x="1170609" y="1751616"/>
                            </a:cxn>
                            <a:cxn ang="0">
                              <a:pos x="1146347" y="1757518"/>
                            </a:cxn>
                            <a:cxn ang="0">
                              <a:pos x="1145547" y="1757890"/>
                            </a:cxn>
                            <a:cxn ang="0">
                              <a:pos x="1168643" y="1752271"/>
                            </a:cxn>
                            <a:cxn ang="0">
                              <a:pos x="1180446" y="1749648"/>
                            </a:cxn>
                            <a:cxn ang="0">
                              <a:pos x="1190282" y="1747681"/>
                            </a:cxn>
                            <a:cxn ang="0">
                              <a:pos x="1194216" y="1750960"/>
                            </a:cxn>
                            <a:cxn ang="0">
                              <a:pos x="1214544" y="1744402"/>
                            </a:cxn>
                            <a:cxn ang="0">
                              <a:pos x="1224380" y="1741123"/>
                            </a:cxn>
                            <a:cxn ang="0">
                              <a:pos x="1234872" y="1737188"/>
                            </a:cxn>
                            <a:cxn ang="0">
                              <a:pos x="1232249" y="1746370"/>
                            </a:cxn>
                            <a:cxn ang="0">
                              <a:pos x="1204708" y="1759485"/>
                            </a:cxn>
                            <a:cxn ang="0">
                              <a:pos x="1203358" y="1759107"/>
                            </a:cxn>
                            <a:cxn ang="0">
                              <a:pos x="1184380" y="1766699"/>
                            </a:cxn>
                            <a:cxn ang="0">
                              <a:pos x="1168643" y="1771290"/>
                            </a:cxn>
                            <a:cxn ang="0">
                              <a:pos x="1145036" y="1777191"/>
                            </a:cxn>
                            <a:cxn ang="0">
                              <a:pos x="1135282" y="1776372"/>
                            </a:cxn>
                            <a:cxn ang="0">
                              <a:pos x="1114881" y="1780342"/>
                            </a:cxn>
                            <a:cxn ang="0">
                              <a:pos x="1114216" y="1781782"/>
                            </a:cxn>
                            <a:cxn ang="0">
                              <a:pos x="1059790" y="1792275"/>
                            </a:cxn>
                            <a:cxn ang="0">
                              <a:pos x="1047330" y="1788996"/>
                            </a:cxn>
                            <a:cxn ang="0">
                              <a:pos x="1036838" y="1788996"/>
                            </a:cxn>
                            <a:cxn ang="0">
                              <a:pos x="1018478" y="1794898"/>
                            </a:cxn>
                            <a:cxn ang="0">
                              <a:pos x="1002085" y="1796210"/>
                            </a:cxn>
                            <a:cxn ang="0">
                              <a:pos x="985691" y="1796865"/>
                            </a:cxn>
                            <a:cxn ang="0">
                              <a:pos x="983910" y="1796102"/>
                            </a:cxn>
                            <a:cxn ang="0">
                              <a:pos x="968970" y="1798751"/>
                            </a:cxn>
                            <a:cxn ang="0">
                              <a:pos x="950937" y="1795554"/>
                            </a:cxn>
                            <a:cxn ang="0">
                              <a:pos x="951593" y="1794898"/>
                            </a:cxn>
                            <a:cxn ang="0">
                              <a:pos x="954871" y="1790307"/>
                            </a:cxn>
                            <a:cxn ang="0">
                              <a:pos x="939790" y="1788340"/>
                            </a:cxn>
                            <a:cxn ang="0">
                              <a:pos x="947002" y="1784405"/>
                            </a:cxn>
                            <a:cxn ang="0">
                              <a:pos x="968642" y="1783749"/>
                            </a:cxn>
                            <a:cxn ang="0">
                              <a:pos x="989626" y="1783094"/>
                            </a:cxn>
                            <a:cxn ang="0">
                              <a:pos x="1019789" y="1783749"/>
                            </a:cxn>
                            <a:cxn ang="0">
                              <a:pos x="1040773" y="1781782"/>
                            </a:cxn>
                            <a:cxn ang="0">
                              <a:pos x="1080117" y="1773257"/>
                            </a:cxn>
                            <a:cxn ang="0">
                              <a:pos x="1106347" y="1767355"/>
                            </a:cxn>
                            <a:cxn ang="0">
                              <a:pos x="1126019" y="1766699"/>
                            </a:cxn>
                            <a:cxn ang="0">
                              <a:pos x="1127388" y="1766063"/>
                            </a:cxn>
                            <a:cxn ang="0">
                              <a:pos x="1108315" y="1766699"/>
                            </a:cxn>
                            <a:cxn ang="0">
                              <a:pos x="1082085" y="1772601"/>
                            </a:cxn>
                            <a:cxn ang="0">
                              <a:pos x="1042740" y="1781127"/>
                            </a:cxn>
                            <a:cxn ang="0">
                              <a:pos x="1021757" y="1783094"/>
                            </a:cxn>
                            <a:cxn ang="0">
                              <a:pos x="991593" y="1782438"/>
                            </a:cxn>
                            <a:cxn ang="0">
                              <a:pos x="970609" y="1783094"/>
                            </a:cxn>
                            <a:cxn ang="0">
                              <a:pos x="948969" y="1783750"/>
                            </a:cxn>
                            <a:cxn ang="0">
                              <a:pos x="949625" y="1781127"/>
                            </a:cxn>
                            <a:cxn ang="0">
                              <a:pos x="954215" y="1774569"/>
                            </a:cxn>
                            <a:cxn ang="0">
                              <a:pos x="1156183" y="1741123"/>
                            </a:cxn>
                            <a:cxn ang="0">
                              <a:pos x="1293233" y="1689316"/>
                            </a:cxn>
                            <a:cxn ang="0">
                              <a:pos x="1329299" y="1670298"/>
                            </a:cxn>
                            <a:cxn ang="0">
                              <a:pos x="1349627" y="1659805"/>
                            </a:cxn>
                            <a:cxn ang="0">
                              <a:pos x="1370611" y="1648657"/>
                            </a:cxn>
                            <a:cxn ang="0">
                              <a:pos x="1409955" y="1625049"/>
                            </a:cxn>
                            <a:cxn ang="0">
                              <a:pos x="1441431" y="1600784"/>
                            </a:cxn>
                            <a:cxn ang="0">
                              <a:pos x="1500447" y="1554879"/>
                            </a:cxn>
                            <a:cxn ang="0">
                              <a:pos x="1516840" y="1541763"/>
                            </a:cxn>
                            <a:cxn ang="0">
                              <a:pos x="1532578" y="1527992"/>
                            </a:cxn>
                            <a:cxn ang="0">
                              <a:pos x="1556185" y="1506350"/>
                            </a:cxn>
                            <a:cxn ang="0">
                              <a:pos x="1566021" y="1489956"/>
                            </a:cxn>
                            <a:cxn ang="0">
                              <a:pos x="1580150" y="1477003"/>
                            </a:cxn>
                            <a:cxn ang="0">
                              <a:pos x="1580264" y="1476189"/>
                            </a:cxn>
                            <a:cxn ang="0">
                              <a:pos x="1566677" y="1488644"/>
                            </a:cxn>
                            <a:cxn ang="0">
                              <a:pos x="1556841" y="1505039"/>
                            </a:cxn>
                            <a:cxn ang="0">
                              <a:pos x="1533234" y="1526680"/>
                            </a:cxn>
                            <a:cxn ang="0">
                              <a:pos x="1517496" y="1540451"/>
                            </a:cxn>
                            <a:cxn ang="0">
                              <a:pos x="1501103" y="1553567"/>
                            </a:cxn>
                            <a:cxn ang="0">
                              <a:pos x="1442087" y="1599473"/>
                            </a:cxn>
                            <a:cxn ang="0">
                              <a:pos x="1410611" y="1623737"/>
                            </a:cxn>
                            <a:cxn ang="0">
                              <a:pos x="1371267" y="1647346"/>
                            </a:cxn>
                            <a:cxn ang="0">
                              <a:pos x="1350283" y="1658494"/>
                            </a:cxn>
                            <a:cxn ang="0">
                              <a:pos x="1329955" y="1668986"/>
                            </a:cxn>
                            <a:cxn ang="0">
                              <a:pos x="1293889" y="1688005"/>
                            </a:cxn>
                            <a:cxn ang="0">
                              <a:pos x="1156839" y="1739812"/>
                            </a:cxn>
                            <a:cxn ang="0">
                              <a:pos x="954871" y="1773257"/>
                            </a:cxn>
                            <a:cxn ang="0">
                              <a:pos x="939790" y="1773257"/>
                            </a:cxn>
                            <a:cxn ang="0">
                              <a:pos x="937822" y="1768011"/>
                            </a:cxn>
                            <a:cxn ang="0">
                              <a:pos x="922084" y="1767355"/>
                            </a:cxn>
                            <a:cxn ang="0">
                              <a:pos x="907658" y="1773257"/>
                            </a:cxn>
                            <a:cxn ang="0">
                              <a:pos x="865691" y="1773913"/>
                            </a:cxn>
                            <a:cxn ang="0">
                              <a:pos x="834871" y="1772601"/>
                            </a:cxn>
                            <a:cxn ang="0">
                              <a:pos x="819789" y="1771290"/>
                            </a:cxn>
                            <a:cxn ang="0">
                              <a:pos x="804707" y="1768666"/>
                            </a:cxn>
                            <a:cxn ang="0">
                              <a:pos x="813792" y="1758975"/>
                            </a:cxn>
                            <a:cxn ang="0">
                              <a:pos x="811920" y="1759485"/>
                            </a:cxn>
                            <a:cxn ang="0">
                              <a:pos x="778071" y="1753217"/>
                            </a:cxn>
                            <a:cxn ang="0">
                              <a:pos x="776510" y="1753584"/>
                            </a:cxn>
                            <a:cxn ang="0">
                              <a:pos x="711592" y="1741779"/>
                            </a:cxn>
                            <a:cxn ang="0">
                              <a:pos x="686018" y="1736533"/>
                            </a:cxn>
                            <a:cxn ang="0">
                              <a:pos x="663723" y="1732598"/>
                            </a:cxn>
                            <a:cxn ang="0">
                              <a:pos x="636838" y="1720138"/>
                            </a:cxn>
                            <a:cxn ang="0">
                              <a:pos x="603395" y="1707678"/>
                            </a:cxn>
                            <a:cxn ang="0">
                              <a:pos x="568641" y="1693906"/>
                            </a:cxn>
                            <a:cxn ang="0">
                              <a:pos x="574542" y="1689316"/>
                            </a:cxn>
                            <a:cxn ang="0">
                              <a:pos x="598805" y="1693906"/>
                            </a:cxn>
                            <a:cxn ang="0">
                              <a:pos x="609297" y="1703087"/>
                            </a:cxn>
                            <a:cxn ang="0">
                              <a:pos x="645362" y="1713580"/>
                            </a:cxn>
                            <a:cxn ang="0">
                              <a:pos x="716838" y="1731942"/>
                            </a:cxn>
                            <a:cxn ang="0">
                              <a:pos x="734543" y="1735221"/>
                            </a:cxn>
                            <a:cxn ang="0">
                              <a:pos x="753559" y="1738500"/>
                            </a:cxn>
                            <a:cxn ang="0">
                              <a:pos x="774543" y="1743091"/>
                            </a:cxn>
                            <a:cxn ang="0">
                              <a:pos x="797667" y="1748091"/>
                            </a:cxn>
                            <a:cxn ang="0">
                              <a:pos x="799461" y="1747681"/>
                            </a:cxn>
                            <a:cxn ang="0">
                              <a:pos x="821100" y="1750960"/>
                            </a:cxn>
                            <a:cxn ang="0">
                              <a:pos x="821756" y="1749649"/>
                            </a:cxn>
                            <a:cxn ang="0">
                              <a:pos x="853231" y="1750960"/>
                            </a:cxn>
                            <a:cxn ang="0">
                              <a:pos x="858477" y="1751616"/>
                            </a:cxn>
                            <a:cxn ang="0">
                              <a:pos x="907002" y="1751616"/>
                            </a:cxn>
                            <a:cxn ang="0">
                              <a:pos x="942412" y="1752927"/>
                            </a:cxn>
                            <a:cxn ang="0">
                              <a:pos x="984379" y="1749649"/>
                            </a:cxn>
                            <a:cxn ang="0">
                              <a:pos x="989625" y="1749649"/>
                            </a:cxn>
                            <a:cxn ang="0">
                              <a:pos x="991593" y="1754895"/>
                            </a:cxn>
                            <a:cxn ang="0">
                              <a:pos x="1032904" y="1749649"/>
                            </a:cxn>
                            <a:cxn ang="0">
                              <a:pos x="1060445" y="1743091"/>
                            </a:cxn>
                            <a:cxn ang="0">
                              <a:pos x="1076183" y="1740468"/>
                            </a:cxn>
                            <a:cxn ang="0">
                              <a:pos x="1086019" y="1739156"/>
                            </a:cxn>
                            <a:cxn ang="0">
                              <a:pos x="1107658" y="1733910"/>
                            </a:cxn>
                            <a:cxn ang="0">
                              <a:pos x="1125364" y="1729975"/>
                            </a:cxn>
                            <a:cxn ang="0">
                              <a:pos x="1143068" y="1725384"/>
                            </a:cxn>
                            <a:cxn ang="0">
                              <a:pos x="1175544" y="1719763"/>
                            </a:cxn>
                            <a:cxn ang="0">
                              <a:pos x="1179791" y="1718171"/>
                            </a:cxn>
                            <a:cxn ang="0">
                              <a:pos x="1145692" y="1724073"/>
                            </a:cxn>
                            <a:cxn ang="0">
                              <a:pos x="1127987" y="1728664"/>
                            </a:cxn>
                            <a:cxn ang="0">
                              <a:pos x="1110282" y="1732598"/>
                            </a:cxn>
                            <a:cxn ang="0">
                              <a:pos x="1088642" y="1737845"/>
                            </a:cxn>
                            <a:cxn ang="0">
                              <a:pos x="1078807" y="1739156"/>
                            </a:cxn>
                            <a:cxn ang="0">
                              <a:pos x="1063069" y="1741779"/>
                            </a:cxn>
                            <a:cxn ang="0">
                              <a:pos x="1020445" y="1745714"/>
                            </a:cxn>
                            <a:cxn ang="0">
                              <a:pos x="991593" y="1748337"/>
                            </a:cxn>
                            <a:cxn ang="0">
                              <a:pos x="986347" y="1748337"/>
                            </a:cxn>
                            <a:cxn ang="0">
                              <a:pos x="944379" y="1751616"/>
                            </a:cxn>
                            <a:cxn ang="0">
                              <a:pos x="908969" y="1750304"/>
                            </a:cxn>
                            <a:cxn ang="0">
                              <a:pos x="860445" y="1750304"/>
                            </a:cxn>
                            <a:cxn ang="0">
                              <a:pos x="855199" y="1749649"/>
                            </a:cxn>
                            <a:cxn ang="0">
                              <a:pos x="834871" y="1741123"/>
                            </a:cxn>
                            <a:cxn ang="0">
                              <a:pos x="823723" y="1748337"/>
                            </a:cxn>
                            <a:cxn ang="0">
                              <a:pos x="823695" y="1748394"/>
                            </a:cxn>
                            <a:cxn ang="0">
                              <a:pos x="832904" y="1742435"/>
                            </a:cxn>
                            <a:cxn ang="0">
                              <a:pos x="853232" y="1750960"/>
                            </a:cxn>
                            <a:cxn ang="0">
                              <a:pos x="821756" y="1749648"/>
                            </a:cxn>
                            <a:cxn ang="0">
                              <a:pos x="822004" y="1749488"/>
                            </a:cxn>
                            <a:cxn ang="0">
                              <a:pos x="801428" y="1746370"/>
                            </a:cxn>
                            <a:cxn ang="0">
                              <a:pos x="777166" y="1741123"/>
                            </a:cxn>
                            <a:cxn ang="0">
                              <a:pos x="756182" y="1736533"/>
                            </a:cxn>
                            <a:cxn ang="0">
                              <a:pos x="737166" y="1733254"/>
                            </a:cxn>
                            <a:cxn ang="0">
                              <a:pos x="719461" y="1729975"/>
                            </a:cxn>
                            <a:cxn ang="0">
                              <a:pos x="647985" y="1711613"/>
                            </a:cxn>
                            <a:cxn ang="0">
                              <a:pos x="611920" y="1701120"/>
                            </a:cxn>
                            <a:cxn ang="0">
                              <a:pos x="601428" y="1691939"/>
                            </a:cxn>
                            <a:cxn ang="0">
                              <a:pos x="577165" y="1687348"/>
                            </a:cxn>
                            <a:cxn ang="0">
                              <a:pos x="541100" y="1668986"/>
                            </a:cxn>
                            <a:cxn ang="0">
                              <a:pos x="530608" y="1669642"/>
                            </a:cxn>
                            <a:cxn ang="0">
                              <a:pos x="493230" y="1650624"/>
                            </a:cxn>
                            <a:cxn ang="0">
                              <a:pos x="486673" y="1638820"/>
                            </a:cxn>
                            <a:cxn ang="0">
                              <a:pos x="487984" y="1638164"/>
                            </a:cxn>
                            <a:cxn ang="0">
                              <a:pos x="510936" y="1650624"/>
                            </a:cxn>
                            <a:cxn ang="0">
                              <a:pos x="533886" y="1663085"/>
                            </a:cxn>
                            <a:cxn ang="0">
                              <a:pos x="540444" y="1659150"/>
                            </a:cxn>
                            <a:cxn ang="0">
                              <a:pos x="513559" y="1641443"/>
                            </a:cxn>
                            <a:cxn ang="0">
                              <a:pos x="491263" y="1631607"/>
                            </a:cxn>
                            <a:cxn ang="0">
                              <a:pos x="460443" y="1613900"/>
                            </a:cxn>
                            <a:cxn ang="0">
                              <a:pos x="434214" y="1596849"/>
                            </a:cxn>
                            <a:cxn ang="0">
                              <a:pos x="392902" y="1579143"/>
                            </a:cxn>
                            <a:cxn ang="0">
                              <a:pos x="377165" y="1566028"/>
                            </a:cxn>
                            <a:cxn ang="0">
                              <a:pos x="380443" y="1564716"/>
                            </a:cxn>
                            <a:cxn ang="0">
                              <a:pos x="396181" y="1569306"/>
                            </a:cxn>
                            <a:cxn ang="0">
                              <a:pos x="363394" y="1535205"/>
                            </a:cxn>
                            <a:cxn ang="0">
                              <a:pos x="345033" y="1520122"/>
                            </a:cxn>
                            <a:cxn ang="0">
                              <a:pos x="327984" y="1505039"/>
                            </a:cxn>
                            <a:cxn ang="0">
                              <a:pos x="306345" y="1487333"/>
                            </a:cxn>
                            <a:cxn ang="0">
                              <a:pos x="274869" y="1452575"/>
                            </a:cxn>
                            <a:cxn ang="0">
                              <a:pos x="272709" y="1445825"/>
                            </a:cxn>
                            <a:cxn ang="0">
                              <a:pos x="266344" y="1439460"/>
                            </a:cxn>
                            <a:cxn ang="0">
                              <a:pos x="244705" y="1415851"/>
                            </a:cxn>
                            <a:cxn ang="0">
                              <a:pos x="242082" y="1404047"/>
                            </a:cxn>
                            <a:cxn ang="0">
                              <a:pos x="233557" y="1392243"/>
                            </a:cxn>
                            <a:cxn ang="0">
                              <a:pos x="232542" y="1390650"/>
                            </a:cxn>
                            <a:cxn ang="0">
                              <a:pos x="222409" y="1383717"/>
                            </a:cxn>
                            <a:cxn ang="0">
                              <a:pos x="202737" y="1355518"/>
                            </a:cxn>
                            <a:cxn ang="0">
                              <a:pos x="191590" y="1329287"/>
                            </a:cxn>
                            <a:cxn ang="0">
                              <a:pos x="190278" y="1329287"/>
                            </a:cxn>
                            <a:cxn ang="0">
                              <a:pos x="175197" y="1300432"/>
                            </a:cxn>
                            <a:cxn ang="0">
                              <a:pos x="160770" y="1271577"/>
                            </a:cxn>
                            <a:cxn ang="0">
                              <a:pos x="145688" y="1238132"/>
                            </a:cxn>
                            <a:cxn ang="0">
                              <a:pos x="131918" y="1204031"/>
                            </a:cxn>
                            <a:cxn ang="0">
                              <a:pos x="145688" y="1226984"/>
                            </a:cxn>
                            <a:cxn ang="0">
                              <a:pos x="159459" y="1255838"/>
                            </a:cxn>
                            <a:cxn ang="0">
                              <a:pos x="164049" y="1271577"/>
                            </a:cxn>
                            <a:cxn ang="0">
                              <a:pos x="165945" y="1274359"/>
                            </a:cxn>
                            <a:cxn ang="0">
                              <a:pos x="163611" y="1262219"/>
                            </a:cxn>
                            <a:cxn ang="0">
                              <a:pos x="157521" y="1251166"/>
                            </a:cxn>
                            <a:cxn ang="0">
                              <a:pos x="147609" y="1228874"/>
                            </a:cxn>
                            <a:cxn ang="0">
                              <a:pos x="135851" y="1209277"/>
                            </a:cxn>
                            <a:cxn ang="0">
                              <a:pos x="121425" y="1169929"/>
                            </a:cxn>
                            <a:cxn ang="0">
                              <a:pos x="109067" y="1129597"/>
                            </a:cxn>
                            <a:cxn ang="0">
                              <a:pos x="105007" y="1117836"/>
                            </a:cxn>
                            <a:cxn ang="0">
                              <a:pos x="87331" y="1047274"/>
                            </a:cxn>
                            <a:cxn ang="0">
                              <a:pos x="79514" y="996049"/>
                            </a:cxn>
                            <a:cxn ang="0">
                              <a:pos x="79458" y="997457"/>
                            </a:cxn>
                            <a:cxn ang="0">
                              <a:pos x="80114" y="1007950"/>
                            </a:cxn>
                            <a:cxn ang="0">
                              <a:pos x="83392" y="1032214"/>
                            </a:cxn>
                            <a:cxn ang="0">
                              <a:pos x="87327" y="1057134"/>
                            </a:cxn>
                            <a:cxn ang="0">
                              <a:pos x="80769" y="1035493"/>
                            </a:cxn>
                            <a:cxn ang="0">
                              <a:pos x="76179" y="1007950"/>
                            </a:cxn>
                            <a:cxn ang="0">
                              <a:pos x="70934" y="1007950"/>
                            </a:cxn>
                            <a:cxn ang="0">
                              <a:pos x="67654" y="983030"/>
                            </a:cxn>
                            <a:cxn ang="0">
                              <a:pos x="63065" y="967291"/>
                            </a:cxn>
                            <a:cxn ang="0">
                              <a:pos x="59130" y="952208"/>
                            </a:cxn>
                            <a:cxn ang="0">
                              <a:pos x="47982" y="940403"/>
                            </a:cxn>
                            <a:cxn ang="0">
                              <a:pos x="44704" y="940403"/>
                            </a:cxn>
                            <a:cxn ang="0">
                              <a:pos x="41425" y="924008"/>
                            </a:cxn>
                            <a:cxn ang="0">
                              <a:pos x="40113" y="903023"/>
                            </a:cxn>
                            <a:cxn ang="0">
                              <a:pos x="42736" y="873513"/>
                            </a:cxn>
                            <a:cxn ang="0">
                              <a:pos x="44048" y="863020"/>
                            </a:cxn>
                            <a:cxn ang="0">
                              <a:pos x="46281" y="855823"/>
                            </a:cxn>
                            <a:cxn ang="0">
                              <a:pos x="45195" y="839412"/>
                            </a:cxn>
                            <a:cxn ang="0">
                              <a:pos x="46671" y="815147"/>
                            </a:cxn>
                            <a:cxn ang="0">
                              <a:pos x="49294" y="810229"/>
                            </a:cxn>
                            <a:cxn ang="0">
                              <a:pos x="49294" y="807278"/>
                            </a:cxn>
                            <a:cxn ang="0">
                              <a:pos x="44048" y="817115"/>
                            </a:cxn>
                            <a:cxn ang="0">
                              <a:pos x="39458" y="810557"/>
                            </a:cxn>
                            <a:cxn ang="0">
                              <a:pos x="30933" y="798753"/>
                            </a:cxn>
                            <a:cxn ang="0">
                              <a:pos x="29376" y="789408"/>
                            </a:cxn>
                            <a:cxn ang="0">
                              <a:pos x="28966" y="790227"/>
                            </a:cxn>
                            <a:cxn ang="0">
                              <a:pos x="26343" y="816459"/>
                            </a:cxn>
                            <a:cxn ang="0">
                              <a:pos x="24376" y="842690"/>
                            </a:cxn>
                            <a:cxn ang="0">
                              <a:pos x="22409" y="863020"/>
                            </a:cxn>
                            <a:cxn ang="0">
                              <a:pos x="22409" y="904990"/>
                            </a:cxn>
                            <a:cxn ang="0">
                              <a:pos x="23064" y="926632"/>
                            </a:cxn>
                            <a:cxn ang="0">
                              <a:pos x="24376" y="948272"/>
                            </a:cxn>
                            <a:cxn ang="0">
                              <a:pos x="18474" y="968602"/>
                            </a:cxn>
                            <a:cxn ang="0">
                              <a:pos x="17163" y="968602"/>
                            </a:cxn>
                            <a:cxn ang="0">
                              <a:pos x="13228" y="929255"/>
                            </a:cxn>
                            <a:cxn ang="0">
                              <a:pos x="13228" y="888596"/>
                            </a:cxn>
                            <a:cxn ang="0">
                              <a:pos x="16507" y="857118"/>
                            </a:cxn>
                            <a:cxn ang="0">
                              <a:pos x="22406" y="863017"/>
                            </a:cxn>
                            <a:cxn ang="0">
                              <a:pos x="17163" y="856462"/>
                            </a:cxn>
                            <a:cxn ang="0">
                              <a:pos x="15851" y="832854"/>
                            </a:cxn>
                            <a:cxn ang="0">
                              <a:pos x="17163" y="796785"/>
                            </a:cxn>
                            <a:cxn ang="0">
                              <a:pos x="17818" y="786949"/>
                            </a:cxn>
                            <a:cxn ang="0">
                              <a:pos x="19786" y="770553"/>
                            </a:cxn>
                            <a:cxn ang="0">
                              <a:pos x="27655" y="741043"/>
                            </a:cxn>
                            <a:cxn ang="0">
                              <a:pos x="31575" y="721439"/>
                            </a:cxn>
                            <a:cxn ang="0">
                              <a:pos x="30278" y="716779"/>
                            </a:cxn>
                            <a:cxn ang="0">
                              <a:pos x="25687" y="743010"/>
                            </a:cxn>
                            <a:cxn ang="0">
                              <a:pos x="17818" y="772521"/>
                            </a:cxn>
                            <a:cxn ang="0">
                              <a:pos x="15851" y="788916"/>
                            </a:cxn>
                            <a:cxn ang="0">
                              <a:pos x="15195" y="798753"/>
                            </a:cxn>
                            <a:cxn ang="0">
                              <a:pos x="13884" y="834821"/>
                            </a:cxn>
                            <a:cxn ang="0">
                              <a:pos x="15195" y="858429"/>
                            </a:cxn>
                            <a:cxn ang="0">
                              <a:pos x="11917" y="889907"/>
                            </a:cxn>
                            <a:cxn ang="0">
                              <a:pos x="11917" y="930566"/>
                            </a:cxn>
                            <a:cxn ang="0">
                              <a:pos x="15851" y="969914"/>
                            </a:cxn>
                            <a:cxn ang="0">
                              <a:pos x="17163" y="969914"/>
                            </a:cxn>
                            <a:cxn ang="0">
                              <a:pos x="25687" y="1007294"/>
                            </a:cxn>
                            <a:cxn ang="0">
                              <a:pos x="30278" y="1038116"/>
                            </a:cxn>
                            <a:cxn ang="0">
                              <a:pos x="40113" y="1069594"/>
                            </a:cxn>
                            <a:cxn ang="0">
                              <a:pos x="55605" y="1137284"/>
                            </a:cxn>
                            <a:cxn ang="0">
                              <a:pos x="56957" y="1150256"/>
                            </a:cxn>
                            <a:cxn ang="0">
                              <a:pos x="59786" y="1150256"/>
                            </a:cxn>
                            <a:cxn ang="0">
                              <a:pos x="74213" y="1185013"/>
                            </a:cxn>
                            <a:cxn ang="0">
                              <a:pos x="79458" y="1202720"/>
                            </a:cxn>
                            <a:cxn ang="0">
                              <a:pos x="69622" y="1187636"/>
                            </a:cxn>
                            <a:cxn ang="0">
                              <a:pos x="59130" y="1164028"/>
                            </a:cxn>
                            <a:cxn ang="0">
                              <a:pos x="58475" y="1170586"/>
                            </a:cxn>
                            <a:cxn ang="0">
                              <a:pos x="52770" y="1152900"/>
                            </a:cxn>
                            <a:cxn ang="0">
                              <a:pos x="48638" y="1153535"/>
                            </a:cxn>
                            <a:cxn ang="0">
                              <a:pos x="44048" y="1138452"/>
                            </a:cxn>
                            <a:cxn ang="0">
                              <a:pos x="28310" y="1102383"/>
                            </a:cxn>
                            <a:cxn ang="0">
                              <a:pos x="18474" y="1070250"/>
                            </a:cxn>
                            <a:cxn ang="0">
                              <a:pos x="17818" y="1043362"/>
                            </a:cxn>
                            <a:cxn ang="0">
                              <a:pos x="13228" y="1011884"/>
                            </a:cxn>
                            <a:cxn ang="0">
                              <a:pos x="9949" y="980406"/>
                            </a:cxn>
                            <a:cxn ang="0">
                              <a:pos x="2737" y="957454"/>
                            </a:cxn>
                            <a:cxn ang="0">
                              <a:pos x="7326" y="835477"/>
                            </a:cxn>
                            <a:cxn ang="0">
                              <a:pos x="11917" y="803999"/>
                            </a:cxn>
                            <a:cxn ang="0">
                              <a:pos x="7982" y="786949"/>
                            </a:cxn>
                            <a:cxn ang="0">
                              <a:pos x="15851" y="739732"/>
                            </a:cxn>
                            <a:cxn ang="0">
                              <a:pos x="17818" y="728583"/>
                            </a:cxn>
                            <a:cxn ang="0">
                              <a:pos x="23064" y="690547"/>
                            </a:cxn>
                            <a:cxn ang="0">
                              <a:pos x="36835" y="663004"/>
                            </a:cxn>
                            <a:cxn ang="0">
                              <a:pos x="33556" y="700384"/>
                            </a:cxn>
                            <a:cxn ang="0">
                              <a:pos x="36834" y="693977"/>
                            </a:cxn>
                            <a:cxn ang="0">
                              <a:pos x="38802" y="678661"/>
                            </a:cxn>
                            <a:cxn ang="0">
                              <a:pos x="39458" y="661692"/>
                            </a:cxn>
                            <a:cxn ang="0">
                              <a:pos x="45359" y="640051"/>
                            </a:cxn>
                            <a:cxn ang="0">
                              <a:pos x="54540" y="607261"/>
                            </a:cxn>
                            <a:cxn ang="0">
                              <a:pos x="65688" y="573816"/>
                            </a:cxn>
                            <a:cxn ang="0">
                              <a:pos x="66523" y="572876"/>
                            </a:cxn>
                            <a:cxn ang="0">
                              <a:pos x="71590" y="546273"/>
                            </a:cxn>
                            <a:cxn ang="0">
                              <a:pos x="78802" y="527255"/>
                            </a:cxn>
                            <a:cxn ang="0">
                              <a:pos x="87327" y="511516"/>
                            </a:cxn>
                            <a:cxn ang="0">
                              <a:pos x="104377" y="478726"/>
                            </a:cxn>
                            <a:cxn ang="0">
                              <a:pos x="118147" y="449216"/>
                            </a:cxn>
                            <a:cxn ang="0">
                              <a:pos x="137819" y="411180"/>
                            </a:cxn>
                            <a:cxn ang="0">
                              <a:pos x="152245" y="394785"/>
                            </a:cxn>
                            <a:cxn ang="0">
                              <a:pos x="164049" y="371833"/>
                            </a:cxn>
                            <a:cxn ang="0">
                              <a:pos x="173885" y="357405"/>
                            </a:cxn>
                            <a:cxn ang="0">
                              <a:pos x="184377" y="352159"/>
                            </a:cxn>
                            <a:cxn ang="0">
                              <a:pos x="187000" y="348224"/>
                            </a:cxn>
                            <a:cxn ang="0">
                              <a:pos x="197492" y="327239"/>
                            </a:cxn>
                            <a:cxn ang="0">
                              <a:pos x="217819" y="303631"/>
                            </a:cxn>
                            <a:cxn ang="0">
                              <a:pos x="218373" y="313498"/>
                            </a:cxn>
                            <a:cxn ang="0">
                              <a:pos x="216890" y="317646"/>
                            </a:cxn>
                            <a:cxn ang="0">
                              <a:pos x="238147" y="295761"/>
                            </a:cxn>
                            <a:cxn ang="0">
                              <a:pos x="248639" y="281990"/>
                            </a:cxn>
                            <a:cxn ang="0">
                              <a:pos x="262410" y="268874"/>
                            </a:cxn>
                            <a:cxn ang="0">
                              <a:pos x="263596" y="270193"/>
                            </a:cxn>
                            <a:cxn ang="0">
                              <a:pos x="263066" y="269530"/>
                            </a:cxn>
                            <a:cxn ang="0">
                              <a:pos x="280115" y="252479"/>
                            </a:cxn>
                            <a:cxn ang="0">
                              <a:pos x="297164" y="236740"/>
                            </a:cxn>
                            <a:cxn ang="0">
                              <a:pos x="315525" y="217066"/>
                            </a:cxn>
                            <a:cxn ang="0">
                              <a:pos x="341098" y="198048"/>
                            </a:cxn>
                            <a:cxn ang="0">
                              <a:pos x="368640" y="177719"/>
                            </a:cxn>
                            <a:cxn ang="0">
                              <a:pos x="385106" y="166230"/>
                            </a:cxn>
                            <a:cxn ang="0">
                              <a:pos x="396181" y="156077"/>
                            </a:cxn>
                            <a:cxn ang="0">
                              <a:pos x="415853" y="144273"/>
                            </a:cxn>
                            <a:cxn ang="0">
                              <a:pos x="436837" y="133125"/>
                            </a:cxn>
                            <a:cxn ang="0">
                              <a:pos x="439614" y="131696"/>
                            </a:cxn>
                            <a:cxn ang="0">
                              <a:pos x="446755" y="124682"/>
                            </a:cxn>
                            <a:cxn ang="0">
                              <a:pos x="458476" y="116075"/>
                            </a:cxn>
                            <a:cxn ang="0">
                              <a:pos x="471345" y="109517"/>
                            </a:cxn>
                            <a:cxn ang="0">
                              <a:pos x="480449" y="107421"/>
                            </a:cxn>
                            <a:cxn ang="0">
                              <a:pos x="482082" y="106237"/>
                            </a:cxn>
                            <a:cxn ang="0">
                              <a:pos x="660444" y="34100"/>
                            </a:cxn>
                            <a:cxn ang="0">
                              <a:pos x="667061" y="32661"/>
                            </a:cxn>
                            <a:cxn ang="0">
                              <a:pos x="685362" y="26231"/>
                            </a:cxn>
                            <a:cxn ang="0">
                              <a:pos x="697985" y="23690"/>
                            </a:cxn>
                            <a:cxn ang="0">
                              <a:pos x="704567" y="23634"/>
                            </a:cxn>
                            <a:cxn ang="0">
                              <a:pos x="707002" y="22952"/>
                            </a:cxn>
                            <a:cxn ang="0">
                              <a:pos x="856510" y="3279"/>
                            </a:cxn>
                            <a:cxn ang="0">
                              <a:pos x="898969" y="3115"/>
                            </a:cxn>
                            <a:cxn ang="0">
                              <a:pos x="944379" y="3934"/>
                            </a:cxn>
                            <a:cxn ang="0">
                              <a:pos x="945225" y="4568"/>
                            </a:cxn>
                            <a:cxn ang="0">
                              <a:pos x="967331" y="1967"/>
                            </a:cxn>
                            <a:cxn ang="0">
                              <a:pos x="987658" y="5246"/>
                            </a:cxn>
                            <a:cxn ang="0">
                              <a:pos x="1007987" y="9180"/>
                            </a:cxn>
                            <a:cxn ang="0">
                              <a:pos x="1018474" y="11565"/>
                            </a:cxn>
                            <a:cxn ang="0">
                              <a:pos x="1007331" y="8525"/>
                            </a:cxn>
                            <a:cxn ang="0">
                              <a:pos x="987002" y="4590"/>
                            </a:cxn>
                            <a:cxn ang="0">
                              <a:pos x="966675" y="1312"/>
                            </a:cxn>
                            <a:cxn ang="0">
                              <a:pos x="966675"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30980"/>
                          </a:srgbClr>
                        </a:solidFill>
                        <a:ln>
                          <a:noFill/>
                        </a:ln>
                      </wps:spPr>
                      <wps:bodyPr anchor="ctr" upright="1"/>
                    </wps:wsp>
                    <wps:wsp>
                      <wps:cNvPr id="9" name="Freeform: Shape 18"/>
                      <wps:cNvSpPr>
                        <a:spLocks noChangeAspect="1"/>
                      </wps:cNvSpPr>
                      <wps:spPr>
                        <a:xfrm>
                          <a:off x="58081" y="105240"/>
                          <a:ext cx="4605" cy="4546"/>
                        </a:xfrm>
                        <a:custGeom>
                          <a:avLst/>
                          <a:gdLst>
                            <a:gd name="A1" fmla="val 0"/>
                            <a:gd name="A2" fmla="val 0"/>
                            <a:gd name="A3" fmla="val 0"/>
                          </a:gdLst>
                          <a:ahLst/>
                          <a:cxnLst>
                            <a:cxn ang="0">
                              <a:pos x="250396" y="452084"/>
                            </a:cxn>
                            <a:cxn ang="0">
                              <a:pos x="248244" y="453243"/>
                            </a:cxn>
                            <a:cxn ang="0">
                              <a:pos x="248372" y="453298"/>
                            </a:cxn>
                            <a:cxn ang="0">
                              <a:pos x="268293" y="440317"/>
                            </a:cxn>
                            <a:cxn ang="0">
                              <a:pos x="261334" y="441974"/>
                            </a:cxn>
                            <a:cxn ang="0">
                              <a:pos x="250895" y="443300"/>
                            </a:cxn>
                            <a:cxn ang="0">
                              <a:pos x="250398" y="441974"/>
                            </a:cxn>
                            <a:cxn ang="0">
                              <a:pos x="257688" y="441311"/>
                            </a:cxn>
                            <a:cxn ang="0">
                              <a:pos x="268293" y="440317"/>
                            </a:cxn>
                            <a:cxn ang="0">
                              <a:pos x="286395" y="438582"/>
                            </a:cxn>
                            <a:cxn ang="0">
                              <a:pos x="285971" y="438702"/>
                            </a:cxn>
                            <a:cxn ang="0">
                              <a:pos x="286188" y="438660"/>
                            </a:cxn>
                            <a:cxn ang="0">
                              <a:pos x="156530" y="436091"/>
                            </a:cxn>
                            <a:cxn ang="0">
                              <a:pos x="163903" y="437997"/>
                            </a:cxn>
                            <a:cxn ang="0">
                              <a:pos x="167052" y="438162"/>
                            </a:cxn>
                            <a:cxn ang="0">
                              <a:pos x="175834" y="442471"/>
                            </a:cxn>
                            <a:cxn ang="0">
                              <a:pos x="179810" y="443300"/>
                            </a:cxn>
                            <a:cxn ang="0">
                              <a:pos x="180059" y="443383"/>
                            </a:cxn>
                            <a:cxn ang="0">
                              <a:pos x="180970" y="442471"/>
                            </a:cxn>
                            <a:cxn ang="0">
                              <a:pos x="184450" y="443466"/>
                            </a:cxn>
                            <a:cxn ang="0">
                              <a:pos x="187930" y="444294"/>
                            </a:cxn>
                            <a:cxn ang="0">
                              <a:pos x="194786" y="445889"/>
                            </a:cxn>
                            <a:cxn ang="0">
                              <a:pos x="194889" y="445786"/>
                            </a:cxn>
                            <a:cxn ang="0">
                              <a:pos x="202842" y="447111"/>
                            </a:cxn>
                            <a:cxn ang="0">
                              <a:pos x="206653" y="447774"/>
                            </a:cxn>
                            <a:cxn ang="0">
                              <a:pos x="210464" y="448106"/>
                            </a:cxn>
                            <a:cxn ang="0">
                              <a:pos x="218252" y="448437"/>
                            </a:cxn>
                            <a:cxn ang="0">
                              <a:pos x="228857" y="448271"/>
                            </a:cxn>
                            <a:cxn ang="0">
                              <a:pos x="229317" y="448271"/>
                            </a:cxn>
                            <a:cxn ang="0">
                              <a:pos x="230348" y="447691"/>
                            </a:cxn>
                            <a:cxn ang="0">
                              <a:pos x="232668" y="446946"/>
                            </a:cxn>
                            <a:cxn ang="0">
                              <a:pos x="235029" y="446904"/>
                            </a:cxn>
                            <a:cxn ang="0">
                              <a:pos x="236645" y="447111"/>
                            </a:cxn>
                            <a:cxn ang="0">
                              <a:pos x="237080" y="448271"/>
                            </a:cxn>
                            <a:cxn ang="0">
                              <a:pos x="240787" y="448271"/>
                            </a:cxn>
                            <a:cxn ang="0">
                              <a:pos x="239627" y="449929"/>
                            </a:cxn>
                            <a:cxn ang="0">
                              <a:pos x="238964" y="450757"/>
                            </a:cxn>
                            <a:cxn ang="0">
                              <a:pos x="236810" y="451752"/>
                            </a:cxn>
                            <a:cxn ang="0">
                              <a:pos x="232834" y="451752"/>
                            </a:cxn>
                            <a:cxn ang="0">
                              <a:pos x="227697" y="451420"/>
                            </a:cxn>
                            <a:cxn ang="0">
                              <a:pos x="216595" y="451089"/>
                            </a:cxn>
                            <a:cxn ang="0">
                              <a:pos x="208310" y="450426"/>
                            </a:cxn>
                            <a:cxn ang="0">
                              <a:pos x="201020" y="449431"/>
                            </a:cxn>
                            <a:cxn ang="0">
                              <a:pos x="193729" y="448271"/>
                            </a:cxn>
                            <a:cxn ang="0">
                              <a:pos x="182627" y="446614"/>
                            </a:cxn>
                            <a:cxn ang="0">
                              <a:pos x="174011" y="443797"/>
                            </a:cxn>
                            <a:cxn ang="0">
                              <a:pos x="174111" y="443725"/>
                            </a:cxn>
                            <a:cxn ang="0">
                              <a:pos x="169040" y="442140"/>
                            </a:cxn>
                            <a:cxn ang="0">
                              <a:pos x="164566" y="440151"/>
                            </a:cxn>
                            <a:cxn ang="0">
                              <a:pos x="159430" y="438494"/>
                            </a:cxn>
                            <a:cxn ang="0">
                              <a:pos x="154127" y="436671"/>
                            </a:cxn>
                            <a:cxn ang="0">
                              <a:pos x="156530" y="436091"/>
                            </a:cxn>
                            <a:cxn ang="0">
                              <a:pos x="254068" y="432538"/>
                            </a:cxn>
                            <a:cxn ang="0">
                              <a:pos x="251536" y="432924"/>
                            </a:cxn>
                            <a:cxn ang="0">
                              <a:pos x="234028" y="433809"/>
                            </a:cxn>
                            <a:cxn ang="0">
                              <a:pos x="239793" y="434517"/>
                            </a:cxn>
                            <a:cxn ang="0">
                              <a:pos x="241284" y="434185"/>
                            </a:cxn>
                            <a:cxn ang="0">
                              <a:pos x="251557" y="433025"/>
                            </a:cxn>
                            <a:cxn ang="0">
                              <a:pos x="253248" y="432696"/>
                            </a:cxn>
                            <a:cxn ang="0">
                              <a:pos x="269799" y="430137"/>
                            </a:cxn>
                            <a:cxn ang="0">
                              <a:pos x="261200" y="431449"/>
                            </a:cxn>
                            <a:cxn ang="0">
                              <a:pos x="264150" y="431534"/>
                            </a:cxn>
                            <a:cxn ang="0">
                              <a:pos x="268397" y="430746"/>
                            </a:cxn>
                            <a:cxn ang="0">
                              <a:pos x="301188" y="429754"/>
                            </a:cxn>
                            <a:cxn ang="0">
                              <a:pos x="274218" y="436937"/>
                            </a:cxn>
                            <a:cxn ang="0">
                              <a:pos x="287866" y="433895"/>
                            </a:cxn>
                            <a:cxn ang="0">
                              <a:pos x="128279" y="426396"/>
                            </a:cxn>
                            <a:cxn ang="0">
                              <a:pos x="147334" y="434517"/>
                            </a:cxn>
                            <a:cxn ang="0">
                              <a:pos x="154127" y="436671"/>
                            </a:cxn>
                            <a:cxn ang="0">
                              <a:pos x="159264" y="438494"/>
                            </a:cxn>
                            <a:cxn ang="0">
                              <a:pos x="164401" y="440151"/>
                            </a:cxn>
                            <a:cxn ang="0">
                              <a:pos x="168874" y="442140"/>
                            </a:cxn>
                            <a:cxn ang="0">
                              <a:pos x="167880" y="442968"/>
                            </a:cxn>
                            <a:cxn ang="0">
                              <a:pos x="165229" y="442471"/>
                            </a:cxn>
                            <a:cxn ang="0">
                              <a:pos x="155784" y="438991"/>
                            </a:cxn>
                            <a:cxn ang="0">
                              <a:pos x="151145" y="437168"/>
                            </a:cxn>
                            <a:cxn ang="0">
                              <a:pos x="146505" y="435179"/>
                            </a:cxn>
                            <a:cxn ang="0">
                              <a:pos x="140374" y="433025"/>
                            </a:cxn>
                            <a:cxn ang="0">
                              <a:pos x="135072" y="430705"/>
                            </a:cxn>
                            <a:cxn ang="0">
                              <a:pos x="130930" y="428551"/>
                            </a:cxn>
                            <a:cxn ang="0">
                              <a:pos x="128279" y="426396"/>
                            </a:cxn>
                            <a:cxn ang="0">
                              <a:pos x="136066" y="422253"/>
                            </a:cxn>
                            <a:cxn ang="0">
                              <a:pos x="145180" y="426894"/>
                            </a:cxn>
                            <a:cxn ang="0">
                              <a:pos x="144020" y="427556"/>
                            </a:cxn>
                            <a:cxn ang="0">
                              <a:pos x="133415" y="422419"/>
                            </a:cxn>
                            <a:cxn ang="0">
                              <a:pos x="136066" y="422253"/>
                            </a:cxn>
                            <a:cxn ang="0">
                              <a:pos x="102430" y="410985"/>
                            </a:cxn>
                            <a:cxn ang="0">
                              <a:pos x="113697" y="417282"/>
                            </a:cxn>
                            <a:cxn ang="0">
                              <a:pos x="116017" y="419933"/>
                            </a:cxn>
                            <a:cxn ang="0">
                              <a:pos x="110715" y="417116"/>
                            </a:cxn>
                            <a:cxn ang="0">
                              <a:pos x="106738" y="414630"/>
                            </a:cxn>
                            <a:cxn ang="0">
                              <a:pos x="102430" y="410985"/>
                            </a:cxn>
                            <a:cxn ang="0">
                              <a:pos x="122188" y="406732"/>
                            </a:cxn>
                            <a:cxn ang="0">
                              <a:pos x="122189" y="406779"/>
                            </a:cxn>
                            <a:cxn ang="0">
                              <a:pos x="122749" y="407457"/>
                            </a:cxn>
                            <a:cxn ang="0">
                              <a:pos x="122810" y="407173"/>
                            </a:cxn>
                            <a:cxn ang="0">
                              <a:pos x="364171" y="395854"/>
                            </a:cxn>
                            <a:cxn ang="0">
                              <a:pos x="363569" y="395904"/>
                            </a:cxn>
                            <a:cxn ang="0">
                              <a:pos x="353627" y="403030"/>
                            </a:cxn>
                            <a:cxn ang="0">
                              <a:pos x="343851" y="408333"/>
                            </a:cxn>
                            <a:cxn ang="0">
                              <a:pos x="336892" y="412476"/>
                            </a:cxn>
                            <a:cxn ang="0">
                              <a:pos x="333081" y="414133"/>
                            </a:cxn>
                            <a:cxn ang="0">
                              <a:pos x="329104" y="415790"/>
                            </a:cxn>
                            <a:cxn ang="0">
                              <a:pos x="324299" y="418276"/>
                            </a:cxn>
                            <a:cxn ang="0">
                              <a:pos x="320653" y="420430"/>
                            </a:cxn>
                            <a:cxn ang="0">
                              <a:pos x="315351" y="422585"/>
                            </a:cxn>
                            <a:cxn ang="0">
                              <a:pos x="309883" y="424574"/>
                            </a:cxn>
                            <a:cxn ang="0">
                              <a:pos x="308392" y="426065"/>
                            </a:cxn>
                            <a:cxn ang="0">
                              <a:pos x="306072" y="426894"/>
                            </a:cxn>
                            <a:cxn ang="0">
                              <a:pos x="300273" y="427888"/>
                            </a:cxn>
                            <a:cxn ang="0">
                              <a:pos x="292816" y="430208"/>
                            </a:cxn>
                            <a:cxn ang="0">
                              <a:pos x="286023" y="432362"/>
                            </a:cxn>
                            <a:cxn ang="0">
                              <a:pos x="278566" y="434517"/>
                            </a:cxn>
                            <a:cxn ang="0">
                              <a:pos x="269287" y="436837"/>
                            </a:cxn>
                            <a:cxn ang="0">
                              <a:pos x="256197" y="438991"/>
                            </a:cxn>
                            <a:cxn ang="0">
                              <a:pos x="255866" y="439488"/>
                            </a:cxn>
                            <a:cxn ang="0">
                              <a:pos x="249572" y="441062"/>
                            </a:cxn>
                            <a:cxn ang="0">
                              <a:pos x="249735" y="441145"/>
                            </a:cxn>
                            <a:cxn ang="0">
                              <a:pos x="256724" y="439398"/>
                            </a:cxn>
                            <a:cxn ang="0">
                              <a:pos x="256860" y="438991"/>
                            </a:cxn>
                            <a:cxn ang="0">
                              <a:pos x="269950" y="436837"/>
                            </a:cxn>
                            <a:cxn ang="0">
                              <a:pos x="279229" y="434517"/>
                            </a:cxn>
                            <a:cxn ang="0">
                              <a:pos x="286685" y="432362"/>
                            </a:cxn>
                            <a:cxn ang="0">
                              <a:pos x="293479" y="430208"/>
                            </a:cxn>
                            <a:cxn ang="0">
                              <a:pos x="300935" y="427888"/>
                            </a:cxn>
                            <a:cxn ang="0">
                              <a:pos x="306735" y="426894"/>
                            </a:cxn>
                            <a:cxn ang="0">
                              <a:pos x="302809" y="429249"/>
                            </a:cxn>
                            <a:cxn ang="0">
                              <a:pos x="302924" y="429214"/>
                            </a:cxn>
                            <a:cxn ang="0">
                              <a:pos x="307066" y="426728"/>
                            </a:cxn>
                            <a:cxn ang="0">
                              <a:pos x="309386" y="425899"/>
                            </a:cxn>
                            <a:cxn ang="0">
                              <a:pos x="309540" y="425856"/>
                            </a:cxn>
                            <a:cxn ang="0">
                              <a:pos x="310546" y="424739"/>
                            </a:cxn>
                            <a:cxn ang="0">
                              <a:pos x="316014" y="422751"/>
                            </a:cxn>
                            <a:cxn ang="0">
                              <a:pos x="321316" y="420596"/>
                            </a:cxn>
                            <a:cxn ang="0">
                              <a:pos x="324962" y="418442"/>
                            </a:cxn>
                            <a:cxn ang="0">
                              <a:pos x="329767" y="415956"/>
                            </a:cxn>
                            <a:cxn ang="0">
                              <a:pos x="333743" y="414299"/>
                            </a:cxn>
                            <a:cxn ang="0">
                              <a:pos x="336470" y="413113"/>
                            </a:cxn>
                            <a:cxn ang="0">
                              <a:pos x="337886" y="412144"/>
                            </a:cxn>
                            <a:cxn ang="0">
                              <a:pos x="344845" y="408002"/>
                            </a:cxn>
                            <a:cxn ang="0">
                              <a:pos x="354621" y="402699"/>
                            </a:cxn>
                            <a:cxn ang="0">
                              <a:pos x="80032" y="393562"/>
                            </a:cxn>
                            <a:cxn ang="0">
                              <a:pos x="80661" y="394102"/>
                            </a:cxn>
                            <a:cxn ang="0">
                              <a:pos x="80876" y="394211"/>
                            </a:cxn>
                            <a:cxn ang="0">
                              <a:pos x="365283" y="389236"/>
                            </a:cxn>
                            <a:cxn ang="0">
                              <a:pos x="365226" y="389275"/>
                            </a:cxn>
                            <a:cxn ang="0">
                              <a:pos x="365226" y="389322"/>
                            </a:cxn>
                            <a:cxn ang="0">
                              <a:pos x="365489" y="389360"/>
                            </a:cxn>
                            <a:cxn ang="0">
                              <a:pos x="365557" y="389275"/>
                            </a:cxn>
                            <a:cxn ang="0">
                              <a:pos x="368862" y="386762"/>
                            </a:cxn>
                            <a:cxn ang="0">
                              <a:pos x="367884" y="387438"/>
                            </a:cxn>
                            <a:cxn ang="0">
                              <a:pos x="367711" y="387618"/>
                            </a:cxn>
                            <a:cxn ang="0">
                              <a:pos x="368382" y="387189"/>
                            </a:cxn>
                            <a:cxn ang="0">
                              <a:pos x="66503" y="378415"/>
                            </a:cxn>
                            <a:cxn ang="0">
                              <a:pos x="72761" y="385784"/>
                            </a:cxn>
                            <a:cxn ang="0">
                              <a:pos x="67799" y="379829"/>
                            </a:cxn>
                            <a:cxn ang="0">
                              <a:pos x="380594" y="378410"/>
                            </a:cxn>
                            <a:cxn ang="0">
                              <a:pos x="380580" y="378415"/>
                            </a:cxn>
                            <a:cxn ang="0">
                              <a:pos x="380470" y="379166"/>
                            </a:cxn>
                            <a:cxn ang="0">
                              <a:pos x="377819" y="382149"/>
                            </a:cxn>
                            <a:cxn ang="0">
                              <a:pos x="374671" y="385629"/>
                            </a:cxn>
                            <a:cxn ang="0">
                              <a:pos x="374860" y="385585"/>
                            </a:cxn>
                            <a:cxn ang="0">
                              <a:pos x="377819" y="382315"/>
                            </a:cxn>
                            <a:cxn ang="0">
                              <a:pos x="380470" y="379332"/>
                            </a:cxn>
                            <a:cxn ang="0">
                              <a:pos x="380594" y="378410"/>
                            </a:cxn>
                            <a:cxn ang="0">
                              <a:pos x="82698" y="374679"/>
                            </a:cxn>
                            <a:cxn ang="0">
                              <a:pos x="83027" y="375078"/>
                            </a:cxn>
                            <a:cxn ang="0">
                              <a:pos x="83043" y="375023"/>
                            </a:cxn>
                            <a:cxn ang="0">
                              <a:pos x="58189" y="370880"/>
                            </a:cxn>
                            <a:cxn ang="0">
                              <a:pos x="62497" y="373698"/>
                            </a:cxn>
                            <a:cxn ang="0">
                              <a:pos x="62708" y="373947"/>
                            </a:cxn>
                            <a:cxn ang="0">
                              <a:pos x="64671" y="374381"/>
                            </a:cxn>
                            <a:cxn ang="0">
                              <a:pos x="69124" y="378503"/>
                            </a:cxn>
                            <a:cxn ang="0">
                              <a:pos x="75255" y="383475"/>
                            </a:cxn>
                            <a:cxn ang="0">
                              <a:pos x="77907" y="387121"/>
                            </a:cxn>
                            <a:cxn ang="0">
                              <a:pos x="79398" y="388944"/>
                            </a:cxn>
                            <a:cxn ang="0">
                              <a:pos x="85694" y="394247"/>
                            </a:cxn>
                            <a:cxn ang="0">
                              <a:pos x="83872" y="395738"/>
                            </a:cxn>
                            <a:cxn ang="0">
                              <a:pos x="78008" y="389222"/>
                            </a:cxn>
                            <a:cxn ang="0">
                              <a:pos x="77741" y="389275"/>
                            </a:cxn>
                            <a:cxn ang="0">
                              <a:pos x="77741" y="389275"/>
                            </a:cxn>
                            <a:cxn ang="0">
                              <a:pos x="83290" y="395442"/>
                            </a:cxn>
                            <a:cxn ang="0">
                              <a:pos x="83872" y="395738"/>
                            </a:cxn>
                            <a:cxn ang="0">
                              <a:pos x="85694" y="394247"/>
                            </a:cxn>
                            <a:cxn ang="0">
                              <a:pos x="101436" y="406676"/>
                            </a:cxn>
                            <a:cxn ang="0">
                              <a:pos x="98287" y="407670"/>
                            </a:cxn>
                            <a:cxn ang="0">
                              <a:pos x="99447" y="408499"/>
                            </a:cxn>
                            <a:cxn ang="0">
                              <a:pos x="94808" y="408664"/>
                            </a:cxn>
                            <a:cxn ang="0">
                              <a:pos x="91825" y="406676"/>
                            </a:cxn>
                            <a:cxn ang="0">
                              <a:pos x="89008" y="404521"/>
                            </a:cxn>
                            <a:cxn ang="0">
                              <a:pos x="82049" y="398721"/>
                            </a:cxn>
                            <a:cxn ang="0">
                              <a:pos x="75587" y="392921"/>
                            </a:cxn>
                            <a:cxn ang="0">
                              <a:pos x="69622" y="387121"/>
                            </a:cxn>
                            <a:cxn ang="0">
                              <a:pos x="66805" y="384304"/>
                            </a:cxn>
                            <a:cxn ang="0">
                              <a:pos x="64154" y="381321"/>
                            </a:cxn>
                            <a:cxn ang="0">
                              <a:pos x="65148" y="379995"/>
                            </a:cxn>
                            <a:cxn ang="0">
                              <a:pos x="68462" y="382978"/>
                            </a:cxn>
                            <a:cxn ang="0">
                              <a:pos x="72107" y="385795"/>
                            </a:cxn>
                            <a:cxn ang="0">
                              <a:pos x="76581" y="390601"/>
                            </a:cxn>
                            <a:cxn ang="0">
                              <a:pos x="76961" y="390927"/>
                            </a:cxn>
                            <a:cxn ang="0">
                              <a:pos x="72107" y="385795"/>
                            </a:cxn>
                            <a:cxn ang="0">
                              <a:pos x="68627" y="382978"/>
                            </a:cxn>
                            <a:cxn ang="0">
                              <a:pos x="65314" y="379995"/>
                            </a:cxn>
                            <a:cxn ang="0">
                              <a:pos x="61668" y="375520"/>
                            </a:cxn>
                            <a:cxn ang="0">
                              <a:pos x="58189" y="370880"/>
                            </a:cxn>
                            <a:cxn ang="0">
                              <a:pos x="423220" y="344531"/>
                            </a:cxn>
                            <a:cxn ang="0">
                              <a:pos x="423136" y="344567"/>
                            </a:cxn>
                            <a:cxn ang="0">
                              <a:pos x="421326" y="348911"/>
                            </a:cxn>
                            <a:cxn ang="0">
                              <a:pos x="421480" y="323770"/>
                            </a:cxn>
                            <a:cxn ang="0">
                              <a:pos x="417089" y="330113"/>
                            </a:cxn>
                            <a:cxn ang="0">
                              <a:pos x="414935" y="334090"/>
                            </a:cxn>
                            <a:cxn ang="0">
                              <a:pos x="412781" y="337736"/>
                            </a:cxn>
                            <a:cxn ang="0">
                              <a:pos x="407644" y="344531"/>
                            </a:cxn>
                            <a:cxn ang="0">
                              <a:pos x="403171" y="351325"/>
                            </a:cxn>
                            <a:cxn ang="0">
                              <a:pos x="399194" y="356794"/>
                            </a:cxn>
                            <a:cxn ang="0">
                              <a:pos x="398862" y="356997"/>
                            </a:cxn>
                            <a:cxn ang="0">
                              <a:pos x="398591" y="357399"/>
                            </a:cxn>
                            <a:cxn ang="0">
                              <a:pos x="399028" y="357126"/>
                            </a:cxn>
                            <a:cxn ang="0">
                              <a:pos x="403005" y="351657"/>
                            </a:cxn>
                            <a:cxn ang="0">
                              <a:pos x="407479" y="344862"/>
                            </a:cxn>
                            <a:cxn ang="0">
                              <a:pos x="412615" y="338068"/>
                            </a:cxn>
                            <a:cxn ang="0">
                              <a:pos x="414770" y="334422"/>
                            </a:cxn>
                            <a:cxn ang="0">
                              <a:pos x="416924" y="330445"/>
                            </a:cxn>
                            <a:cxn ang="0">
                              <a:pos x="421397" y="323982"/>
                            </a:cxn>
                            <a:cxn ang="0">
                              <a:pos x="434715" y="323194"/>
                            </a:cxn>
                            <a:cxn ang="0">
                              <a:pos x="433328" y="326302"/>
                            </a:cxn>
                            <a:cxn ang="0">
                              <a:pos x="430345" y="332268"/>
                            </a:cxn>
                            <a:cxn ang="0">
                              <a:pos x="433328" y="326302"/>
                            </a:cxn>
                            <a:cxn ang="0">
                              <a:pos x="434715" y="323194"/>
                            </a:cxn>
                            <a:cxn ang="0">
                              <a:pos x="438630" y="321496"/>
                            </a:cxn>
                            <a:cxn ang="0">
                              <a:pos x="436476" y="327959"/>
                            </a:cxn>
                            <a:cxn ang="0">
                              <a:pos x="432665" y="334919"/>
                            </a:cxn>
                            <a:cxn ang="0">
                              <a:pos x="428854" y="342045"/>
                            </a:cxn>
                            <a:cxn ang="0">
                              <a:pos x="425374" y="346520"/>
                            </a:cxn>
                            <a:cxn ang="0">
                              <a:pos x="427694" y="341879"/>
                            </a:cxn>
                            <a:cxn ang="0">
                              <a:pos x="429682" y="337239"/>
                            </a:cxn>
                            <a:cxn ang="0">
                              <a:pos x="431174" y="334754"/>
                            </a:cxn>
                            <a:cxn ang="0">
                              <a:pos x="433162" y="331439"/>
                            </a:cxn>
                            <a:cxn ang="0">
                              <a:pos x="434985" y="328125"/>
                            </a:cxn>
                            <a:cxn ang="0">
                              <a:pos x="438630" y="321496"/>
                            </a:cxn>
                            <a:cxn ang="0">
                              <a:pos x="427905" y="307291"/>
                            </a:cxn>
                            <a:cxn ang="0">
                              <a:pos x="423883" y="314370"/>
                            </a:cxn>
                            <a:cxn ang="0">
                              <a:pos x="423809" y="314540"/>
                            </a:cxn>
                            <a:cxn ang="0">
                              <a:pos x="427860" y="307410"/>
                            </a:cxn>
                            <a:cxn ang="0">
                              <a:pos x="430111" y="291256"/>
                            </a:cxn>
                            <a:cxn ang="0">
                              <a:pos x="425277" y="304466"/>
                            </a:cxn>
                            <a:cxn ang="0">
                              <a:pos x="415108" y="325254"/>
                            </a:cxn>
                            <a:cxn ang="0">
                              <a:pos x="413619" y="327608"/>
                            </a:cxn>
                            <a:cxn ang="0">
                              <a:pos x="413610" y="327627"/>
                            </a:cxn>
                            <a:cxn ang="0">
                              <a:pos x="410130" y="333593"/>
                            </a:cxn>
                            <a:cxn ang="0">
                              <a:pos x="406650" y="340057"/>
                            </a:cxn>
                            <a:cxn ang="0">
                              <a:pos x="402674" y="345028"/>
                            </a:cxn>
                            <a:cxn ang="0">
                              <a:pos x="399360" y="350663"/>
                            </a:cxn>
                            <a:cxn ang="0">
                              <a:pos x="379807" y="372703"/>
                            </a:cxn>
                            <a:cxn ang="0">
                              <a:pos x="373345" y="378172"/>
                            </a:cxn>
                            <a:cxn ang="0">
                              <a:pos x="372725" y="378643"/>
                            </a:cxn>
                            <a:cxn ang="0">
                              <a:pos x="372457" y="378914"/>
                            </a:cxn>
                            <a:cxn ang="0">
                              <a:pos x="369755" y="381117"/>
                            </a:cxn>
                            <a:cxn ang="0">
                              <a:pos x="367546" y="383641"/>
                            </a:cxn>
                            <a:cxn ang="0">
                              <a:pos x="359426" y="389772"/>
                            </a:cxn>
                            <a:cxn ang="0">
                              <a:pos x="358154" y="390576"/>
                            </a:cxn>
                            <a:cxn ang="0">
                              <a:pos x="354699" y="393394"/>
                            </a:cxn>
                            <a:cxn ang="0">
                              <a:pos x="354200" y="393718"/>
                            </a:cxn>
                            <a:cxn ang="0">
                              <a:pos x="353461" y="394413"/>
                            </a:cxn>
                            <a:cxn ang="0">
                              <a:pos x="346999" y="398721"/>
                            </a:cxn>
                            <a:cxn ang="0">
                              <a:pos x="340537" y="402699"/>
                            </a:cxn>
                            <a:cxn ang="0">
                              <a:pos x="339797" y="403073"/>
                            </a:cxn>
                            <a:cxn ang="0">
                              <a:pos x="335422" y="405916"/>
                            </a:cxn>
                            <a:cxn ang="0">
                              <a:pos x="334065" y="406600"/>
                            </a:cxn>
                            <a:cxn ang="0">
                              <a:pos x="332749" y="407504"/>
                            </a:cxn>
                            <a:cxn ang="0">
                              <a:pos x="328275" y="409990"/>
                            </a:cxn>
                            <a:cxn ang="0">
                              <a:pos x="324095" y="411630"/>
                            </a:cxn>
                            <a:cxn ang="0">
                              <a:pos x="314779" y="416330"/>
                            </a:cxn>
                            <a:cxn ang="0">
                              <a:pos x="292921" y="424483"/>
                            </a:cxn>
                            <a:cxn ang="0">
                              <a:pos x="277690" y="428400"/>
                            </a:cxn>
                            <a:cxn ang="0">
                              <a:pos x="289999" y="426065"/>
                            </a:cxn>
                            <a:cxn ang="0">
                              <a:pos x="292319" y="425568"/>
                            </a:cxn>
                            <a:cxn ang="0">
                              <a:pos x="299775" y="422916"/>
                            </a:cxn>
                            <a:cxn ang="0">
                              <a:pos x="304415" y="421425"/>
                            </a:cxn>
                            <a:cxn ang="0">
                              <a:pos x="311871" y="417613"/>
                            </a:cxn>
                            <a:cxn ang="0">
                              <a:pos x="320322" y="414630"/>
                            </a:cxn>
                            <a:cxn ang="0">
                              <a:pos x="325736" y="412507"/>
                            </a:cxn>
                            <a:cxn ang="0">
                              <a:pos x="328110" y="411150"/>
                            </a:cxn>
                            <a:cxn ang="0">
                              <a:pos x="330264" y="410487"/>
                            </a:cxn>
                            <a:cxn ang="0">
                              <a:pos x="333246" y="408830"/>
                            </a:cxn>
                            <a:cxn ang="0">
                              <a:pos x="334030" y="408285"/>
                            </a:cxn>
                            <a:cxn ang="0">
                              <a:pos x="336063" y="406344"/>
                            </a:cxn>
                            <a:cxn ang="0">
                              <a:pos x="340537" y="403693"/>
                            </a:cxn>
                            <a:cxn ang="0">
                              <a:pos x="345627" y="401198"/>
                            </a:cxn>
                            <a:cxn ang="0">
                              <a:pos x="347496" y="400047"/>
                            </a:cxn>
                            <a:cxn ang="0">
                              <a:pos x="353959" y="395738"/>
                            </a:cxn>
                            <a:cxn ang="0">
                              <a:pos x="356775" y="393087"/>
                            </a:cxn>
                            <a:cxn ang="0">
                              <a:pos x="359924" y="391098"/>
                            </a:cxn>
                            <a:cxn ang="0">
                              <a:pos x="368043" y="384966"/>
                            </a:cxn>
                            <a:cxn ang="0">
                              <a:pos x="373842" y="379498"/>
                            </a:cxn>
                            <a:cxn ang="0">
                              <a:pos x="380304" y="374029"/>
                            </a:cxn>
                            <a:cxn ang="0">
                              <a:pos x="399857" y="351988"/>
                            </a:cxn>
                            <a:cxn ang="0">
                              <a:pos x="402547" y="347413"/>
                            </a:cxn>
                            <a:cxn ang="0">
                              <a:pos x="402674" y="347017"/>
                            </a:cxn>
                            <a:cxn ang="0">
                              <a:pos x="406982" y="340388"/>
                            </a:cxn>
                            <a:cxn ang="0">
                              <a:pos x="408307" y="338399"/>
                            </a:cxn>
                            <a:cxn ang="0">
                              <a:pos x="410070" y="335954"/>
                            </a:cxn>
                            <a:cxn ang="0">
                              <a:pos x="410627" y="334919"/>
                            </a:cxn>
                            <a:cxn ang="0">
                              <a:pos x="414107" y="328953"/>
                            </a:cxn>
                            <a:cxn ang="0">
                              <a:pos x="420900" y="314867"/>
                            </a:cxn>
                            <a:cxn ang="0">
                              <a:pos x="427528" y="299787"/>
                            </a:cxn>
                            <a:cxn ang="0">
                              <a:pos x="429475" y="293655"/>
                            </a:cxn>
                            <a:cxn ang="0">
                              <a:pos x="448240" y="276586"/>
                            </a:cxn>
                            <a:cxn ang="0">
                              <a:pos x="447743" y="276917"/>
                            </a:cxn>
                            <a:cxn ang="0">
                              <a:pos x="447743" y="276917"/>
                            </a:cxn>
                            <a:cxn ang="0">
                              <a:pos x="449805" y="266764"/>
                            </a:cxn>
                            <a:cxn ang="0">
                              <a:pos x="449746" y="267057"/>
                            </a:cxn>
                            <a:cxn ang="0">
                              <a:pos x="450229" y="267637"/>
                            </a:cxn>
                            <a:cxn ang="0">
                              <a:pos x="451720" y="269294"/>
                            </a:cxn>
                            <a:cxn ang="0">
                              <a:pos x="452714" y="268631"/>
                            </a:cxn>
                            <a:cxn ang="0">
                              <a:pos x="452739" y="268504"/>
                            </a:cxn>
                            <a:cxn ang="0">
                              <a:pos x="452051" y="268963"/>
                            </a:cxn>
                            <a:cxn ang="0">
                              <a:pos x="450394" y="267471"/>
                            </a:cxn>
                            <a:cxn ang="0">
                              <a:pos x="448328" y="247939"/>
                            </a:cxn>
                            <a:cxn ang="0">
                              <a:pos x="448213" y="247946"/>
                            </a:cxn>
                            <a:cxn ang="0">
                              <a:pos x="448003" y="247957"/>
                            </a:cxn>
                            <a:cxn ang="0">
                              <a:pos x="448075" y="248745"/>
                            </a:cxn>
                            <a:cxn ang="0">
                              <a:pos x="447909" y="252888"/>
                            </a:cxn>
                            <a:cxn ang="0">
                              <a:pos x="447246" y="255374"/>
                            </a:cxn>
                            <a:cxn ang="0">
                              <a:pos x="443270" y="261671"/>
                            </a:cxn>
                            <a:cxn ang="0">
                              <a:pos x="442275" y="267140"/>
                            </a:cxn>
                            <a:cxn ang="0">
                              <a:pos x="441281" y="268963"/>
                            </a:cxn>
                            <a:cxn ang="0">
                              <a:pos x="439624" y="276917"/>
                            </a:cxn>
                            <a:cxn ang="0">
                              <a:pos x="437801" y="283215"/>
                            </a:cxn>
                            <a:cxn ang="0">
                              <a:pos x="435813" y="289346"/>
                            </a:cxn>
                            <a:cxn ang="0">
                              <a:pos x="434653" y="294152"/>
                            </a:cxn>
                            <a:cxn ang="0">
                              <a:pos x="433328" y="299124"/>
                            </a:cxn>
                            <a:cxn ang="0">
                              <a:pos x="434385" y="297479"/>
                            </a:cxn>
                            <a:cxn ang="0">
                              <a:pos x="435316" y="293986"/>
                            </a:cxn>
                            <a:cxn ang="0">
                              <a:pos x="436144" y="289015"/>
                            </a:cxn>
                            <a:cxn ang="0">
                              <a:pos x="438133" y="282883"/>
                            </a:cxn>
                            <a:cxn ang="0">
                              <a:pos x="439956" y="276586"/>
                            </a:cxn>
                            <a:cxn ang="0">
                              <a:pos x="441613" y="268631"/>
                            </a:cxn>
                            <a:cxn ang="0">
                              <a:pos x="442607" y="266808"/>
                            </a:cxn>
                            <a:cxn ang="0">
                              <a:pos x="443601" y="261340"/>
                            </a:cxn>
                            <a:cxn ang="0">
                              <a:pos x="447578" y="255042"/>
                            </a:cxn>
                            <a:cxn ang="0">
                              <a:pos x="444927" y="267803"/>
                            </a:cxn>
                            <a:cxn ang="0">
                              <a:pos x="442938" y="278409"/>
                            </a:cxn>
                            <a:cxn ang="0">
                              <a:pos x="438464" y="291998"/>
                            </a:cxn>
                            <a:cxn ang="0">
                              <a:pos x="437579" y="293375"/>
                            </a:cxn>
                            <a:cxn ang="0">
                              <a:pos x="437201" y="295436"/>
                            </a:cxn>
                            <a:cxn ang="0">
                              <a:pos x="435979" y="298958"/>
                            </a:cxn>
                            <a:cxn ang="0">
                              <a:pos x="431339" y="309067"/>
                            </a:cxn>
                            <a:cxn ang="0">
                              <a:pos x="429185" y="314370"/>
                            </a:cxn>
                            <a:cxn ang="0">
                              <a:pos x="427860" y="317187"/>
                            </a:cxn>
                            <a:cxn ang="0">
                              <a:pos x="426203" y="320170"/>
                            </a:cxn>
                            <a:cxn ang="0">
                              <a:pos x="421729" y="328125"/>
                            </a:cxn>
                            <a:cxn ang="0">
                              <a:pos x="416924" y="335913"/>
                            </a:cxn>
                            <a:cxn ang="0">
                              <a:pos x="410793" y="346354"/>
                            </a:cxn>
                            <a:cxn ang="0">
                              <a:pos x="403999" y="356628"/>
                            </a:cxn>
                            <a:cxn ang="0">
                              <a:pos x="399525" y="362429"/>
                            </a:cxn>
                            <a:cxn ang="0">
                              <a:pos x="394720" y="368063"/>
                            </a:cxn>
                            <a:cxn ang="0">
                              <a:pos x="393063" y="370383"/>
                            </a:cxn>
                            <a:cxn ang="0">
                              <a:pos x="391241" y="372703"/>
                            </a:cxn>
                            <a:cxn ang="0">
                              <a:pos x="388424" y="375023"/>
                            </a:cxn>
                            <a:cxn ang="0">
                              <a:pos x="383817" y="380125"/>
                            </a:cxn>
                            <a:cxn ang="0">
                              <a:pos x="383950" y="380658"/>
                            </a:cxn>
                            <a:cxn ang="0">
                              <a:pos x="379145" y="385629"/>
                            </a:cxn>
                            <a:cxn ang="0">
                              <a:pos x="374008" y="389275"/>
                            </a:cxn>
                            <a:cxn ang="0">
                              <a:pos x="369865" y="392590"/>
                            </a:cxn>
                            <a:cxn ang="0">
                              <a:pos x="365941" y="395458"/>
                            </a:cxn>
                            <a:cxn ang="0">
                              <a:pos x="366552" y="395407"/>
                            </a:cxn>
                            <a:cxn ang="0">
                              <a:pos x="370860" y="392258"/>
                            </a:cxn>
                            <a:cxn ang="0">
                              <a:pos x="375002" y="388944"/>
                            </a:cxn>
                            <a:cxn ang="0">
                              <a:pos x="380139" y="385298"/>
                            </a:cxn>
                            <a:cxn ang="0">
                              <a:pos x="384944" y="380326"/>
                            </a:cxn>
                            <a:cxn ang="0">
                              <a:pos x="384778" y="379663"/>
                            </a:cxn>
                            <a:cxn ang="0">
                              <a:pos x="389418" y="374526"/>
                            </a:cxn>
                            <a:cxn ang="0">
                              <a:pos x="392235" y="372206"/>
                            </a:cxn>
                            <a:cxn ang="0">
                              <a:pos x="394057" y="369886"/>
                            </a:cxn>
                            <a:cxn ang="0">
                              <a:pos x="395714" y="367566"/>
                            </a:cxn>
                            <a:cxn ang="0">
                              <a:pos x="400520" y="361932"/>
                            </a:cxn>
                            <a:cxn ang="0">
                              <a:pos x="404993" y="356131"/>
                            </a:cxn>
                            <a:cxn ang="0">
                              <a:pos x="411787" y="345857"/>
                            </a:cxn>
                            <a:cxn ang="0">
                              <a:pos x="417918" y="335416"/>
                            </a:cxn>
                            <a:cxn ang="0">
                              <a:pos x="422723" y="327627"/>
                            </a:cxn>
                            <a:cxn ang="0">
                              <a:pos x="427197" y="319673"/>
                            </a:cxn>
                            <a:cxn ang="0">
                              <a:pos x="428854" y="316690"/>
                            </a:cxn>
                            <a:cxn ang="0">
                              <a:pos x="430179" y="313873"/>
                            </a:cxn>
                            <a:cxn ang="0">
                              <a:pos x="432333" y="308570"/>
                            </a:cxn>
                            <a:cxn ang="0">
                              <a:pos x="436973" y="298461"/>
                            </a:cxn>
                            <a:cxn ang="0">
                              <a:pos x="438796" y="291666"/>
                            </a:cxn>
                            <a:cxn ang="0">
                              <a:pos x="443270" y="278077"/>
                            </a:cxn>
                            <a:cxn ang="0">
                              <a:pos x="445258" y="267471"/>
                            </a:cxn>
                            <a:cxn ang="0">
                              <a:pos x="447909" y="254711"/>
                            </a:cxn>
                            <a:cxn ang="0">
                              <a:pos x="448507" y="252469"/>
                            </a:cxn>
                            <a:cxn ang="0">
                              <a:pos x="448075" y="252391"/>
                            </a:cxn>
                            <a:cxn ang="0">
                              <a:pos x="448240" y="248248"/>
                            </a:cxn>
                            <a:cxn ang="0">
                              <a:pos x="451886" y="244436"/>
                            </a:cxn>
                            <a:cxn ang="0">
                              <a:pos x="449956" y="252477"/>
                            </a:cxn>
                            <a:cxn ang="0">
                              <a:pos x="449956" y="252477"/>
                            </a:cxn>
                            <a:cxn ang="0">
                              <a:pos x="451886" y="244436"/>
                            </a:cxn>
                            <a:cxn ang="0">
                              <a:pos x="453377" y="242779"/>
                            </a:cxn>
                            <a:cxn ang="0">
                              <a:pos x="452383" y="244934"/>
                            </a:cxn>
                            <a:cxn ang="0">
                              <a:pos x="452383" y="244934"/>
                            </a:cxn>
                            <a:cxn ang="0">
                              <a:pos x="452155" y="249449"/>
                            </a:cxn>
                            <a:cxn ang="0">
                              <a:pos x="452051" y="253717"/>
                            </a:cxn>
                            <a:cxn ang="0">
                              <a:pos x="450394" y="258816"/>
                            </a:cxn>
                            <a:cxn ang="0">
                              <a:pos x="450394" y="259398"/>
                            </a:cxn>
                            <a:cxn ang="0">
                              <a:pos x="452383" y="253717"/>
                            </a:cxn>
                            <a:cxn ang="0">
                              <a:pos x="452714" y="244933"/>
                            </a:cxn>
                            <a:cxn ang="0">
                              <a:pos x="453487" y="243259"/>
                            </a:cxn>
                            <a:cxn ang="0">
                              <a:pos x="446252" y="235653"/>
                            </a:cxn>
                            <a:cxn ang="0">
                              <a:pos x="445166" y="238220"/>
                            </a:cxn>
                            <a:cxn ang="0">
                              <a:pos x="444761" y="241951"/>
                            </a:cxn>
                            <a:cxn ang="0">
                              <a:pos x="444238" y="240208"/>
                            </a:cxn>
                            <a:cxn ang="0">
                              <a:pos x="444047" y="240454"/>
                            </a:cxn>
                            <a:cxn ang="0">
                              <a:pos x="444595" y="242282"/>
                            </a:cxn>
                            <a:cxn ang="0">
                              <a:pos x="444264" y="244934"/>
                            </a:cxn>
                            <a:cxn ang="0">
                              <a:pos x="444927" y="247088"/>
                            </a:cxn>
                            <a:cxn ang="0">
                              <a:pos x="445440" y="247059"/>
                            </a:cxn>
                            <a:cxn ang="0">
                              <a:pos x="445092" y="245928"/>
                            </a:cxn>
                            <a:cxn ang="0">
                              <a:pos x="445424" y="243276"/>
                            </a:cxn>
                            <a:cxn ang="0">
                              <a:pos x="446252" y="235653"/>
                            </a:cxn>
                            <a:cxn ang="0">
                              <a:pos x="460171" y="231179"/>
                            </a:cxn>
                            <a:cxn ang="0">
                              <a:pos x="460502" y="231344"/>
                            </a:cxn>
                            <a:cxn ang="0">
                              <a:pos x="460336" y="238305"/>
                            </a:cxn>
                            <a:cxn ang="0">
                              <a:pos x="460502" y="243111"/>
                            </a:cxn>
                            <a:cxn ang="0">
                              <a:pos x="460005" y="251894"/>
                            </a:cxn>
                            <a:cxn ang="0">
                              <a:pos x="459508" y="256865"/>
                            </a:cxn>
                            <a:cxn ang="0">
                              <a:pos x="458017" y="264157"/>
                            </a:cxn>
                            <a:cxn ang="0">
                              <a:pos x="457520" y="270289"/>
                            </a:cxn>
                            <a:cxn ang="0">
                              <a:pos x="455034" y="281557"/>
                            </a:cxn>
                            <a:cxn ang="0">
                              <a:pos x="452714" y="291335"/>
                            </a:cxn>
                            <a:cxn ang="0">
                              <a:pos x="448572" y="293158"/>
                            </a:cxn>
                            <a:cxn ang="0">
                              <a:pos x="448903" y="292163"/>
                            </a:cxn>
                            <a:cxn ang="0">
                              <a:pos x="449566" y="285203"/>
                            </a:cxn>
                            <a:cxn ang="0">
                              <a:pos x="452051" y="277912"/>
                            </a:cxn>
                            <a:cxn ang="0">
                              <a:pos x="454040" y="276752"/>
                            </a:cxn>
                            <a:cxn ang="0">
                              <a:pos x="454040" y="276751"/>
                            </a:cxn>
                            <a:cxn ang="0">
                              <a:pos x="456194" y="264157"/>
                            </a:cxn>
                            <a:cxn ang="0">
                              <a:pos x="457354" y="258191"/>
                            </a:cxn>
                            <a:cxn ang="0">
                              <a:pos x="458348" y="252059"/>
                            </a:cxn>
                            <a:cxn ang="0">
                              <a:pos x="459176" y="246259"/>
                            </a:cxn>
                            <a:cxn ang="0">
                              <a:pos x="459508" y="240790"/>
                            </a:cxn>
                            <a:cxn ang="0">
                              <a:pos x="459673" y="236150"/>
                            </a:cxn>
                            <a:cxn ang="0">
                              <a:pos x="460005" y="233664"/>
                            </a:cxn>
                            <a:cxn ang="0">
                              <a:pos x="460171" y="231179"/>
                            </a:cxn>
                            <a:cxn ang="0">
                              <a:pos x="23337" y="154340"/>
                            </a:cxn>
                            <a:cxn ang="0">
                              <a:pos x="23419" y="154381"/>
                            </a:cxn>
                            <a:cxn ang="0">
                              <a:pos x="23427" y="154358"/>
                            </a:cxn>
                            <a:cxn ang="0">
                              <a:pos x="33334" y="130587"/>
                            </a:cxn>
                            <a:cxn ang="0">
                              <a:pos x="29689" y="137381"/>
                            </a:cxn>
                            <a:cxn ang="0">
                              <a:pos x="26706" y="139867"/>
                            </a:cxn>
                            <a:cxn ang="0">
                              <a:pos x="26699" y="140026"/>
                            </a:cxn>
                            <a:cxn ang="0">
                              <a:pos x="26411" y="146370"/>
                            </a:cxn>
                            <a:cxn ang="0">
                              <a:pos x="26419" y="146355"/>
                            </a:cxn>
                            <a:cxn ang="0">
                              <a:pos x="26706" y="140033"/>
                            </a:cxn>
                            <a:cxn ang="0">
                              <a:pos x="29689" y="137547"/>
                            </a:cxn>
                            <a:cxn ang="0">
                              <a:pos x="33334" y="130753"/>
                            </a:cxn>
                            <a:cxn ang="0">
                              <a:pos x="33458" y="130835"/>
                            </a:cxn>
                            <a:cxn ang="0">
                              <a:pos x="33520" y="130711"/>
                            </a:cxn>
                            <a:cxn ang="0">
                              <a:pos x="35322" y="116169"/>
                            </a:cxn>
                            <a:cxn ang="0">
                              <a:pos x="33002" y="117827"/>
                            </a:cxn>
                            <a:cxn ang="0">
                              <a:pos x="29523" y="125118"/>
                            </a:cxn>
                            <a:cxn ang="0">
                              <a:pos x="30319" y="125755"/>
                            </a:cxn>
                            <a:cxn ang="0">
                              <a:pos x="30345" y="125643"/>
                            </a:cxn>
                            <a:cxn ang="0">
                              <a:pos x="29689" y="125118"/>
                            </a:cxn>
                            <a:cxn ang="0">
                              <a:pos x="33168" y="117827"/>
                            </a:cxn>
                            <a:cxn ang="0">
                              <a:pos x="35222" y="116359"/>
                            </a:cxn>
                            <a:cxn ang="0">
                              <a:pos x="48081" y="106723"/>
                            </a:cxn>
                            <a:cxn ang="0">
                              <a:pos x="47872" y="106891"/>
                            </a:cxn>
                            <a:cxn ang="0">
                              <a:pos x="46983" y="110307"/>
                            </a:cxn>
                            <a:cxn ang="0">
                              <a:pos x="46424" y="112026"/>
                            </a:cxn>
                            <a:cxn ang="0">
                              <a:pos x="31180" y="139867"/>
                            </a:cxn>
                            <a:cxn ang="0">
                              <a:pos x="29026" y="146662"/>
                            </a:cxn>
                            <a:cxn ang="0">
                              <a:pos x="27037" y="153622"/>
                            </a:cxn>
                            <a:cxn ang="0">
                              <a:pos x="22729" y="168205"/>
                            </a:cxn>
                            <a:cxn ang="0">
                              <a:pos x="19912" y="178148"/>
                            </a:cxn>
                            <a:cxn ang="0">
                              <a:pos x="18587" y="185606"/>
                            </a:cxn>
                            <a:cxn ang="0">
                              <a:pos x="17924" y="189417"/>
                            </a:cxn>
                            <a:cxn ang="0">
                              <a:pos x="17427" y="193229"/>
                            </a:cxn>
                            <a:cxn ang="0">
                              <a:pos x="15936" y="203504"/>
                            </a:cxn>
                            <a:cxn ang="0">
                              <a:pos x="15438" y="209801"/>
                            </a:cxn>
                            <a:cxn ang="0">
                              <a:pos x="16267" y="216430"/>
                            </a:cxn>
                            <a:cxn ang="0">
                              <a:pos x="16655" y="212818"/>
                            </a:cxn>
                            <a:cxn ang="0">
                              <a:pos x="16598" y="211624"/>
                            </a:cxn>
                            <a:cxn ang="0">
                              <a:pos x="17261" y="204664"/>
                            </a:cxn>
                            <a:cxn ang="0">
                              <a:pos x="18752" y="194389"/>
                            </a:cxn>
                            <a:cxn ang="0">
                              <a:pos x="19935" y="192969"/>
                            </a:cxn>
                            <a:cxn ang="0">
                              <a:pos x="21653" y="181474"/>
                            </a:cxn>
                            <a:cxn ang="0">
                              <a:pos x="21569" y="179474"/>
                            </a:cxn>
                            <a:cxn ang="0">
                              <a:pos x="23206" y="174781"/>
                            </a:cxn>
                            <a:cxn ang="0">
                              <a:pos x="24180" y="170840"/>
                            </a:cxn>
                            <a:cxn ang="0">
                              <a:pos x="23889" y="171520"/>
                            </a:cxn>
                            <a:cxn ang="0">
                              <a:pos x="22895" y="171188"/>
                            </a:cxn>
                            <a:cxn ang="0">
                              <a:pos x="20409" y="178314"/>
                            </a:cxn>
                            <a:cxn ang="0">
                              <a:pos x="20575" y="182292"/>
                            </a:cxn>
                            <a:cxn ang="0">
                              <a:pos x="19415" y="189915"/>
                            </a:cxn>
                            <a:cxn ang="0">
                              <a:pos x="19250" y="191240"/>
                            </a:cxn>
                            <a:cxn ang="0">
                              <a:pos x="17593" y="193229"/>
                            </a:cxn>
                            <a:cxn ang="0">
                              <a:pos x="18090" y="189417"/>
                            </a:cxn>
                            <a:cxn ang="0">
                              <a:pos x="18752" y="185606"/>
                            </a:cxn>
                            <a:cxn ang="0">
                              <a:pos x="20078" y="178148"/>
                            </a:cxn>
                            <a:cxn ang="0">
                              <a:pos x="22895" y="168205"/>
                            </a:cxn>
                            <a:cxn ang="0">
                              <a:pos x="27203" y="153622"/>
                            </a:cxn>
                            <a:cxn ang="0">
                              <a:pos x="29191" y="146662"/>
                            </a:cxn>
                            <a:cxn ang="0">
                              <a:pos x="31345" y="139867"/>
                            </a:cxn>
                            <a:cxn ang="0">
                              <a:pos x="46590" y="112026"/>
                            </a:cxn>
                            <a:cxn ang="0">
                              <a:pos x="48081" y="106723"/>
                            </a:cxn>
                            <a:cxn ang="0">
                              <a:pos x="51064" y="90151"/>
                            </a:cxn>
                            <a:cxn ang="0">
                              <a:pos x="51064" y="90151"/>
                            </a:cxn>
                            <a:cxn ang="0">
                              <a:pos x="51892" y="90814"/>
                            </a:cxn>
                            <a:cxn ang="0">
                              <a:pos x="51892" y="90814"/>
                            </a:cxn>
                            <a:cxn ang="0">
                              <a:pos x="80921" y="66557"/>
                            </a:cxn>
                            <a:cxn ang="0">
                              <a:pos x="80889" y="66583"/>
                            </a:cxn>
                            <a:cxn ang="0">
                              <a:pos x="80793" y="66692"/>
                            </a:cxn>
                            <a:cxn ang="0">
                              <a:pos x="79439" y="68111"/>
                            </a:cxn>
                            <a:cxn ang="0">
                              <a:pos x="79097" y="68609"/>
                            </a:cxn>
                            <a:cxn ang="0">
                              <a:pos x="78874" y="68861"/>
                            </a:cxn>
                            <a:cxn ang="0">
                              <a:pos x="77907" y="70265"/>
                            </a:cxn>
                            <a:cxn ang="0">
                              <a:pos x="67799" y="82197"/>
                            </a:cxn>
                            <a:cxn ang="0">
                              <a:pos x="64982" y="85511"/>
                            </a:cxn>
                            <a:cxn ang="0">
                              <a:pos x="62165" y="88991"/>
                            </a:cxn>
                            <a:cxn ang="0">
                              <a:pos x="49715" y="102754"/>
                            </a:cxn>
                            <a:cxn ang="0">
                              <a:pos x="62331" y="88826"/>
                            </a:cxn>
                            <a:cxn ang="0">
                              <a:pos x="65148" y="85345"/>
                            </a:cxn>
                            <a:cxn ang="0">
                              <a:pos x="67965" y="82031"/>
                            </a:cxn>
                            <a:cxn ang="0">
                              <a:pos x="78072" y="70099"/>
                            </a:cxn>
                            <a:cxn ang="0">
                              <a:pos x="79097" y="68609"/>
                            </a:cxn>
                            <a:cxn ang="0">
                              <a:pos x="80793" y="66692"/>
                            </a:cxn>
                            <a:cxn ang="0">
                              <a:pos x="85127" y="55130"/>
                            </a:cxn>
                            <a:cxn ang="0">
                              <a:pos x="83697" y="55628"/>
                            </a:cxn>
                            <a:cxn ang="0">
                              <a:pos x="82634" y="56023"/>
                            </a:cxn>
                            <a:cxn ang="0">
                              <a:pos x="82380" y="56344"/>
                            </a:cxn>
                            <a:cxn ang="0">
                              <a:pos x="80558" y="58002"/>
                            </a:cxn>
                            <a:cxn ang="0">
                              <a:pos x="75918" y="60985"/>
                            </a:cxn>
                            <a:cxn ang="0">
                              <a:pos x="72770" y="64465"/>
                            </a:cxn>
                            <a:cxn ang="0">
                              <a:pos x="69787" y="67945"/>
                            </a:cxn>
                            <a:cxn ang="0">
                              <a:pos x="67799" y="69768"/>
                            </a:cxn>
                            <a:cxn ang="0">
                              <a:pos x="67731" y="69683"/>
                            </a:cxn>
                            <a:cxn ang="0">
                              <a:pos x="65852" y="71943"/>
                            </a:cxn>
                            <a:cxn ang="0">
                              <a:pos x="62662" y="75900"/>
                            </a:cxn>
                            <a:cxn ang="0">
                              <a:pos x="57526" y="81534"/>
                            </a:cxn>
                            <a:cxn ang="0">
                              <a:pos x="58354" y="82528"/>
                            </a:cxn>
                            <a:cxn ang="0">
                              <a:pos x="58370" y="82514"/>
                            </a:cxn>
                            <a:cxn ang="0">
                              <a:pos x="57691" y="81700"/>
                            </a:cxn>
                            <a:cxn ang="0">
                              <a:pos x="62828" y="76065"/>
                            </a:cxn>
                            <a:cxn ang="0">
                              <a:pos x="67965" y="69768"/>
                            </a:cxn>
                            <a:cxn ang="0">
                              <a:pos x="69953" y="67945"/>
                            </a:cxn>
                            <a:cxn ang="0">
                              <a:pos x="72936" y="64465"/>
                            </a:cxn>
                            <a:cxn ang="0">
                              <a:pos x="76084" y="60985"/>
                            </a:cxn>
                            <a:cxn ang="0">
                              <a:pos x="80723" y="58002"/>
                            </a:cxn>
                            <a:cxn ang="0">
                              <a:pos x="82546" y="56345"/>
                            </a:cxn>
                            <a:cxn ang="0">
                              <a:pos x="84534" y="55599"/>
                            </a:cxn>
                            <a:cxn ang="0">
                              <a:pos x="85162" y="55404"/>
                            </a:cxn>
                            <a:cxn ang="0">
                              <a:pos x="325127" y="25189"/>
                            </a:cxn>
                            <a:cxn ang="0">
                              <a:pos x="333578" y="29001"/>
                            </a:cxn>
                            <a:cxn ang="0">
                              <a:pos x="337223" y="31984"/>
                            </a:cxn>
                            <a:cxn ang="0">
                              <a:pos x="329104" y="28007"/>
                            </a:cxn>
                            <a:cxn ang="0">
                              <a:pos x="325127" y="25189"/>
                            </a:cxn>
                            <a:cxn ang="0">
                              <a:pos x="297621" y="13092"/>
                            </a:cxn>
                            <a:cxn ang="0">
                              <a:pos x="304249" y="14583"/>
                            </a:cxn>
                            <a:cxn ang="0">
                              <a:pos x="313528" y="19223"/>
                            </a:cxn>
                            <a:cxn ang="0">
                              <a:pos x="297621" y="13092"/>
                            </a:cxn>
                            <a:cxn ang="0">
                              <a:pos x="197872" y="11994"/>
                            </a:cxn>
                            <a:cxn ang="0">
                              <a:pos x="194392" y="12429"/>
                            </a:cxn>
                            <a:cxn ang="0">
                              <a:pos x="186935" y="13423"/>
                            </a:cxn>
                            <a:cxn ang="0">
                              <a:pos x="179645" y="15080"/>
                            </a:cxn>
                            <a:cxn ang="0">
                              <a:pos x="176497" y="16075"/>
                            </a:cxn>
                            <a:cxn ang="0">
                              <a:pos x="172851" y="17069"/>
                            </a:cxn>
                            <a:cxn ang="0">
                              <a:pos x="164874" y="18636"/>
                            </a:cxn>
                            <a:cxn ang="0">
                              <a:pos x="163406" y="19223"/>
                            </a:cxn>
                            <a:cxn ang="0">
                              <a:pos x="153299" y="22703"/>
                            </a:cxn>
                            <a:cxn ang="0">
                              <a:pos x="143357" y="26681"/>
                            </a:cxn>
                            <a:cxn ang="0">
                              <a:pos x="136398" y="29830"/>
                            </a:cxn>
                            <a:cxn ang="0">
                              <a:pos x="131758" y="31652"/>
                            </a:cxn>
                            <a:cxn ang="0">
                              <a:pos x="120325" y="36955"/>
                            </a:cxn>
                            <a:cxn ang="0">
                              <a:pos x="114857" y="40436"/>
                            </a:cxn>
                            <a:cxn ang="0">
                              <a:pos x="109555" y="43916"/>
                            </a:cxn>
                            <a:cxn ang="0">
                              <a:pos x="101104" y="50213"/>
                            </a:cxn>
                            <a:cxn ang="0">
                              <a:pos x="93151" y="56510"/>
                            </a:cxn>
                            <a:cxn ang="0">
                              <a:pos x="85539" y="63152"/>
                            </a:cxn>
                            <a:cxn ang="0">
                              <a:pos x="86191" y="63968"/>
                            </a:cxn>
                            <a:cxn ang="0">
                              <a:pos x="87807" y="62859"/>
                            </a:cxn>
                            <a:cxn ang="0">
                              <a:pos x="89182" y="61834"/>
                            </a:cxn>
                            <a:cxn ang="0">
                              <a:pos x="94145" y="57505"/>
                            </a:cxn>
                            <a:cxn ang="0">
                              <a:pos x="102098" y="51207"/>
                            </a:cxn>
                            <a:cxn ang="0">
                              <a:pos x="110549" y="44910"/>
                            </a:cxn>
                            <a:cxn ang="0">
                              <a:pos x="115851" y="41430"/>
                            </a:cxn>
                            <a:cxn ang="0">
                              <a:pos x="121319" y="37950"/>
                            </a:cxn>
                            <a:cxn ang="0">
                              <a:pos x="132752" y="32647"/>
                            </a:cxn>
                            <a:cxn ang="0">
                              <a:pos x="137226" y="30327"/>
                            </a:cxn>
                            <a:cxn ang="0">
                              <a:pos x="144186" y="27178"/>
                            </a:cxn>
                            <a:cxn ang="0">
                              <a:pos x="154127" y="23201"/>
                            </a:cxn>
                            <a:cxn ang="0">
                              <a:pos x="164235" y="19721"/>
                            </a:cxn>
                            <a:cxn ang="0">
                              <a:pos x="168481" y="18886"/>
                            </a:cxn>
                            <a:cxn ang="0">
                              <a:pos x="170532" y="18185"/>
                            </a:cxn>
                            <a:cxn ang="0">
                              <a:pos x="198448" y="12162"/>
                            </a:cxn>
                            <a:cxn ang="0">
                              <a:pos x="257129" y="8431"/>
                            </a:cxn>
                            <a:cxn ang="0">
                              <a:pos x="260671" y="8783"/>
                            </a:cxn>
                            <a:cxn ang="0">
                              <a:pos x="265476" y="10440"/>
                            </a:cxn>
                            <a:cxn ang="0">
                              <a:pos x="261831" y="9943"/>
                            </a:cxn>
                            <a:cxn ang="0">
                              <a:pos x="254209" y="8452"/>
                            </a:cxn>
                            <a:cxn ang="0">
                              <a:pos x="257129" y="8431"/>
                            </a:cxn>
                            <a:cxn ang="0">
                              <a:pos x="276412" y="7126"/>
                            </a:cxn>
                            <a:cxn ang="0">
                              <a:pos x="283206" y="7623"/>
                            </a:cxn>
                            <a:cxn ang="0">
                              <a:pos x="291490" y="10937"/>
                            </a:cxn>
                            <a:cxn ang="0">
                              <a:pos x="281217" y="9114"/>
                            </a:cxn>
                            <a:cxn ang="0">
                              <a:pos x="276412" y="7126"/>
                            </a:cxn>
                            <a:cxn ang="0">
                              <a:pos x="220986" y="7084"/>
                            </a:cxn>
                            <a:cxn ang="0">
                              <a:pos x="201848" y="8120"/>
                            </a:cxn>
                            <a:cxn ang="0">
                              <a:pos x="188592" y="9943"/>
                            </a:cxn>
                            <a:cxn ang="0">
                              <a:pos x="182296" y="11600"/>
                            </a:cxn>
                            <a:cxn ang="0">
                              <a:pos x="176828" y="13589"/>
                            </a:cxn>
                            <a:cxn ang="0">
                              <a:pos x="169206" y="14583"/>
                            </a:cxn>
                            <a:cxn ang="0">
                              <a:pos x="140374" y="25686"/>
                            </a:cxn>
                            <a:cxn ang="0">
                              <a:pos x="129936" y="30327"/>
                            </a:cxn>
                            <a:cxn ang="0">
                              <a:pos x="126787" y="31487"/>
                            </a:cxn>
                            <a:cxn ang="0">
                              <a:pos x="123970" y="32978"/>
                            </a:cxn>
                            <a:cxn ang="0">
                              <a:pos x="118668" y="35795"/>
                            </a:cxn>
                            <a:cxn ang="0">
                              <a:pos x="110383" y="40104"/>
                            </a:cxn>
                            <a:cxn ang="0">
                              <a:pos x="104087" y="45076"/>
                            </a:cxn>
                            <a:cxn ang="0">
                              <a:pos x="85860" y="59327"/>
                            </a:cxn>
                            <a:cxn ang="0">
                              <a:pos x="82051" y="62640"/>
                            </a:cxn>
                            <a:cxn ang="0">
                              <a:pos x="78325" y="66043"/>
                            </a:cxn>
                            <a:cxn ang="0">
                              <a:pos x="78404" y="66122"/>
                            </a:cxn>
                            <a:cxn ang="0">
                              <a:pos x="49738" y="99763"/>
                            </a:cxn>
                            <a:cxn ang="0">
                              <a:pos x="43938" y="107718"/>
                            </a:cxn>
                            <a:cxn ang="0">
                              <a:pos x="41287" y="112523"/>
                            </a:cxn>
                            <a:cxn ang="0">
                              <a:pos x="38636" y="116998"/>
                            </a:cxn>
                            <a:cxn ang="0">
                              <a:pos x="33665" y="126278"/>
                            </a:cxn>
                            <a:cxn ang="0">
                              <a:pos x="28258" y="134800"/>
                            </a:cxn>
                            <a:cxn ang="0">
                              <a:pos x="28197" y="135061"/>
                            </a:cxn>
                            <a:cxn ang="0">
                              <a:pos x="26375" y="140033"/>
                            </a:cxn>
                            <a:cxn ang="0">
                              <a:pos x="25049" y="142353"/>
                            </a:cxn>
                            <a:cxn ang="0">
                              <a:pos x="24718" y="142684"/>
                            </a:cxn>
                            <a:cxn ang="0">
                              <a:pos x="23247" y="147573"/>
                            </a:cxn>
                            <a:cxn ang="0">
                              <a:pos x="22895" y="150473"/>
                            </a:cxn>
                            <a:cxn ang="0">
                              <a:pos x="22564" y="154616"/>
                            </a:cxn>
                            <a:cxn ang="0">
                              <a:pos x="20244" y="161411"/>
                            </a:cxn>
                            <a:cxn ang="0">
                              <a:pos x="18090" y="168205"/>
                            </a:cxn>
                            <a:cxn ang="0">
                              <a:pos x="15770" y="178148"/>
                            </a:cxn>
                            <a:cxn ang="0">
                              <a:pos x="14444" y="187263"/>
                            </a:cxn>
                            <a:cxn ang="0">
                              <a:pos x="13616" y="196378"/>
                            </a:cxn>
                            <a:cxn ang="0">
                              <a:pos x="14776" y="190080"/>
                            </a:cxn>
                            <a:cxn ang="0">
                              <a:pos x="14883" y="189561"/>
                            </a:cxn>
                            <a:cxn ang="0">
                              <a:pos x="15107" y="187097"/>
                            </a:cxn>
                            <a:cxn ang="0">
                              <a:pos x="16433" y="177983"/>
                            </a:cxn>
                            <a:cxn ang="0">
                              <a:pos x="16848" y="178121"/>
                            </a:cxn>
                            <a:cxn ang="0">
                              <a:pos x="16884" y="177967"/>
                            </a:cxn>
                            <a:cxn ang="0">
                              <a:pos x="16433" y="177817"/>
                            </a:cxn>
                            <a:cxn ang="0">
                              <a:pos x="18753" y="167874"/>
                            </a:cxn>
                            <a:cxn ang="0">
                              <a:pos x="20907" y="161079"/>
                            </a:cxn>
                            <a:cxn ang="0">
                              <a:pos x="23216" y="154316"/>
                            </a:cxn>
                            <a:cxn ang="0">
                              <a:pos x="23061" y="154285"/>
                            </a:cxn>
                            <a:cxn ang="0">
                              <a:pos x="23392" y="150142"/>
                            </a:cxn>
                            <a:cxn ang="0">
                              <a:pos x="25215" y="142353"/>
                            </a:cxn>
                            <a:cxn ang="0">
                              <a:pos x="26540" y="140033"/>
                            </a:cxn>
                            <a:cxn ang="0">
                              <a:pos x="26585" y="139912"/>
                            </a:cxn>
                            <a:cxn ang="0">
                              <a:pos x="28363" y="135061"/>
                            </a:cxn>
                            <a:cxn ang="0">
                              <a:pos x="33831" y="126444"/>
                            </a:cxn>
                            <a:cxn ang="0">
                              <a:pos x="38802" y="117164"/>
                            </a:cxn>
                            <a:cxn ang="0">
                              <a:pos x="41453" y="112689"/>
                            </a:cxn>
                            <a:cxn ang="0">
                              <a:pos x="44104" y="107883"/>
                            </a:cxn>
                            <a:cxn ang="0">
                              <a:pos x="49904" y="99929"/>
                            </a:cxn>
                            <a:cxn ang="0">
                              <a:pos x="78569" y="66288"/>
                            </a:cxn>
                            <a:cxn ang="0">
                              <a:pos x="86191" y="59328"/>
                            </a:cxn>
                            <a:cxn ang="0">
                              <a:pos x="104418" y="45076"/>
                            </a:cxn>
                            <a:cxn ang="0">
                              <a:pos x="110715" y="40104"/>
                            </a:cxn>
                            <a:cxn ang="0">
                              <a:pos x="118999" y="35795"/>
                            </a:cxn>
                            <a:cxn ang="0">
                              <a:pos x="124302" y="32978"/>
                            </a:cxn>
                            <a:cxn ang="0">
                              <a:pos x="127119" y="31487"/>
                            </a:cxn>
                            <a:cxn ang="0">
                              <a:pos x="130267" y="30327"/>
                            </a:cxn>
                            <a:cxn ang="0">
                              <a:pos x="140706" y="25686"/>
                            </a:cxn>
                            <a:cxn ang="0">
                              <a:pos x="169537" y="14583"/>
                            </a:cxn>
                            <a:cxn ang="0">
                              <a:pos x="177159" y="13589"/>
                            </a:cxn>
                            <a:cxn ang="0">
                              <a:pos x="182627" y="11600"/>
                            </a:cxn>
                            <a:cxn ang="0">
                              <a:pos x="188924" y="9943"/>
                            </a:cxn>
                            <a:cxn ang="0">
                              <a:pos x="202180" y="8120"/>
                            </a:cxn>
                            <a:cxn ang="0">
                              <a:pos x="221318" y="7147"/>
                            </a:cxn>
                            <a:cxn ang="0">
                              <a:pos x="236700" y="7663"/>
                            </a:cxn>
                            <a:cxn ang="0">
                              <a:pos x="244267" y="0"/>
                            </a:cxn>
                            <a:cxn ang="0">
                              <a:pos x="252054" y="497"/>
                            </a:cxn>
                            <a:cxn ang="0">
                              <a:pos x="260008" y="1326"/>
                            </a:cxn>
                            <a:cxn ang="0">
                              <a:pos x="265310" y="2652"/>
                            </a:cxn>
                            <a:cxn ang="0">
                              <a:pos x="268790" y="4309"/>
                            </a:cxn>
                            <a:cxn ang="0">
                              <a:pos x="273098" y="3480"/>
                            </a:cxn>
                            <a:cxn ang="0">
                              <a:pos x="279560" y="4972"/>
                            </a:cxn>
                            <a:cxn ang="0">
                              <a:pos x="283537" y="6132"/>
                            </a:cxn>
                            <a:cxn ang="0">
                              <a:pos x="283371" y="6297"/>
                            </a:cxn>
                            <a:cxn ang="0">
                              <a:pos x="283206" y="7457"/>
                            </a:cxn>
                            <a:cxn ang="0">
                              <a:pos x="276412" y="6960"/>
                            </a:cxn>
                            <a:cxn ang="0">
                              <a:pos x="274092" y="6297"/>
                            </a:cxn>
                            <a:cxn ang="0">
                              <a:pos x="271773" y="5800"/>
                            </a:cxn>
                            <a:cxn ang="0">
                              <a:pos x="267299" y="4806"/>
                            </a:cxn>
                            <a:cxn ang="0">
                              <a:pos x="262825" y="3811"/>
                            </a:cxn>
                            <a:cxn ang="0">
                              <a:pos x="258185" y="3149"/>
                            </a:cxn>
                            <a:cxn ang="0">
                              <a:pos x="253049" y="3149"/>
                            </a:cxn>
                            <a:cxn ang="0">
                              <a:pos x="248906" y="3149"/>
                            </a:cxn>
                            <a:cxn ang="0">
                              <a:pos x="242444" y="3149"/>
                            </a:cxn>
                            <a:cxn ang="0">
                              <a:pos x="242141" y="3052"/>
                            </a:cxn>
                            <a:cxn ang="0">
                              <a:pos x="239296" y="4474"/>
                            </a:cxn>
                            <a:cxn ang="0">
                              <a:pos x="240290" y="6132"/>
                            </a:cxn>
                            <a:cxn ang="0">
                              <a:pos x="250232" y="8120"/>
                            </a:cxn>
                            <a:cxn ang="0">
                              <a:pos x="245808" y="8197"/>
                            </a:cxn>
                            <a:cxn ang="0">
                              <a:pos x="245882" y="8203"/>
                            </a:cxn>
                            <a:cxn ang="0">
                              <a:pos x="250563" y="8120"/>
                            </a:cxn>
                            <a:cxn ang="0">
                              <a:pos x="254540" y="8617"/>
                            </a:cxn>
                            <a:cxn ang="0">
                              <a:pos x="262162" y="10109"/>
                            </a:cxn>
                            <a:cxn ang="0">
                              <a:pos x="265807" y="10606"/>
                            </a:cxn>
                            <a:cxn ang="0">
                              <a:pos x="271938" y="11932"/>
                            </a:cxn>
                            <a:cxn ang="0">
                              <a:pos x="278235" y="13258"/>
                            </a:cxn>
                            <a:cxn ang="0">
                              <a:pos x="284366" y="14749"/>
                            </a:cxn>
                            <a:cxn ang="0">
                              <a:pos x="290496" y="16572"/>
                            </a:cxn>
                            <a:cxn ang="0">
                              <a:pos x="293479" y="17400"/>
                            </a:cxn>
                            <a:cxn ang="0">
                              <a:pos x="296462" y="18395"/>
                            </a:cxn>
                            <a:cxn ang="0">
                              <a:pos x="296500" y="18430"/>
                            </a:cxn>
                            <a:cxn ang="0">
                              <a:pos x="298639" y="18799"/>
                            </a:cxn>
                            <a:cxn ang="0">
                              <a:pos x="303822" y="20725"/>
                            </a:cxn>
                            <a:cxn ang="0">
                              <a:pos x="304546" y="21822"/>
                            </a:cxn>
                            <a:cxn ang="0">
                              <a:pos x="304746" y="21875"/>
                            </a:cxn>
                            <a:cxn ang="0">
                              <a:pos x="309386" y="23698"/>
                            </a:cxn>
                            <a:cxn ang="0">
                              <a:pos x="313363" y="25355"/>
                            </a:cxn>
                            <a:cxn ang="0">
                              <a:pos x="317339" y="27178"/>
                            </a:cxn>
                            <a:cxn ang="0">
                              <a:pos x="320322" y="28835"/>
                            </a:cxn>
                            <a:cxn ang="0">
                              <a:pos x="322310" y="29830"/>
                            </a:cxn>
                            <a:cxn ang="0">
                              <a:pos x="324464" y="30989"/>
                            </a:cxn>
                            <a:cxn ang="0">
                              <a:pos x="331755" y="35133"/>
                            </a:cxn>
                            <a:cxn ang="0">
                              <a:pos x="341034" y="41098"/>
                            </a:cxn>
                            <a:cxn ang="0">
                              <a:pos x="345839" y="44413"/>
                            </a:cxn>
                            <a:cxn ang="0">
                              <a:pos x="345978" y="44512"/>
                            </a:cxn>
                            <a:cxn ang="0">
                              <a:pos x="348434" y="46004"/>
                            </a:cxn>
                            <a:cxn ang="0">
                              <a:pos x="441944" y="221898"/>
                            </a:cxn>
                            <a:cxn ang="0">
                              <a:pos x="441874" y="223285"/>
                            </a:cxn>
                            <a:cxn ang="0">
                              <a:pos x="443767" y="223556"/>
                            </a:cxn>
                            <a:cxn ang="0">
                              <a:pos x="445589" y="224881"/>
                            </a:cxn>
                            <a:cxn ang="0">
                              <a:pos x="446418" y="229356"/>
                            </a:cxn>
                            <a:cxn ang="0">
                              <a:pos x="449566" y="234659"/>
                            </a:cxn>
                            <a:cxn ang="0">
                              <a:pos x="450892" y="234779"/>
                            </a:cxn>
                            <a:cxn ang="0">
                              <a:pos x="450892" y="233499"/>
                            </a:cxn>
                            <a:cxn ang="0">
                              <a:pos x="452239" y="229757"/>
                            </a:cxn>
                            <a:cxn ang="0">
                              <a:pos x="452217" y="229024"/>
                            </a:cxn>
                            <a:cxn ang="0">
                              <a:pos x="453543" y="224550"/>
                            </a:cxn>
                            <a:cxn ang="0">
                              <a:pos x="455365" y="224550"/>
                            </a:cxn>
                            <a:cxn ang="0">
                              <a:pos x="458182" y="222727"/>
                            </a:cxn>
                            <a:cxn ang="0">
                              <a:pos x="458514" y="230019"/>
                            </a:cxn>
                            <a:cxn ang="0">
                              <a:pos x="457685" y="233499"/>
                            </a:cxn>
                            <a:cxn ang="0">
                              <a:pos x="456691" y="236813"/>
                            </a:cxn>
                            <a:cxn ang="0">
                              <a:pos x="456194" y="242282"/>
                            </a:cxn>
                            <a:cxn ang="0">
                              <a:pos x="456028" y="245099"/>
                            </a:cxn>
                            <a:cxn ang="0">
                              <a:pos x="455697" y="247916"/>
                            </a:cxn>
                            <a:cxn ang="0">
                              <a:pos x="454990" y="248388"/>
                            </a:cxn>
                            <a:cxn ang="0">
                              <a:pos x="455034" y="248579"/>
                            </a:cxn>
                            <a:cxn ang="0">
                              <a:pos x="455711" y="248128"/>
                            </a:cxn>
                            <a:cxn ang="0">
                              <a:pos x="456028" y="245431"/>
                            </a:cxn>
                            <a:cxn ang="0">
                              <a:pos x="456194" y="242613"/>
                            </a:cxn>
                            <a:cxn ang="0">
                              <a:pos x="456691" y="237145"/>
                            </a:cxn>
                            <a:cxn ang="0">
                              <a:pos x="457685" y="233830"/>
                            </a:cxn>
                            <a:cxn ang="0">
                              <a:pos x="458514" y="230350"/>
                            </a:cxn>
                            <a:cxn ang="0">
                              <a:pos x="459839" y="231345"/>
                            </a:cxn>
                            <a:cxn ang="0">
                              <a:pos x="459673" y="233830"/>
                            </a:cxn>
                            <a:cxn ang="0">
                              <a:pos x="459342" y="236316"/>
                            </a:cxn>
                            <a:cxn ang="0">
                              <a:pos x="459176" y="240956"/>
                            </a:cxn>
                            <a:cxn ang="0">
                              <a:pos x="458845" y="246425"/>
                            </a:cxn>
                            <a:cxn ang="0">
                              <a:pos x="458017" y="252225"/>
                            </a:cxn>
                            <a:cxn ang="0">
                              <a:pos x="457022" y="258357"/>
                            </a:cxn>
                            <a:cxn ang="0">
                              <a:pos x="455862" y="264323"/>
                            </a:cxn>
                            <a:cxn ang="0">
                              <a:pos x="453708" y="276917"/>
                            </a:cxn>
                            <a:cxn ang="0">
                              <a:pos x="451720" y="278077"/>
                            </a:cxn>
                            <a:cxn ang="0">
                              <a:pos x="449234" y="285369"/>
                            </a:cxn>
                            <a:cxn ang="0">
                              <a:pos x="448572" y="292329"/>
                            </a:cxn>
                            <a:cxn ang="0">
                              <a:pos x="448240" y="293324"/>
                            </a:cxn>
                            <a:cxn ang="0">
                              <a:pos x="445424" y="300947"/>
                            </a:cxn>
                            <a:cxn ang="0">
                              <a:pos x="444595" y="301610"/>
                            </a:cxn>
                            <a:cxn ang="0">
                              <a:pos x="441115" y="309730"/>
                            </a:cxn>
                            <a:cxn ang="0">
                              <a:pos x="444761" y="301610"/>
                            </a:cxn>
                            <a:cxn ang="0">
                              <a:pos x="445589" y="300947"/>
                            </a:cxn>
                            <a:cxn ang="0">
                              <a:pos x="440287" y="316027"/>
                            </a:cxn>
                            <a:cxn ang="0">
                              <a:pos x="437470" y="317519"/>
                            </a:cxn>
                            <a:cxn ang="0">
                              <a:pos x="436886" y="318687"/>
                            </a:cxn>
                            <a:cxn ang="0">
                              <a:pos x="436973" y="318844"/>
                            </a:cxn>
                            <a:cxn ang="0">
                              <a:pos x="437636" y="317518"/>
                            </a:cxn>
                            <a:cxn ang="0">
                              <a:pos x="440453" y="316027"/>
                            </a:cxn>
                            <a:cxn ang="0">
                              <a:pos x="438464" y="321662"/>
                            </a:cxn>
                            <a:cxn ang="0">
                              <a:pos x="434819" y="328290"/>
                            </a:cxn>
                            <a:cxn ang="0">
                              <a:pos x="432996" y="331605"/>
                            </a:cxn>
                            <a:cxn ang="0">
                              <a:pos x="431008" y="334919"/>
                            </a:cxn>
                            <a:cxn ang="0">
                              <a:pos x="429517" y="337405"/>
                            </a:cxn>
                            <a:cxn ang="0">
                              <a:pos x="427363" y="342211"/>
                            </a:cxn>
                            <a:cxn ang="0">
                              <a:pos x="425043" y="346851"/>
                            </a:cxn>
                            <a:cxn ang="0">
                              <a:pos x="421397" y="351823"/>
                            </a:cxn>
                            <a:cxn ang="0">
                              <a:pos x="417752" y="356463"/>
                            </a:cxn>
                            <a:cxn ang="0">
                              <a:pos x="417904" y="356150"/>
                            </a:cxn>
                            <a:cxn ang="0">
                              <a:pos x="413775" y="361766"/>
                            </a:cxn>
                            <a:cxn ang="0">
                              <a:pos x="404828" y="371543"/>
                            </a:cxn>
                            <a:cxn ang="0">
                              <a:pos x="403066" y="374254"/>
                            </a:cxn>
                            <a:cxn ang="0">
                              <a:pos x="404828" y="371709"/>
                            </a:cxn>
                            <a:cxn ang="0">
                              <a:pos x="413775" y="361931"/>
                            </a:cxn>
                            <a:cxn ang="0">
                              <a:pos x="406982" y="372206"/>
                            </a:cxn>
                            <a:cxn ang="0">
                              <a:pos x="403481" y="375872"/>
                            </a:cxn>
                            <a:cxn ang="0">
                              <a:pos x="400671" y="377939"/>
                            </a:cxn>
                            <a:cxn ang="0">
                              <a:pos x="400519" y="378172"/>
                            </a:cxn>
                            <a:cxn ang="0">
                              <a:pos x="398763" y="379524"/>
                            </a:cxn>
                            <a:cxn ang="0">
                              <a:pos x="398697" y="379995"/>
                            </a:cxn>
                            <a:cxn ang="0">
                              <a:pos x="390909" y="387949"/>
                            </a:cxn>
                            <a:cxn ang="0">
                              <a:pos x="382624" y="395572"/>
                            </a:cxn>
                            <a:cxn ang="0">
                              <a:pos x="382241" y="395851"/>
                            </a:cxn>
                            <a:cxn ang="0">
                              <a:pos x="379476" y="399384"/>
                            </a:cxn>
                            <a:cxn ang="0">
                              <a:pos x="372848" y="404356"/>
                            </a:cxn>
                            <a:cxn ang="0">
                              <a:pos x="366653" y="409002"/>
                            </a:cxn>
                            <a:cxn ang="0">
                              <a:pos x="366631" y="409029"/>
                            </a:cxn>
                            <a:cxn ang="0">
                              <a:pos x="372848" y="404521"/>
                            </a:cxn>
                            <a:cxn ang="0">
                              <a:pos x="379476" y="399550"/>
                            </a:cxn>
                            <a:cxn ang="0">
                              <a:pos x="374008" y="405018"/>
                            </a:cxn>
                            <a:cxn ang="0">
                              <a:pos x="369555" y="407919"/>
                            </a:cxn>
                            <a:cxn ang="0">
                              <a:pos x="366474" y="409220"/>
                            </a:cxn>
                            <a:cxn ang="0">
                              <a:pos x="366386" y="409327"/>
                            </a:cxn>
                            <a:cxn ang="0">
                              <a:pos x="363072" y="411482"/>
                            </a:cxn>
                            <a:cxn ang="0">
                              <a:pos x="361823" y="412060"/>
                            </a:cxn>
                            <a:cxn ang="0">
                              <a:pos x="358681" y="414610"/>
                            </a:cxn>
                            <a:cxn ang="0">
                              <a:pos x="355615" y="416785"/>
                            </a:cxn>
                            <a:cxn ang="0">
                              <a:pos x="350976" y="419768"/>
                            </a:cxn>
                            <a:cxn ang="0">
                              <a:pos x="349485" y="419933"/>
                            </a:cxn>
                            <a:cxn ang="0">
                              <a:pos x="347827" y="420670"/>
                            </a:cxn>
                            <a:cxn ang="0">
                              <a:pos x="347569" y="420866"/>
                            </a:cxn>
                            <a:cxn ang="0">
                              <a:pos x="349650" y="420099"/>
                            </a:cxn>
                            <a:cxn ang="0">
                              <a:pos x="351142" y="419933"/>
                            </a:cxn>
                            <a:cxn ang="0">
                              <a:pos x="345177" y="424408"/>
                            </a:cxn>
                            <a:cxn ang="0">
                              <a:pos x="341365" y="426397"/>
                            </a:cxn>
                            <a:cxn ang="0">
                              <a:pos x="337555" y="428219"/>
                            </a:cxn>
                            <a:cxn ang="0">
                              <a:pos x="334863" y="428623"/>
                            </a:cxn>
                            <a:cxn ang="0">
                              <a:pos x="334406" y="428882"/>
                            </a:cxn>
                            <a:cxn ang="0">
                              <a:pos x="321813" y="434351"/>
                            </a:cxn>
                            <a:cxn ang="0">
                              <a:pos x="321171" y="434497"/>
                            </a:cxn>
                            <a:cxn ang="0">
                              <a:pos x="317339" y="437002"/>
                            </a:cxn>
                            <a:cxn ang="0">
                              <a:pos x="319493" y="437665"/>
                            </a:cxn>
                            <a:cxn ang="0">
                              <a:pos x="311540" y="441145"/>
                            </a:cxn>
                            <a:cxn ang="0">
                              <a:pos x="312203" y="438825"/>
                            </a:cxn>
                            <a:cxn ang="0">
                              <a:pos x="309552" y="439820"/>
                            </a:cxn>
                            <a:cxn ang="0">
                              <a:pos x="307066" y="440648"/>
                            </a:cxn>
                            <a:cxn ang="0">
                              <a:pos x="301930" y="442305"/>
                            </a:cxn>
                            <a:cxn ang="0">
                              <a:pos x="301243" y="441482"/>
                            </a:cxn>
                            <a:cxn ang="0">
                              <a:pos x="298781" y="441974"/>
                            </a:cxn>
                            <a:cxn ang="0">
                              <a:pos x="295799" y="442637"/>
                            </a:cxn>
                            <a:cxn ang="0">
                              <a:pos x="289668" y="444128"/>
                            </a:cxn>
                            <a:cxn ang="0">
                              <a:pos x="289466" y="444222"/>
                            </a:cxn>
                            <a:cxn ang="0">
                              <a:pos x="295302" y="442802"/>
                            </a:cxn>
                            <a:cxn ang="0">
                              <a:pos x="298284" y="442140"/>
                            </a:cxn>
                            <a:cxn ang="0">
                              <a:pos x="300770" y="441643"/>
                            </a:cxn>
                            <a:cxn ang="0">
                              <a:pos x="301764" y="442471"/>
                            </a:cxn>
                            <a:cxn ang="0">
                              <a:pos x="306900" y="440814"/>
                            </a:cxn>
                            <a:cxn ang="0">
                              <a:pos x="309386" y="439985"/>
                            </a:cxn>
                            <a:cxn ang="0">
                              <a:pos x="312037" y="438991"/>
                            </a:cxn>
                            <a:cxn ang="0">
                              <a:pos x="311374" y="441311"/>
                            </a:cxn>
                            <a:cxn ang="0">
                              <a:pos x="304415" y="444625"/>
                            </a:cxn>
                            <a:cxn ang="0">
                              <a:pos x="304074" y="444530"/>
                            </a:cxn>
                            <a:cxn ang="0">
                              <a:pos x="299278" y="446448"/>
                            </a:cxn>
                            <a:cxn ang="0">
                              <a:pos x="295302" y="447608"/>
                            </a:cxn>
                            <a:cxn ang="0">
                              <a:pos x="289336" y="449100"/>
                            </a:cxn>
                            <a:cxn ang="0">
                              <a:pos x="286872" y="448893"/>
                            </a:cxn>
                            <a:cxn ang="0">
                              <a:pos x="281717" y="449896"/>
                            </a:cxn>
                            <a:cxn ang="0">
                              <a:pos x="281549" y="450260"/>
                            </a:cxn>
                            <a:cxn ang="0">
                              <a:pos x="267796" y="452911"/>
                            </a:cxn>
                            <a:cxn ang="0">
                              <a:pos x="264647" y="452083"/>
                            </a:cxn>
                            <a:cxn ang="0">
                              <a:pos x="261996" y="452083"/>
                            </a:cxn>
                            <a:cxn ang="0">
                              <a:pos x="257357" y="453574"/>
                            </a:cxn>
                            <a:cxn ang="0">
                              <a:pos x="253214" y="453906"/>
                            </a:cxn>
                            <a:cxn ang="0">
                              <a:pos x="249072" y="454071"/>
                            </a:cxn>
                            <a:cxn ang="0">
                              <a:pos x="248622" y="453879"/>
                            </a:cxn>
                            <a:cxn ang="0">
                              <a:pos x="244847" y="454548"/>
                            </a:cxn>
                            <a:cxn ang="0">
                              <a:pos x="240290" y="453740"/>
                            </a:cxn>
                            <a:cxn ang="0">
                              <a:pos x="240456" y="453574"/>
                            </a:cxn>
                            <a:cxn ang="0">
                              <a:pos x="241284" y="452414"/>
                            </a:cxn>
                            <a:cxn ang="0">
                              <a:pos x="237473" y="451917"/>
                            </a:cxn>
                            <a:cxn ang="0">
                              <a:pos x="239296" y="450923"/>
                            </a:cxn>
                            <a:cxn ang="0">
                              <a:pos x="244764" y="450757"/>
                            </a:cxn>
                            <a:cxn ang="0">
                              <a:pos x="250066" y="450591"/>
                            </a:cxn>
                            <a:cxn ang="0">
                              <a:pos x="257688" y="450757"/>
                            </a:cxn>
                            <a:cxn ang="0">
                              <a:pos x="262991" y="450260"/>
                            </a:cxn>
                            <a:cxn ang="0">
                              <a:pos x="272932" y="448106"/>
                            </a:cxn>
                            <a:cxn ang="0">
                              <a:pos x="279560" y="446614"/>
                            </a:cxn>
                            <a:cxn ang="0">
                              <a:pos x="284531" y="446448"/>
                            </a:cxn>
                            <a:cxn ang="0">
                              <a:pos x="284877" y="446288"/>
                            </a:cxn>
                            <a:cxn ang="0">
                              <a:pos x="280057" y="446448"/>
                            </a:cxn>
                            <a:cxn ang="0">
                              <a:pos x="273430" y="447940"/>
                            </a:cxn>
                            <a:cxn ang="0">
                              <a:pos x="263488" y="450094"/>
                            </a:cxn>
                            <a:cxn ang="0">
                              <a:pos x="258185" y="450591"/>
                            </a:cxn>
                            <a:cxn ang="0">
                              <a:pos x="250563" y="450426"/>
                            </a:cxn>
                            <a:cxn ang="0">
                              <a:pos x="245261" y="450591"/>
                            </a:cxn>
                            <a:cxn ang="0">
                              <a:pos x="239793" y="450757"/>
                            </a:cxn>
                            <a:cxn ang="0">
                              <a:pos x="239959" y="450094"/>
                            </a:cxn>
                            <a:cxn ang="0">
                              <a:pos x="241118" y="448437"/>
                            </a:cxn>
                            <a:cxn ang="0">
                              <a:pos x="292153" y="439985"/>
                            </a:cxn>
                            <a:cxn ang="0">
                              <a:pos x="326784" y="426894"/>
                            </a:cxn>
                            <a:cxn ang="0">
                              <a:pos x="335897" y="422088"/>
                            </a:cxn>
                            <a:cxn ang="0">
                              <a:pos x="341034" y="419436"/>
                            </a:cxn>
                            <a:cxn ang="0">
                              <a:pos x="346336" y="416619"/>
                            </a:cxn>
                            <a:cxn ang="0">
                              <a:pos x="356278" y="410653"/>
                            </a:cxn>
                            <a:cxn ang="0">
                              <a:pos x="364232" y="404521"/>
                            </a:cxn>
                            <a:cxn ang="0">
                              <a:pos x="379145" y="392921"/>
                            </a:cxn>
                            <a:cxn ang="0">
                              <a:pos x="383287" y="389607"/>
                            </a:cxn>
                            <a:cxn ang="0">
                              <a:pos x="387264" y="386127"/>
                            </a:cxn>
                            <a:cxn ang="0">
                              <a:pos x="393229" y="380658"/>
                            </a:cxn>
                            <a:cxn ang="0">
                              <a:pos x="395714" y="376515"/>
                            </a:cxn>
                            <a:cxn ang="0">
                              <a:pos x="399284" y="373242"/>
                            </a:cxn>
                            <a:cxn ang="0">
                              <a:pos x="399313" y="373036"/>
                            </a:cxn>
                            <a:cxn ang="0">
                              <a:pos x="395880" y="376183"/>
                            </a:cxn>
                            <a:cxn ang="0">
                              <a:pos x="393395" y="380326"/>
                            </a:cxn>
                            <a:cxn ang="0">
                              <a:pos x="387429" y="385795"/>
                            </a:cxn>
                            <a:cxn ang="0">
                              <a:pos x="383453" y="389275"/>
                            </a:cxn>
                            <a:cxn ang="0">
                              <a:pos x="379310" y="392590"/>
                            </a:cxn>
                            <a:cxn ang="0">
                              <a:pos x="364398" y="404190"/>
                            </a:cxn>
                            <a:cxn ang="0">
                              <a:pos x="356444" y="410322"/>
                            </a:cxn>
                            <a:cxn ang="0">
                              <a:pos x="346502" y="416288"/>
                            </a:cxn>
                            <a:cxn ang="0">
                              <a:pos x="341200" y="419105"/>
                            </a:cxn>
                            <a:cxn ang="0">
                              <a:pos x="336063" y="421756"/>
                            </a:cxn>
                            <a:cxn ang="0">
                              <a:pos x="326950" y="426562"/>
                            </a:cxn>
                            <a:cxn ang="0">
                              <a:pos x="292319" y="439654"/>
                            </a:cxn>
                            <a:cxn ang="0">
                              <a:pos x="241284" y="448106"/>
                            </a:cxn>
                            <a:cxn ang="0">
                              <a:pos x="237473" y="448106"/>
                            </a:cxn>
                            <a:cxn ang="0">
                              <a:pos x="236976" y="446780"/>
                            </a:cxn>
                            <a:cxn ang="0">
                              <a:pos x="232999" y="446614"/>
                            </a:cxn>
                            <a:cxn ang="0">
                              <a:pos x="229354" y="448106"/>
                            </a:cxn>
                            <a:cxn ang="0">
                              <a:pos x="218749" y="448271"/>
                            </a:cxn>
                            <a:cxn ang="0">
                              <a:pos x="210962" y="447940"/>
                            </a:cxn>
                            <a:cxn ang="0">
                              <a:pos x="207151" y="447608"/>
                            </a:cxn>
                            <a:cxn ang="0">
                              <a:pos x="203340" y="446946"/>
                            </a:cxn>
                            <a:cxn ang="0">
                              <a:pos x="205635" y="444497"/>
                            </a:cxn>
                            <a:cxn ang="0">
                              <a:pos x="205162" y="444625"/>
                            </a:cxn>
                            <a:cxn ang="0">
                              <a:pos x="196609" y="443041"/>
                            </a:cxn>
                            <a:cxn ang="0">
                              <a:pos x="196215" y="443134"/>
                            </a:cxn>
                            <a:cxn ang="0">
                              <a:pos x="179811" y="440151"/>
                            </a:cxn>
                            <a:cxn ang="0">
                              <a:pos x="173348" y="438825"/>
                            </a:cxn>
                            <a:cxn ang="0">
                              <a:pos x="167715" y="437831"/>
                            </a:cxn>
                            <a:cxn ang="0">
                              <a:pos x="160921" y="434682"/>
                            </a:cxn>
                            <a:cxn ang="0">
                              <a:pos x="152470" y="431534"/>
                            </a:cxn>
                            <a:cxn ang="0">
                              <a:pos x="143689" y="428054"/>
                            </a:cxn>
                            <a:cxn ang="0">
                              <a:pos x="145180" y="426894"/>
                            </a:cxn>
                            <a:cxn ang="0">
                              <a:pos x="151311" y="428054"/>
                            </a:cxn>
                            <a:cxn ang="0">
                              <a:pos x="153962" y="430374"/>
                            </a:cxn>
                            <a:cxn ang="0">
                              <a:pos x="163075" y="433025"/>
                            </a:cxn>
                            <a:cxn ang="0">
                              <a:pos x="181136" y="437665"/>
                            </a:cxn>
                            <a:cxn ang="0">
                              <a:pos x="185610" y="438494"/>
                            </a:cxn>
                            <a:cxn ang="0">
                              <a:pos x="190415" y="439322"/>
                            </a:cxn>
                            <a:cxn ang="0">
                              <a:pos x="195718" y="440483"/>
                            </a:cxn>
                            <a:cxn ang="0">
                              <a:pos x="201561" y="441746"/>
                            </a:cxn>
                            <a:cxn ang="0">
                              <a:pos x="202014" y="441643"/>
                            </a:cxn>
                            <a:cxn ang="0">
                              <a:pos x="207482" y="442471"/>
                            </a:cxn>
                            <a:cxn ang="0">
                              <a:pos x="207648" y="442140"/>
                            </a:cxn>
                            <a:cxn ang="0">
                              <a:pos x="215601" y="442471"/>
                            </a:cxn>
                            <a:cxn ang="0">
                              <a:pos x="216927" y="442637"/>
                            </a:cxn>
                            <a:cxn ang="0">
                              <a:pos x="229188" y="442637"/>
                            </a:cxn>
                            <a:cxn ang="0">
                              <a:pos x="238136" y="442968"/>
                            </a:cxn>
                            <a:cxn ang="0">
                              <a:pos x="248741" y="442140"/>
                            </a:cxn>
                            <a:cxn ang="0">
                              <a:pos x="250066" y="442140"/>
                            </a:cxn>
                            <a:cxn ang="0">
                              <a:pos x="250563" y="443466"/>
                            </a:cxn>
                            <a:cxn ang="0">
                              <a:pos x="261002" y="442140"/>
                            </a:cxn>
                            <a:cxn ang="0">
                              <a:pos x="267961" y="440483"/>
                            </a:cxn>
                            <a:cxn ang="0">
                              <a:pos x="271938" y="439820"/>
                            </a:cxn>
                            <a:cxn ang="0">
                              <a:pos x="274424" y="439488"/>
                            </a:cxn>
                            <a:cxn ang="0">
                              <a:pos x="279892" y="438163"/>
                            </a:cxn>
                            <a:cxn ang="0">
                              <a:pos x="284366" y="437168"/>
                            </a:cxn>
                            <a:cxn ang="0">
                              <a:pos x="288839" y="436008"/>
                            </a:cxn>
                            <a:cxn ang="0">
                              <a:pos x="297046" y="434588"/>
                            </a:cxn>
                            <a:cxn ang="0">
                              <a:pos x="298119" y="434185"/>
                            </a:cxn>
                            <a:cxn ang="0">
                              <a:pos x="289502" y="435677"/>
                            </a:cxn>
                            <a:cxn ang="0">
                              <a:pos x="285028" y="436837"/>
                            </a:cxn>
                            <a:cxn ang="0">
                              <a:pos x="280555" y="437831"/>
                            </a:cxn>
                            <a:cxn ang="0">
                              <a:pos x="275087" y="439157"/>
                            </a:cxn>
                            <a:cxn ang="0">
                              <a:pos x="272601" y="439488"/>
                            </a:cxn>
                            <a:cxn ang="0">
                              <a:pos x="268624" y="440151"/>
                            </a:cxn>
                            <a:cxn ang="0">
                              <a:pos x="257854" y="441145"/>
                            </a:cxn>
                            <a:cxn ang="0">
                              <a:pos x="250563" y="441808"/>
                            </a:cxn>
                            <a:cxn ang="0">
                              <a:pos x="249238" y="441808"/>
                            </a:cxn>
                            <a:cxn ang="0">
                              <a:pos x="238633" y="442637"/>
                            </a:cxn>
                            <a:cxn ang="0">
                              <a:pos x="229685" y="442305"/>
                            </a:cxn>
                            <a:cxn ang="0">
                              <a:pos x="217424" y="442305"/>
                            </a:cxn>
                            <a:cxn ang="0">
                              <a:pos x="216098" y="442140"/>
                            </a:cxn>
                            <a:cxn ang="0">
                              <a:pos x="210962" y="439985"/>
                            </a:cxn>
                            <a:cxn ang="0">
                              <a:pos x="208145" y="441808"/>
                            </a:cxn>
                            <a:cxn ang="0">
                              <a:pos x="208138" y="441823"/>
                            </a:cxn>
                            <a:cxn ang="0">
                              <a:pos x="210464" y="440317"/>
                            </a:cxn>
                            <a:cxn ang="0">
                              <a:pos x="215601" y="442471"/>
                            </a:cxn>
                            <a:cxn ang="0">
                              <a:pos x="207648" y="442140"/>
                            </a:cxn>
                            <a:cxn ang="0">
                              <a:pos x="207710" y="442099"/>
                            </a:cxn>
                            <a:cxn ang="0">
                              <a:pos x="202511" y="441311"/>
                            </a:cxn>
                            <a:cxn ang="0">
                              <a:pos x="196380" y="439985"/>
                            </a:cxn>
                            <a:cxn ang="0">
                              <a:pos x="191078" y="438825"/>
                            </a:cxn>
                            <a:cxn ang="0">
                              <a:pos x="186273" y="437997"/>
                            </a:cxn>
                            <a:cxn ang="0">
                              <a:pos x="181799" y="437168"/>
                            </a:cxn>
                            <a:cxn ang="0">
                              <a:pos x="163738" y="432528"/>
                            </a:cxn>
                            <a:cxn ang="0">
                              <a:pos x="154625" y="429877"/>
                            </a:cxn>
                            <a:cxn ang="0">
                              <a:pos x="151973" y="427556"/>
                            </a:cxn>
                            <a:cxn ang="0">
                              <a:pos x="145842" y="426396"/>
                            </a:cxn>
                            <a:cxn ang="0">
                              <a:pos x="136729" y="421756"/>
                            </a:cxn>
                            <a:cxn ang="0">
                              <a:pos x="134078" y="421922"/>
                            </a:cxn>
                            <a:cxn ang="0">
                              <a:pos x="124633" y="417116"/>
                            </a:cxn>
                            <a:cxn ang="0">
                              <a:pos x="122976" y="414133"/>
                            </a:cxn>
                            <a:cxn ang="0">
                              <a:pos x="123308" y="413967"/>
                            </a:cxn>
                            <a:cxn ang="0">
                              <a:pos x="129107" y="417116"/>
                            </a:cxn>
                            <a:cxn ang="0">
                              <a:pos x="134906" y="420265"/>
                            </a:cxn>
                            <a:cxn ang="0">
                              <a:pos x="136563" y="419270"/>
                            </a:cxn>
                            <a:cxn ang="0">
                              <a:pos x="129770" y="414796"/>
                            </a:cxn>
                            <a:cxn ang="0">
                              <a:pos x="124136" y="412310"/>
                            </a:cxn>
                            <a:cxn ang="0">
                              <a:pos x="116348" y="407836"/>
                            </a:cxn>
                            <a:cxn ang="0">
                              <a:pos x="109720" y="403527"/>
                            </a:cxn>
                            <a:cxn ang="0">
                              <a:pos x="99282" y="399053"/>
                            </a:cxn>
                            <a:cxn ang="0">
                              <a:pos x="95305" y="395738"/>
                            </a:cxn>
                            <a:cxn ang="0">
                              <a:pos x="96133" y="395407"/>
                            </a:cxn>
                            <a:cxn ang="0">
                              <a:pos x="100110" y="396567"/>
                            </a:cxn>
                            <a:cxn ang="0">
                              <a:pos x="91825" y="387949"/>
                            </a:cxn>
                            <a:cxn ang="0">
                              <a:pos x="87186" y="384138"/>
                            </a:cxn>
                            <a:cxn ang="0">
                              <a:pos x="82877" y="380326"/>
                            </a:cxn>
                            <a:cxn ang="0">
                              <a:pos x="77410" y="375852"/>
                            </a:cxn>
                            <a:cxn ang="0">
                              <a:pos x="69456" y="367069"/>
                            </a:cxn>
                            <a:cxn ang="0">
                              <a:pos x="68910" y="365363"/>
                            </a:cxn>
                            <a:cxn ang="0">
                              <a:pos x="67302" y="363754"/>
                            </a:cxn>
                            <a:cxn ang="0">
                              <a:pos x="61834" y="357788"/>
                            </a:cxn>
                            <a:cxn ang="0">
                              <a:pos x="61171" y="354805"/>
                            </a:cxn>
                            <a:cxn ang="0">
                              <a:pos x="59017" y="351823"/>
                            </a:cxn>
                            <a:cxn ang="0">
                              <a:pos x="58760" y="351420"/>
                            </a:cxn>
                            <a:cxn ang="0">
                              <a:pos x="56200" y="349668"/>
                            </a:cxn>
                            <a:cxn ang="0">
                              <a:pos x="51229" y="342542"/>
                            </a:cxn>
                            <a:cxn ang="0">
                              <a:pos x="48412" y="335913"/>
                            </a:cxn>
                            <a:cxn ang="0">
                              <a:pos x="48081" y="335913"/>
                            </a:cxn>
                            <a:cxn ang="0">
                              <a:pos x="44270" y="328622"/>
                            </a:cxn>
                            <a:cxn ang="0">
                              <a:pos x="40625" y="321330"/>
                            </a:cxn>
                            <a:cxn ang="0">
                              <a:pos x="36814" y="312879"/>
                            </a:cxn>
                            <a:cxn ang="0">
                              <a:pos x="33334" y="304261"/>
                            </a:cxn>
                            <a:cxn ang="0">
                              <a:pos x="36814" y="310061"/>
                            </a:cxn>
                            <a:cxn ang="0">
                              <a:pos x="40293" y="317353"/>
                            </a:cxn>
                            <a:cxn ang="0">
                              <a:pos x="41453" y="321330"/>
                            </a:cxn>
                            <a:cxn ang="0">
                              <a:pos x="41932" y="322033"/>
                            </a:cxn>
                            <a:cxn ang="0">
                              <a:pos x="41342" y="318965"/>
                            </a:cxn>
                            <a:cxn ang="0">
                              <a:pos x="39804" y="316172"/>
                            </a:cxn>
                            <a:cxn ang="0">
                              <a:pos x="37299" y="310539"/>
                            </a:cxn>
                            <a:cxn ang="0">
                              <a:pos x="34328" y="305587"/>
                            </a:cxn>
                            <a:cxn ang="0">
                              <a:pos x="30683" y="295644"/>
                            </a:cxn>
                            <a:cxn ang="0">
                              <a:pos x="27560" y="285452"/>
                            </a:cxn>
                            <a:cxn ang="0">
                              <a:pos x="26534" y="282479"/>
                            </a:cxn>
                            <a:cxn ang="0">
                              <a:pos x="22067" y="264648"/>
                            </a:cxn>
                            <a:cxn ang="0">
                              <a:pos x="20092" y="251704"/>
                            </a:cxn>
                            <a:cxn ang="0">
                              <a:pos x="20078" y="252059"/>
                            </a:cxn>
                            <a:cxn ang="0">
                              <a:pos x="20244" y="254711"/>
                            </a:cxn>
                            <a:cxn ang="0">
                              <a:pos x="21072" y="260843"/>
                            </a:cxn>
                            <a:cxn ang="0">
                              <a:pos x="22066" y="267140"/>
                            </a:cxn>
                            <a:cxn ang="0">
                              <a:pos x="20409" y="261671"/>
                            </a:cxn>
                            <a:cxn ang="0">
                              <a:pos x="19250" y="254711"/>
                            </a:cxn>
                            <a:cxn ang="0">
                              <a:pos x="17924" y="254711"/>
                            </a:cxn>
                            <a:cxn ang="0">
                              <a:pos x="17095" y="248414"/>
                            </a:cxn>
                            <a:cxn ang="0">
                              <a:pos x="15936" y="244436"/>
                            </a:cxn>
                            <a:cxn ang="0">
                              <a:pos x="14941" y="240625"/>
                            </a:cxn>
                            <a:cxn ang="0">
                              <a:pos x="12125" y="237642"/>
                            </a:cxn>
                            <a:cxn ang="0">
                              <a:pos x="11296" y="237642"/>
                            </a:cxn>
                            <a:cxn ang="0">
                              <a:pos x="10468" y="233499"/>
                            </a:cxn>
                            <a:cxn ang="0">
                              <a:pos x="10136" y="228196"/>
                            </a:cxn>
                            <a:cxn ang="0">
                              <a:pos x="10799" y="220738"/>
                            </a:cxn>
                            <a:cxn ang="0">
                              <a:pos x="11130" y="218087"/>
                            </a:cxn>
                            <a:cxn ang="0">
                              <a:pos x="11695" y="216268"/>
                            </a:cxn>
                            <a:cxn ang="0">
                              <a:pos x="11420" y="212121"/>
                            </a:cxn>
                            <a:cxn ang="0">
                              <a:pos x="11793" y="205989"/>
                            </a:cxn>
                            <a:cxn ang="0">
                              <a:pos x="12456" y="204747"/>
                            </a:cxn>
                            <a:cxn ang="0">
                              <a:pos x="12456" y="204001"/>
                            </a:cxn>
                            <a:cxn ang="0">
                              <a:pos x="11130" y="206487"/>
                            </a:cxn>
                            <a:cxn ang="0">
                              <a:pos x="9971" y="204829"/>
                            </a:cxn>
                            <a:cxn ang="0">
                              <a:pos x="7816" y="201846"/>
                            </a:cxn>
                            <a:cxn ang="0">
                              <a:pos x="7423" y="199485"/>
                            </a:cxn>
                            <a:cxn ang="0">
                              <a:pos x="7319" y="199692"/>
                            </a:cxn>
                            <a:cxn ang="0">
                              <a:pos x="6657" y="206321"/>
                            </a:cxn>
                            <a:cxn ang="0">
                              <a:pos x="6159" y="212950"/>
                            </a:cxn>
                            <a:cxn ang="0">
                              <a:pos x="5662" y="218087"/>
                            </a:cxn>
                            <a:cxn ang="0">
                              <a:pos x="5662" y="228693"/>
                            </a:cxn>
                            <a:cxn ang="0">
                              <a:pos x="5828" y="234162"/>
                            </a:cxn>
                            <a:cxn ang="0">
                              <a:pos x="6159" y="239630"/>
                            </a:cxn>
                            <a:cxn ang="0">
                              <a:pos x="4668" y="244768"/>
                            </a:cxn>
                            <a:cxn ang="0">
                              <a:pos x="4337" y="244768"/>
                            </a:cxn>
                            <a:cxn ang="0">
                              <a:pos x="3343" y="234825"/>
                            </a:cxn>
                            <a:cxn ang="0">
                              <a:pos x="3343" y="224550"/>
                            </a:cxn>
                            <a:cxn ang="0">
                              <a:pos x="4171" y="216595"/>
                            </a:cxn>
                            <a:cxn ang="0">
                              <a:pos x="5662" y="218086"/>
                            </a:cxn>
                            <a:cxn ang="0">
                              <a:pos x="4337" y="216430"/>
                            </a:cxn>
                            <a:cxn ang="0">
                              <a:pos x="4005" y="210464"/>
                            </a:cxn>
                            <a:cxn ang="0">
                              <a:pos x="4337" y="201349"/>
                            </a:cxn>
                            <a:cxn ang="0">
                              <a:pos x="4502" y="198863"/>
                            </a:cxn>
                            <a:cxn ang="0">
                              <a:pos x="5000" y="194720"/>
                            </a:cxn>
                            <a:cxn ang="0">
                              <a:pos x="6988" y="187263"/>
                            </a:cxn>
                            <a:cxn ang="0">
                              <a:pos x="7979" y="182309"/>
                            </a:cxn>
                            <a:cxn ang="0">
                              <a:pos x="7651" y="181131"/>
                            </a:cxn>
                            <a:cxn ang="0">
                              <a:pos x="6491" y="187760"/>
                            </a:cxn>
                            <a:cxn ang="0">
                              <a:pos x="4502" y="195218"/>
                            </a:cxn>
                            <a:cxn ang="0">
                              <a:pos x="4005" y="199361"/>
                            </a:cxn>
                            <a:cxn ang="0">
                              <a:pos x="3840" y="201846"/>
                            </a:cxn>
                            <a:cxn ang="0">
                              <a:pos x="3508" y="210961"/>
                            </a:cxn>
                            <a:cxn ang="0">
                              <a:pos x="3840" y="216927"/>
                            </a:cxn>
                            <a:cxn ang="0">
                              <a:pos x="3011" y="224881"/>
                            </a:cxn>
                            <a:cxn ang="0">
                              <a:pos x="3011" y="235156"/>
                            </a:cxn>
                            <a:cxn ang="0">
                              <a:pos x="4005" y="245099"/>
                            </a:cxn>
                            <a:cxn ang="0">
                              <a:pos x="4337" y="245099"/>
                            </a:cxn>
                            <a:cxn ang="0">
                              <a:pos x="6491" y="254545"/>
                            </a:cxn>
                            <a:cxn ang="0">
                              <a:pos x="7651" y="262334"/>
                            </a:cxn>
                            <a:cxn ang="0">
                              <a:pos x="10136" y="270289"/>
                            </a:cxn>
                            <a:cxn ang="0">
                              <a:pos x="14051" y="287394"/>
                            </a:cxn>
                            <a:cxn ang="0">
                              <a:pos x="14392" y="290672"/>
                            </a:cxn>
                            <a:cxn ang="0">
                              <a:pos x="15107" y="290672"/>
                            </a:cxn>
                            <a:cxn ang="0">
                              <a:pos x="18753" y="299455"/>
                            </a:cxn>
                            <a:cxn ang="0">
                              <a:pos x="20078" y="303930"/>
                            </a:cxn>
                            <a:cxn ang="0">
                              <a:pos x="17593" y="300118"/>
                            </a:cxn>
                            <a:cxn ang="0">
                              <a:pos x="14941" y="294152"/>
                            </a:cxn>
                            <a:cxn ang="0">
                              <a:pos x="14776" y="295809"/>
                            </a:cxn>
                            <a:cxn ang="0">
                              <a:pos x="13334" y="291340"/>
                            </a:cxn>
                            <a:cxn ang="0">
                              <a:pos x="12290" y="291501"/>
                            </a:cxn>
                            <a:cxn ang="0">
                              <a:pos x="11130" y="287689"/>
                            </a:cxn>
                            <a:cxn ang="0">
                              <a:pos x="7154" y="278574"/>
                            </a:cxn>
                            <a:cxn ang="0">
                              <a:pos x="4668" y="270454"/>
                            </a:cxn>
                            <a:cxn ang="0">
                              <a:pos x="4502" y="263660"/>
                            </a:cxn>
                            <a:cxn ang="0">
                              <a:pos x="3343" y="255705"/>
                            </a:cxn>
                            <a:cxn ang="0">
                              <a:pos x="2514" y="247751"/>
                            </a:cxn>
                            <a:cxn ang="0">
                              <a:pos x="691" y="241951"/>
                            </a:cxn>
                            <a:cxn ang="0">
                              <a:pos x="1851" y="211127"/>
                            </a:cxn>
                            <a:cxn ang="0">
                              <a:pos x="3011" y="203172"/>
                            </a:cxn>
                            <a:cxn ang="0">
                              <a:pos x="2017" y="198863"/>
                            </a:cxn>
                            <a:cxn ang="0">
                              <a:pos x="4005" y="186932"/>
                            </a:cxn>
                            <a:cxn ang="0">
                              <a:pos x="4502" y="184114"/>
                            </a:cxn>
                            <a:cxn ang="0">
                              <a:pos x="5828" y="174503"/>
                            </a:cxn>
                            <a:cxn ang="0">
                              <a:pos x="9308" y="167542"/>
                            </a:cxn>
                            <a:cxn ang="0">
                              <a:pos x="8479" y="176988"/>
                            </a:cxn>
                            <a:cxn ang="0">
                              <a:pos x="9307" y="175369"/>
                            </a:cxn>
                            <a:cxn ang="0">
                              <a:pos x="9805" y="171499"/>
                            </a:cxn>
                            <a:cxn ang="0">
                              <a:pos x="9971" y="167211"/>
                            </a:cxn>
                            <a:cxn ang="0">
                              <a:pos x="11462" y="161742"/>
                            </a:cxn>
                            <a:cxn ang="0">
                              <a:pos x="13782" y="153456"/>
                            </a:cxn>
                            <a:cxn ang="0">
                              <a:pos x="16598" y="145005"/>
                            </a:cxn>
                            <a:cxn ang="0">
                              <a:pos x="16809" y="144767"/>
                            </a:cxn>
                            <a:cxn ang="0">
                              <a:pos x="18090" y="138044"/>
                            </a:cxn>
                            <a:cxn ang="0">
                              <a:pos x="19912" y="133238"/>
                            </a:cxn>
                            <a:cxn ang="0">
                              <a:pos x="22067" y="129261"/>
                            </a:cxn>
                            <a:cxn ang="0">
                              <a:pos x="26375" y="120975"/>
                            </a:cxn>
                            <a:cxn ang="0">
                              <a:pos x="29854" y="113518"/>
                            </a:cxn>
                            <a:cxn ang="0">
                              <a:pos x="34825" y="103906"/>
                            </a:cxn>
                            <a:cxn ang="0">
                              <a:pos x="38471" y="99763"/>
                            </a:cxn>
                            <a:cxn ang="0">
                              <a:pos x="41453" y="93963"/>
                            </a:cxn>
                            <a:cxn ang="0">
                              <a:pos x="43939" y="90317"/>
                            </a:cxn>
                            <a:cxn ang="0">
                              <a:pos x="46590" y="88991"/>
                            </a:cxn>
                            <a:cxn ang="0">
                              <a:pos x="47253" y="87997"/>
                            </a:cxn>
                            <a:cxn ang="0">
                              <a:pos x="49904" y="82694"/>
                            </a:cxn>
                            <a:cxn ang="0">
                              <a:pos x="55040" y="76728"/>
                            </a:cxn>
                            <a:cxn ang="0">
                              <a:pos x="55180" y="79222"/>
                            </a:cxn>
                            <a:cxn ang="0">
                              <a:pos x="54805" y="80270"/>
                            </a:cxn>
                            <a:cxn ang="0">
                              <a:pos x="60177" y="74739"/>
                            </a:cxn>
                            <a:cxn ang="0">
                              <a:pos x="62828" y="71259"/>
                            </a:cxn>
                            <a:cxn ang="0">
                              <a:pos x="66308" y="67945"/>
                            </a:cxn>
                            <a:cxn ang="0">
                              <a:pos x="66607" y="68278"/>
                            </a:cxn>
                            <a:cxn ang="0">
                              <a:pos x="66473" y="68111"/>
                            </a:cxn>
                            <a:cxn ang="0">
                              <a:pos x="70782" y="63802"/>
                            </a:cxn>
                            <a:cxn ang="0">
                              <a:pos x="75090" y="59825"/>
                            </a:cxn>
                            <a:cxn ang="0">
                              <a:pos x="79729" y="54853"/>
                            </a:cxn>
                            <a:cxn ang="0">
                              <a:pos x="86191" y="50047"/>
                            </a:cxn>
                            <a:cxn ang="0">
                              <a:pos x="93151" y="44910"/>
                            </a:cxn>
                            <a:cxn ang="0">
                              <a:pos x="97312" y="42007"/>
                            </a:cxn>
                            <a:cxn ang="0">
                              <a:pos x="100110" y="39441"/>
                            </a:cxn>
                            <a:cxn ang="0">
                              <a:pos x="105081" y="36458"/>
                            </a:cxn>
                            <a:cxn ang="0">
                              <a:pos x="110383" y="33641"/>
                            </a:cxn>
                            <a:cxn ang="0">
                              <a:pos x="111085" y="33280"/>
                            </a:cxn>
                            <a:cxn ang="0">
                              <a:pos x="112889" y="31507"/>
                            </a:cxn>
                            <a:cxn ang="0">
                              <a:pos x="115851" y="29332"/>
                            </a:cxn>
                            <a:cxn ang="0">
                              <a:pos x="119103" y="27675"/>
                            </a:cxn>
                            <a:cxn ang="0">
                              <a:pos x="121404" y="27145"/>
                            </a:cxn>
                            <a:cxn ang="0">
                              <a:pos x="121816" y="26846"/>
                            </a:cxn>
                            <a:cxn ang="0">
                              <a:pos x="166886" y="8617"/>
                            </a:cxn>
                            <a:cxn ang="0">
                              <a:pos x="168558" y="8254"/>
                            </a:cxn>
                            <a:cxn ang="0">
                              <a:pos x="173182" y="6629"/>
                            </a:cxn>
                            <a:cxn ang="0">
                              <a:pos x="176372" y="5986"/>
                            </a:cxn>
                            <a:cxn ang="0">
                              <a:pos x="178035" y="5972"/>
                            </a:cxn>
                            <a:cxn ang="0">
                              <a:pos x="178651" y="5800"/>
                            </a:cxn>
                            <a:cxn ang="0">
                              <a:pos x="216430" y="829"/>
                            </a:cxn>
                            <a:cxn ang="0">
                              <a:pos x="227158" y="787"/>
                            </a:cxn>
                            <a:cxn ang="0">
                              <a:pos x="238633" y="994"/>
                            </a:cxn>
                            <a:cxn ang="0">
                              <a:pos x="238847" y="1154"/>
                            </a:cxn>
                            <a:cxn ang="0">
                              <a:pos x="244433" y="497"/>
                            </a:cxn>
                            <a:cxn ang="0">
                              <a:pos x="249569" y="1326"/>
                            </a:cxn>
                            <a:cxn ang="0">
                              <a:pos x="254706" y="2320"/>
                            </a:cxn>
                            <a:cxn ang="0">
                              <a:pos x="257356" y="2922"/>
                            </a:cxn>
                            <a:cxn ang="0">
                              <a:pos x="254540" y="2154"/>
                            </a:cxn>
                            <a:cxn ang="0">
                              <a:pos x="249403" y="1160"/>
                            </a:cxn>
                            <a:cxn ang="0">
                              <a:pos x="244267" y="331"/>
                            </a:cxn>
                            <a:cxn ang="0">
                              <a:pos x="244267"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alpha val="38039"/>
                          </a:srgbClr>
                        </a:solidFill>
                        <a:ln>
                          <a:noFill/>
                        </a:ln>
                      </wps:spPr>
                      <wps:bodyPr anchor="ctr" upright="1"/>
                    </wps:wsp>
                    <wps:wsp>
                      <wps:cNvPr id="10" name="Freeform: Shape 18"/>
                      <wps:cNvSpPr>
                        <a:spLocks noChangeAspect="1"/>
                      </wps:cNvSpPr>
                      <wps:spPr>
                        <a:xfrm>
                          <a:off x="71120" y="95334"/>
                          <a:ext cx="2370" cy="2340"/>
                        </a:xfrm>
                        <a:custGeom>
                          <a:avLst/>
                          <a:gdLst>
                            <a:gd name="A1" fmla="val 0"/>
                            <a:gd name="A2" fmla="val 0"/>
                            <a:gd name="A3" fmla="val 0"/>
                          </a:gdLst>
                          <a:ahLst/>
                          <a:cxnLst>
                            <a:cxn ang="0">
                              <a:pos x="128894" y="232730"/>
                            </a:cxn>
                            <a:cxn ang="0">
                              <a:pos x="127786" y="233327"/>
                            </a:cxn>
                            <a:cxn ang="0">
                              <a:pos x="127853" y="233355"/>
                            </a:cxn>
                            <a:cxn ang="0">
                              <a:pos x="138107" y="226672"/>
                            </a:cxn>
                            <a:cxn ang="0">
                              <a:pos x="134525" y="227525"/>
                            </a:cxn>
                            <a:cxn ang="0">
                              <a:pos x="129151" y="228208"/>
                            </a:cxn>
                            <a:cxn ang="0">
                              <a:pos x="128895" y="227525"/>
                            </a:cxn>
                            <a:cxn ang="0">
                              <a:pos x="132648" y="227184"/>
                            </a:cxn>
                            <a:cxn ang="0">
                              <a:pos x="138107" y="226672"/>
                            </a:cxn>
                            <a:cxn ang="0">
                              <a:pos x="147426" y="225779"/>
                            </a:cxn>
                            <a:cxn ang="0">
                              <a:pos x="147207" y="225841"/>
                            </a:cxn>
                            <a:cxn ang="0">
                              <a:pos x="147319" y="225819"/>
                            </a:cxn>
                            <a:cxn ang="0">
                              <a:pos x="80576" y="224497"/>
                            </a:cxn>
                            <a:cxn ang="0">
                              <a:pos x="84371" y="225478"/>
                            </a:cxn>
                            <a:cxn ang="0">
                              <a:pos x="85992" y="225563"/>
                            </a:cxn>
                            <a:cxn ang="0">
                              <a:pos x="90513" y="227781"/>
                            </a:cxn>
                            <a:cxn ang="0">
                              <a:pos x="92560" y="228208"/>
                            </a:cxn>
                            <a:cxn ang="0">
                              <a:pos x="92688" y="228251"/>
                            </a:cxn>
                            <a:cxn ang="0">
                              <a:pos x="93157" y="227781"/>
                            </a:cxn>
                            <a:cxn ang="0">
                              <a:pos x="94948" y="228293"/>
                            </a:cxn>
                            <a:cxn ang="0">
                              <a:pos x="96739" y="228720"/>
                            </a:cxn>
                            <a:cxn ang="0">
                              <a:pos x="100268" y="229541"/>
                            </a:cxn>
                            <a:cxn ang="0">
                              <a:pos x="100321" y="229488"/>
                            </a:cxn>
                            <a:cxn ang="0">
                              <a:pos x="104416" y="230170"/>
                            </a:cxn>
                            <a:cxn ang="0">
                              <a:pos x="106377" y="230511"/>
                            </a:cxn>
                            <a:cxn ang="0">
                              <a:pos x="108339" y="230682"/>
                            </a:cxn>
                            <a:cxn ang="0">
                              <a:pos x="112348" y="230853"/>
                            </a:cxn>
                            <a:cxn ang="0">
                              <a:pos x="117807" y="230767"/>
                            </a:cxn>
                            <a:cxn ang="0">
                              <a:pos x="118044" y="230767"/>
                            </a:cxn>
                            <a:cxn ang="0">
                              <a:pos x="118575" y="230469"/>
                            </a:cxn>
                            <a:cxn ang="0">
                              <a:pos x="119769" y="230085"/>
                            </a:cxn>
                            <a:cxn ang="0">
                              <a:pos x="120984" y="230063"/>
                            </a:cxn>
                            <a:cxn ang="0">
                              <a:pos x="121816" y="230170"/>
                            </a:cxn>
                            <a:cxn ang="0">
                              <a:pos x="122040" y="230767"/>
                            </a:cxn>
                            <a:cxn ang="0">
                              <a:pos x="123948" y="230767"/>
                            </a:cxn>
                            <a:cxn ang="0">
                              <a:pos x="123351" y="231620"/>
                            </a:cxn>
                            <a:cxn ang="0">
                              <a:pos x="123010" y="232047"/>
                            </a:cxn>
                            <a:cxn ang="0">
                              <a:pos x="121901" y="232559"/>
                            </a:cxn>
                            <a:cxn ang="0">
                              <a:pos x="119854" y="232559"/>
                            </a:cxn>
                            <a:cxn ang="0">
                              <a:pos x="117210" y="232388"/>
                            </a:cxn>
                            <a:cxn ang="0">
                              <a:pos x="111495" y="232218"/>
                            </a:cxn>
                            <a:cxn ang="0">
                              <a:pos x="107230" y="231876"/>
                            </a:cxn>
                            <a:cxn ang="0">
                              <a:pos x="103477" y="231365"/>
                            </a:cxn>
                            <a:cxn ang="0">
                              <a:pos x="99724" y="230767"/>
                            </a:cxn>
                            <a:cxn ang="0">
                              <a:pos x="94010" y="229914"/>
                            </a:cxn>
                            <a:cxn ang="0">
                              <a:pos x="89574" y="228464"/>
                            </a:cxn>
                            <a:cxn ang="0">
                              <a:pos x="89626" y="228427"/>
                            </a:cxn>
                            <a:cxn ang="0">
                              <a:pos x="87015" y="227611"/>
                            </a:cxn>
                            <a:cxn ang="0">
                              <a:pos x="84712" y="226587"/>
                            </a:cxn>
                            <a:cxn ang="0">
                              <a:pos x="82068" y="225734"/>
                            </a:cxn>
                            <a:cxn ang="0">
                              <a:pos x="79339" y="224795"/>
                            </a:cxn>
                            <a:cxn ang="0">
                              <a:pos x="80576" y="224497"/>
                            </a:cxn>
                            <a:cxn ang="0">
                              <a:pos x="130785" y="222668"/>
                            </a:cxn>
                            <a:cxn ang="0">
                              <a:pos x="129481" y="222867"/>
                            </a:cxn>
                            <a:cxn ang="0">
                              <a:pos x="120469" y="223322"/>
                            </a:cxn>
                            <a:cxn ang="0">
                              <a:pos x="123436" y="223686"/>
                            </a:cxn>
                            <a:cxn ang="0">
                              <a:pos x="124204" y="223516"/>
                            </a:cxn>
                            <a:cxn ang="0">
                              <a:pos x="129492" y="222919"/>
                            </a:cxn>
                            <a:cxn ang="0">
                              <a:pos x="130363" y="222749"/>
                            </a:cxn>
                            <a:cxn ang="0">
                              <a:pos x="138882" y="221432"/>
                            </a:cxn>
                            <a:cxn ang="0">
                              <a:pos x="134456" y="222107"/>
                            </a:cxn>
                            <a:cxn ang="0">
                              <a:pos x="135975" y="222151"/>
                            </a:cxn>
                            <a:cxn ang="0">
                              <a:pos x="138160" y="221746"/>
                            </a:cxn>
                            <a:cxn ang="0">
                              <a:pos x="155040" y="221234"/>
                            </a:cxn>
                            <a:cxn ang="0">
                              <a:pos x="141157" y="224932"/>
                            </a:cxn>
                            <a:cxn ang="0">
                              <a:pos x="148183" y="223367"/>
                            </a:cxn>
                            <a:cxn ang="0">
                              <a:pos x="66033" y="219506"/>
                            </a:cxn>
                            <a:cxn ang="0">
                              <a:pos x="75842" y="223686"/>
                            </a:cxn>
                            <a:cxn ang="0">
                              <a:pos x="79339" y="224795"/>
                            </a:cxn>
                            <a:cxn ang="0">
                              <a:pos x="81983" y="225734"/>
                            </a:cxn>
                            <a:cxn ang="0">
                              <a:pos x="84627" y="226587"/>
                            </a:cxn>
                            <a:cxn ang="0">
                              <a:pos x="86930" y="227611"/>
                            </a:cxn>
                            <a:cxn ang="0">
                              <a:pos x="86418" y="228037"/>
                            </a:cxn>
                            <a:cxn ang="0">
                              <a:pos x="85054" y="227781"/>
                            </a:cxn>
                            <a:cxn ang="0">
                              <a:pos x="80192" y="225990"/>
                            </a:cxn>
                            <a:cxn ang="0">
                              <a:pos x="77804" y="225051"/>
                            </a:cxn>
                            <a:cxn ang="0">
                              <a:pos x="75415" y="224028"/>
                            </a:cxn>
                            <a:cxn ang="0">
                              <a:pos x="72259" y="222919"/>
                            </a:cxn>
                            <a:cxn ang="0">
                              <a:pos x="69530" y="221724"/>
                            </a:cxn>
                            <a:cxn ang="0">
                              <a:pos x="67398" y="220615"/>
                            </a:cxn>
                            <a:cxn ang="0">
                              <a:pos x="66033" y="219506"/>
                            </a:cxn>
                            <a:cxn ang="0">
                              <a:pos x="70042" y="217373"/>
                            </a:cxn>
                            <a:cxn ang="0">
                              <a:pos x="74733" y="219762"/>
                            </a:cxn>
                            <a:cxn ang="0">
                              <a:pos x="74136" y="220103"/>
                            </a:cxn>
                            <a:cxn ang="0">
                              <a:pos x="68677" y="217459"/>
                            </a:cxn>
                            <a:cxn ang="0">
                              <a:pos x="70042" y="217373"/>
                            </a:cxn>
                            <a:cxn ang="0">
                              <a:pos x="52727" y="211572"/>
                            </a:cxn>
                            <a:cxn ang="0">
                              <a:pos x="58527" y="214814"/>
                            </a:cxn>
                            <a:cxn ang="0">
                              <a:pos x="59721" y="216179"/>
                            </a:cxn>
                            <a:cxn ang="0">
                              <a:pos x="56992" y="214729"/>
                            </a:cxn>
                            <a:cxn ang="0">
                              <a:pos x="54945" y="213449"/>
                            </a:cxn>
                            <a:cxn ang="0">
                              <a:pos x="52727" y="211572"/>
                            </a:cxn>
                            <a:cxn ang="0">
                              <a:pos x="62898" y="209383"/>
                            </a:cxn>
                            <a:cxn ang="0">
                              <a:pos x="62898" y="209407"/>
                            </a:cxn>
                            <a:cxn ang="0">
                              <a:pos x="63186" y="209756"/>
                            </a:cxn>
                            <a:cxn ang="0">
                              <a:pos x="63218" y="209610"/>
                            </a:cxn>
                            <a:cxn ang="0">
                              <a:pos x="187461" y="203783"/>
                            </a:cxn>
                            <a:cxn ang="0">
                              <a:pos x="187152" y="203809"/>
                            </a:cxn>
                            <a:cxn ang="0">
                              <a:pos x="182034" y="207477"/>
                            </a:cxn>
                            <a:cxn ang="0">
                              <a:pos x="177001" y="210207"/>
                            </a:cxn>
                            <a:cxn ang="0">
                              <a:pos x="173419" y="212340"/>
                            </a:cxn>
                            <a:cxn ang="0">
                              <a:pos x="171457" y="213193"/>
                            </a:cxn>
                            <a:cxn ang="0">
                              <a:pos x="169410" y="214046"/>
                            </a:cxn>
                            <a:cxn ang="0">
                              <a:pos x="166937" y="215326"/>
                            </a:cxn>
                            <a:cxn ang="0">
                              <a:pos x="165060" y="216435"/>
                            </a:cxn>
                            <a:cxn ang="0">
                              <a:pos x="162331" y="217544"/>
                            </a:cxn>
                            <a:cxn ang="0">
                              <a:pos x="159516" y="218568"/>
                            </a:cxn>
                            <a:cxn ang="0">
                              <a:pos x="158748" y="219336"/>
                            </a:cxn>
                            <a:cxn ang="0">
                              <a:pos x="157554" y="219762"/>
                            </a:cxn>
                            <a:cxn ang="0">
                              <a:pos x="154569" y="220274"/>
                            </a:cxn>
                            <a:cxn ang="0">
                              <a:pos x="150731" y="221468"/>
                            </a:cxn>
                            <a:cxn ang="0">
                              <a:pos x="147234" y="222577"/>
                            </a:cxn>
                            <a:cxn ang="0">
                              <a:pos x="143395" y="223686"/>
                            </a:cxn>
                            <a:cxn ang="0">
                              <a:pos x="138619" y="224881"/>
                            </a:cxn>
                            <a:cxn ang="0">
                              <a:pos x="131881" y="225990"/>
                            </a:cxn>
                            <a:cxn ang="0">
                              <a:pos x="131710" y="226246"/>
                            </a:cxn>
                            <a:cxn ang="0">
                              <a:pos x="128470" y="227056"/>
                            </a:cxn>
                            <a:cxn ang="0">
                              <a:pos x="128554" y="227099"/>
                            </a:cxn>
                            <a:cxn ang="0">
                              <a:pos x="132152" y="226199"/>
                            </a:cxn>
                            <a:cxn ang="0">
                              <a:pos x="132222" y="225990"/>
                            </a:cxn>
                            <a:cxn ang="0">
                              <a:pos x="138960" y="224881"/>
                            </a:cxn>
                            <a:cxn ang="0">
                              <a:pos x="143737" y="223686"/>
                            </a:cxn>
                            <a:cxn ang="0">
                              <a:pos x="147575" y="222577"/>
                            </a:cxn>
                            <a:cxn ang="0">
                              <a:pos x="151072" y="221468"/>
                            </a:cxn>
                            <a:cxn ang="0">
                              <a:pos x="154910" y="220274"/>
                            </a:cxn>
                            <a:cxn ang="0">
                              <a:pos x="157896" y="219762"/>
                            </a:cxn>
                            <a:cxn ang="0">
                              <a:pos x="155875" y="220975"/>
                            </a:cxn>
                            <a:cxn ang="0">
                              <a:pos x="155934" y="220957"/>
                            </a:cxn>
                            <a:cxn ang="0">
                              <a:pos x="158066" y="219677"/>
                            </a:cxn>
                            <a:cxn ang="0">
                              <a:pos x="159260" y="219250"/>
                            </a:cxn>
                            <a:cxn ang="0">
                              <a:pos x="159340" y="219228"/>
                            </a:cxn>
                            <a:cxn ang="0">
                              <a:pos x="159857" y="218653"/>
                            </a:cxn>
                            <a:cxn ang="0">
                              <a:pos x="162672" y="217629"/>
                            </a:cxn>
                            <a:cxn ang="0">
                              <a:pos x="165401" y="216520"/>
                            </a:cxn>
                            <a:cxn ang="0">
                              <a:pos x="167278" y="215411"/>
                            </a:cxn>
                            <a:cxn ang="0">
                              <a:pos x="169751" y="214132"/>
                            </a:cxn>
                            <a:cxn ang="0">
                              <a:pos x="171799" y="213278"/>
                            </a:cxn>
                            <a:cxn ang="0">
                              <a:pos x="173202" y="212668"/>
                            </a:cxn>
                            <a:cxn ang="0">
                              <a:pos x="173931" y="212169"/>
                            </a:cxn>
                            <a:cxn ang="0">
                              <a:pos x="177513" y="210037"/>
                            </a:cxn>
                            <a:cxn ang="0">
                              <a:pos x="182546" y="207307"/>
                            </a:cxn>
                            <a:cxn ang="0">
                              <a:pos x="41198" y="202603"/>
                            </a:cxn>
                            <a:cxn ang="0">
                              <a:pos x="41521" y="202881"/>
                            </a:cxn>
                            <a:cxn ang="0">
                              <a:pos x="41632" y="202938"/>
                            </a:cxn>
                            <a:cxn ang="0">
                              <a:pos x="188034" y="200376"/>
                            </a:cxn>
                            <a:cxn ang="0">
                              <a:pos x="188005" y="200396"/>
                            </a:cxn>
                            <a:cxn ang="0">
                              <a:pos x="188005" y="200421"/>
                            </a:cxn>
                            <a:cxn ang="0">
                              <a:pos x="188140" y="200440"/>
                            </a:cxn>
                            <a:cxn ang="0">
                              <a:pos x="188175" y="200396"/>
                            </a:cxn>
                            <a:cxn ang="0">
                              <a:pos x="189876" y="199103"/>
                            </a:cxn>
                            <a:cxn ang="0">
                              <a:pos x="189373" y="199451"/>
                            </a:cxn>
                            <a:cxn ang="0">
                              <a:pos x="189284" y="199543"/>
                            </a:cxn>
                            <a:cxn ang="0">
                              <a:pos x="189629" y="199322"/>
                            </a:cxn>
                            <a:cxn ang="0">
                              <a:pos x="34233" y="194806"/>
                            </a:cxn>
                            <a:cxn ang="0">
                              <a:pos x="37454" y="198599"/>
                            </a:cxn>
                            <a:cxn ang="0">
                              <a:pos x="34900" y="195534"/>
                            </a:cxn>
                            <a:cxn ang="0">
                              <a:pos x="195916" y="194803"/>
                            </a:cxn>
                            <a:cxn ang="0">
                              <a:pos x="195908" y="194806"/>
                            </a:cxn>
                            <a:cxn ang="0">
                              <a:pos x="195852" y="195192"/>
                            </a:cxn>
                            <a:cxn ang="0">
                              <a:pos x="194487" y="196728"/>
                            </a:cxn>
                            <a:cxn ang="0">
                              <a:pos x="192866" y="198520"/>
                            </a:cxn>
                            <a:cxn ang="0">
                              <a:pos x="192964" y="198497"/>
                            </a:cxn>
                            <a:cxn ang="0">
                              <a:pos x="194487" y="196813"/>
                            </a:cxn>
                            <a:cxn ang="0">
                              <a:pos x="195852" y="195278"/>
                            </a:cxn>
                            <a:cxn ang="0">
                              <a:pos x="195916" y="194803"/>
                            </a:cxn>
                            <a:cxn ang="0">
                              <a:pos x="42570" y="192882"/>
                            </a:cxn>
                            <a:cxn ang="0">
                              <a:pos x="42739" y="193088"/>
                            </a:cxn>
                            <a:cxn ang="0">
                              <a:pos x="42747" y="193060"/>
                            </a:cxn>
                            <a:cxn ang="0">
                              <a:pos x="29953" y="190927"/>
                            </a:cxn>
                            <a:cxn ang="0">
                              <a:pos x="32171" y="192377"/>
                            </a:cxn>
                            <a:cxn ang="0">
                              <a:pos x="32280" y="192505"/>
                            </a:cxn>
                            <a:cxn ang="0">
                              <a:pos x="33290" y="192729"/>
                            </a:cxn>
                            <a:cxn ang="0">
                              <a:pos x="35583" y="194851"/>
                            </a:cxn>
                            <a:cxn ang="0">
                              <a:pos x="38739" y="197410"/>
                            </a:cxn>
                            <a:cxn ang="0">
                              <a:pos x="40103" y="199287"/>
                            </a:cxn>
                            <a:cxn ang="0">
                              <a:pos x="40871" y="200226"/>
                            </a:cxn>
                            <a:cxn ang="0">
                              <a:pos x="44112" y="202956"/>
                            </a:cxn>
                            <a:cxn ang="0">
                              <a:pos x="43174" y="203724"/>
                            </a:cxn>
                            <a:cxn ang="0">
                              <a:pos x="40155" y="200369"/>
                            </a:cxn>
                            <a:cxn ang="0">
                              <a:pos x="40018" y="200396"/>
                            </a:cxn>
                            <a:cxn ang="0">
                              <a:pos x="40018" y="200396"/>
                            </a:cxn>
                            <a:cxn ang="0">
                              <a:pos x="42875" y="203571"/>
                            </a:cxn>
                            <a:cxn ang="0">
                              <a:pos x="43174" y="203724"/>
                            </a:cxn>
                            <a:cxn ang="0">
                              <a:pos x="44112" y="202956"/>
                            </a:cxn>
                            <a:cxn ang="0">
                              <a:pos x="52215" y="209354"/>
                            </a:cxn>
                            <a:cxn ang="0">
                              <a:pos x="50595" y="209866"/>
                            </a:cxn>
                            <a:cxn ang="0">
                              <a:pos x="51192" y="210293"/>
                            </a:cxn>
                            <a:cxn ang="0">
                              <a:pos x="48803" y="210378"/>
                            </a:cxn>
                            <a:cxn ang="0">
                              <a:pos x="47268" y="209354"/>
                            </a:cxn>
                            <a:cxn ang="0">
                              <a:pos x="45818" y="208245"/>
                            </a:cxn>
                            <a:cxn ang="0">
                              <a:pos x="42236" y="205259"/>
                            </a:cxn>
                            <a:cxn ang="0">
                              <a:pos x="38909" y="202273"/>
                            </a:cxn>
                            <a:cxn ang="0">
                              <a:pos x="35839" y="199287"/>
                            </a:cxn>
                            <a:cxn ang="0">
                              <a:pos x="34389" y="197837"/>
                            </a:cxn>
                            <a:cxn ang="0">
                              <a:pos x="33024" y="196301"/>
                            </a:cxn>
                            <a:cxn ang="0">
                              <a:pos x="33536" y="195619"/>
                            </a:cxn>
                            <a:cxn ang="0">
                              <a:pos x="35242" y="197155"/>
                            </a:cxn>
                            <a:cxn ang="0">
                              <a:pos x="37118" y="198605"/>
                            </a:cxn>
                            <a:cxn ang="0">
                              <a:pos x="39421" y="201079"/>
                            </a:cxn>
                            <a:cxn ang="0">
                              <a:pos x="39617" y="201247"/>
                            </a:cxn>
                            <a:cxn ang="0">
                              <a:pos x="37118" y="198605"/>
                            </a:cxn>
                            <a:cxn ang="0">
                              <a:pos x="35327" y="197155"/>
                            </a:cxn>
                            <a:cxn ang="0">
                              <a:pos x="33621" y="195619"/>
                            </a:cxn>
                            <a:cxn ang="0">
                              <a:pos x="31744" y="193316"/>
                            </a:cxn>
                            <a:cxn ang="0">
                              <a:pos x="29953" y="190927"/>
                            </a:cxn>
                            <a:cxn ang="0">
                              <a:pos x="217858" y="177362"/>
                            </a:cxn>
                            <a:cxn ang="0">
                              <a:pos x="217814" y="177381"/>
                            </a:cxn>
                            <a:cxn ang="0">
                              <a:pos x="216883" y="179617"/>
                            </a:cxn>
                            <a:cxn ang="0">
                              <a:pos x="216962" y="166675"/>
                            </a:cxn>
                            <a:cxn ang="0">
                              <a:pos x="214702" y="169940"/>
                            </a:cxn>
                            <a:cxn ang="0">
                              <a:pos x="213593" y="171988"/>
                            </a:cxn>
                            <a:cxn ang="0">
                              <a:pos x="212484" y="173865"/>
                            </a:cxn>
                            <a:cxn ang="0">
                              <a:pos x="209840" y="177362"/>
                            </a:cxn>
                            <a:cxn ang="0">
                              <a:pos x="207537" y="180860"/>
                            </a:cxn>
                            <a:cxn ang="0">
                              <a:pos x="205490" y="183675"/>
                            </a:cxn>
                            <a:cxn ang="0">
                              <a:pos x="205319" y="183780"/>
                            </a:cxn>
                            <a:cxn ang="0">
                              <a:pos x="205180" y="183987"/>
                            </a:cxn>
                            <a:cxn ang="0">
                              <a:pos x="205405" y="183846"/>
                            </a:cxn>
                            <a:cxn ang="0">
                              <a:pos x="207452" y="181031"/>
                            </a:cxn>
                            <a:cxn ang="0">
                              <a:pos x="209755" y="177533"/>
                            </a:cxn>
                            <a:cxn ang="0">
                              <a:pos x="212399" y="174035"/>
                            </a:cxn>
                            <a:cxn ang="0">
                              <a:pos x="213508" y="172158"/>
                            </a:cxn>
                            <a:cxn ang="0">
                              <a:pos x="214617" y="170111"/>
                            </a:cxn>
                            <a:cxn ang="0">
                              <a:pos x="216920" y="166784"/>
                            </a:cxn>
                            <a:cxn ang="0">
                              <a:pos x="223775" y="166378"/>
                            </a:cxn>
                            <a:cxn ang="0">
                              <a:pos x="223061" y="167978"/>
                            </a:cxn>
                            <a:cxn ang="0">
                              <a:pos x="221525" y="171049"/>
                            </a:cxn>
                            <a:cxn ang="0">
                              <a:pos x="223061" y="167978"/>
                            </a:cxn>
                            <a:cxn ang="0">
                              <a:pos x="223775" y="166378"/>
                            </a:cxn>
                            <a:cxn ang="0">
                              <a:pos x="225790" y="165504"/>
                            </a:cxn>
                            <a:cxn ang="0">
                              <a:pos x="224681" y="168831"/>
                            </a:cxn>
                            <a:cxn ang="0">
                              <a:pos x="222720" y="172414"/>
                            </a:cxn>
                            <a:cxn ang="0">
                              <a:pos x="220758" y="176083"/>
                            </a:cxn>
                            <a:cxn ang="0">
                              <a:pos x="218967" y="178386"/>
                            </a:cxn>
                            <a:cxn ang="0">
                              <a:pos x="220161" y="175997"/>
                            </a:cxn>
                            <a:cxn ang="0">
                              <a:pos x="221184" y="173609"/>
                            </a:cxn>
                            <a:cxn ang="0">
                              <a:pos x="221952" y="172329"/>
                            </a:cxn>
                            <a:cxn ang="0">
                              <a:pos x="222975" y="170623"/>
                            </a:cxn>
                            <a:cxn ang="0">
                              <a:pos x="223914" y="168917"/>
                            </a:cxn>
                            <a:cxn ang="0">
                              <a:pos x="225790" y="165504"/>
                            </a:cxn>
                            <a:cxn ang="0">
                              <a:pos x="220269" y="158191"/>
                            </a:cxn>
                            <a:cxn ang="0">
                              <a:pos x="218199" y="161836"/>
                            </a:cxn>
                            <a:cxn ang="0">
                              <a:pos x="218161" y="161923"/>
                            </a:cxn>
                            <a:cxn ang="0">
                              <a:pos x="220246" y="158253"/>
                            </a:cxn>
                            <a:cxn ang="0">
                              <a:pos x="221405" y="149937"/>
                            </a:cxn>
                            <a:cxn ang="0">
                              <a:pos x="218916" y="156737"/>
                            </a:cxn>
                            <a:cxn ang="0">
                              <a:pos x="213682" y="167439"/>
                            </a:cxn>
                            <a:cxn ang="0">
                              <a:pos x="212915" y="168651"/>
                            </a:cxn>
                            <a:cxn ang="0">
                              <a:pos x="212911" y="168661"/>
                            </a:cxn>
                            <a:cxn ang="0">
                              <a:pos x="211119" y="171732"/>
                            </a:cxn>
                            <a:cxn ang="0">
                              <a:pos x="209328" y="175059"/>
                            </a:cxn>
                            <a:cxn ang="0">
                              <a:pos x="207281" y="177618"/>
                            </a:cxn>
                            <a:cxn ang="0">
                              <a:pos x="205575" y="180519"/>
                            </a:cxn>
                            <a:cxn ang="0">
                              <a:pos x="195510" y="191865"/>
                            </a:cxn>
                            <a:cxn ang="0">
                              <a:pos x="192184" y="194681"/>
                            </a:cxn>
                            <a:cxn ang="0">
                              <a:pos x="191865" y="194923"/>
                            </a:cxn>
                            <a:cxn ang="0">
                              <a:pos x="191727" y="195063"/>
                            </a:cxn>
                            <a:cxn ang="0">
                              <a:pos x="190336" y="196197"/>
                            </a:cxn>
                            <a:cxn ang="0">
                              <a:pos x="189199" y="197496"/>
                            </a:cxn>
                            <a:cxn ang="0">
                              <a:pos x="185019" y="200652"/>
                            </a:cxn>
                            <a:cxn ang="0">
                              <a:pos x="184364" y="201066"/>
                            </a:cxn>
                            <a:cxn ang="0">
                              <a:pos x="182586" y="202517"/>
                            </a:cxn>
                            <a:cxn ang="0">
                              <a:pos x="182329" y="202683"/>
                            </a:cxn>
                            <a:cxn ang="0">
                              <a:pos x="181949" y="203041"/>
                            </a:cxn>
                            <a:cxn ang="0">
                              <a:pos x="178622" y="205259"/>
                            </a:cxn>
                            <a:cxn ang="0">
                              <a:pos x="175296" y="207307"/>
                            </a:cxn>
                            <a:cxn ang="0">
                              <a:pos x="174915" y="207500"/>
                            </a:cxn>
                            <a:cxn ang="0">
                              <a:pos x="172663" y="208963"/>
                            </a:cxn>
                            <a:cxn ang="0">
                              <a:pos x="171964" y="209315"/>
                            </a:cxn>
                            <a:cxn ang="0">
                              <a:pos x="171287" y="209781"/>
                            </a:cxn>
                            <a:cxn ang="0">
                              <a:pos x="168984" y="211060"/>
                            </a:cxn>
                            <a:cxn ang="0">
                              <a:pos x="166832" y="211904"/>
                            </a:cxn>
                            <a:cxn ang="0">
                              <a:pos x="162036" y="214324"/>
                            </a:cxn>
                            <a:cxn ang="0">
                              <a:pos x="150785" y="218521"/>
                            </a:cxn>
                            <a:cxn ang="0">
                              <a:pos x="142944" y="220538"/>
                            </a:cxn>
                            <a:cxn ang="0">
                              <a:pos x="149281" y="219336"/>
                            </a:cxn>
                            <a:cxn ang="0">
                              <a:pos x="150475" y="219080"/>
                            </a:cxn>
                            <a:cxn ang="0">
                              <a:pos x="154313" y="217715"/>
                            </a:cxn>
                            <a:cxn ang="0">
                              <a:pos x="156701" y="216947"/>
                            </a:cxn>
                            <a:cxn ang="0">
                              <a:pos x="160540" y="214985"/>
                            </a:cxn>
                            <a:cxn ang="0">
                              <a:pos x="164890" y="213449"/>
                            </a:cxn>
                            <a:cxn ang="0">
                              <a:pos x="167677" y="212356"/>
                            </a:cxn>
                            <a:cxn ang="0">
                              <a:pos x="168899" y="211658"/>
                            </a:cxn>
                            <a:cxn ang="0">
                              <a:pos x="170007" y="211316"/>
                            </a:cxn>
                            <a:cxn ang="0">
                              <a:pos x="171543" y="210463"/>
                            </a:cxn>
                            <a:cxn ang="0">
                              <a:pos x="171946" y="210183"/>
                            </a:cxn>
                            <a:cxn ang="0">
                              <a:pos x="172993" y="209184"/>
                            </a:cxn>
                            <a:cxn ang="0">
                              <a:pos x="175296" y="207819"/>
                            </a:cxn>
                            <a:cxn ang="0">
                              <a:pos x="177916" y="206534"/>
                            </a:cxn>
                            <a:cxn ang="0">
                              <a:pos x="178878" y="205942"/>
                            </a:cxn>
                            <a:cxn ang="0">
                              <a:pos x="182205" y="203724"/>
                            </a:cxn>
                            <a:cxn ang="0">
                              <a:pos x="183654" y="202359"/>
                            </a:cxn>
                            <a:cxn ang="0">
                              <a:pos x="185275" y="201335"/>
                            </a:cxn>
                            <a:cxn ang="0">
                              <a:pos x="189455" y="198178"/>
                            </a:cxn>
                            <a:cxn ang="0">
                              <a:pos x="192440" y="195363"/>
                            </a:cxn>
                            <a:cxn ang="0">
                              <a:pos x="195766" y="192548"/>
                            </a:cxn>
                            <a:cxn ang="0">
                              <a:pos x="205831" y="181201"/>
                            </a:cxn>
                            <a:cxn ang="0">
                              <a:pos x="207216" y="178846"/>
                            </a:cxn>
                            <a:cxn ang="0">
                              <a:pos x="207281" y="178642"/>
                            </a:cxn>
                            <a:cxn ang="0">
                              <a:pos x="209499" y="175230"/>
                            </a:cxn>
                            <a:cxn ang="0">
                              <a:pos x="210181" y="174206"/>
                            </a:cxn>
                            <a:cxn ang="0">
                              <a:pos x="211089" y="172947"/>
                            </a:cxn>
                            <a:cxn ang="0">
                              <a:pos x="211375" y="172414"/>
                            </a:cxn>
                            <a:cxn ang="0">
                              <a:pos x="213166" y="169343"/>
                            </a:cxn>
                            <a:cxn ang="0">
                              <a:pos x="216664" y="162092"/>
                            </a:cxn>
                            <a:cxn ang="0">
                              <a:pos x="220075" y="154328"/>
                            </a:cxn>
                            <a:cxn ang="0">
                              <a:pos x="221078" y="151172"/>
                            </a:cxn>
                            <a:cxn ang="0">
                              <a:pos x="230737" y="142385"/>
                            </a:cxn>
                            <a:cxn ang="0">
                              <a:pos x="230481" y="142555"/>
                            </a:cxn>
                            <a:cxn ang="0">
                              <a:pos x="230481" y="142555"/>
                            </a:cxn>
                            <a:cxn ang="0">
                              <a:pos x="231543" y="137329"/>
                            </a:cxn>
                            <a:cxn ang="0">
                              <a:pos x="231512" y="137480"/>
                            </a:cxn>
                            <a:cxn ang="0">
                              <a:pos x="231761" y="137778"/>
                            </a:cxn>
                            <a:cxn ang="0">
                              <a:pos x="232528" y="138631"/>
                            </a:cxn>
                            <a:cxn ang="0">
                              <a:pos x="233040" y="138290"/>
                            </a:cxn>
                            <a:cxn ang="0">
                              <a:pos x="233053" y="138224"/>
                            </a:cxn>
                            <a:cxn ang="0">
                              <a:pos x="232699" y="138460"/>
                            </a:cxn>
                            <a:cxn ang="0">
                              <a:pos x="231846" y="137693"/>
                            </a:cxn>
                            <a:cxn ang="0">
                              <a:pos x="230783" y="127637"/>
                            </a:cxn>
                            <a:cxn ang="0">
                              <a:pos x="230723" y="127641"/>
                            </a:cxn>
                            <a:cxn ang="0">
                              <a:pos x="230615" y="127647"/>
                            </a:cxn>
                            <a:cxn ang="0">
                              <a:pos x="230652" y="128052"/>
                            </a:cxn>
                            <a:cxn ang="0">
                              <a:pos x="230567" y="130185"/>
                            </a:cxn>
                            <a:cxn ang="0">
                              <a:pos x="230226" y="131465"/>
                            </a:cxn>
                            <a:cxn ang="0">
                              <a:pos x="228178" y="134707"/>
                            </a:cxn>
                            <a:cxn ang="0">
                              <a:pos x="227667" y="137522"/>
                            </a:cxn>
                            <a:cxn ang="0">
                              <a:pos x="227155" y="138460"/>
                            </a:cxn>
                            <a:cxn ang="0">
                              <a:pos x="226302" y="142555"/>
                            </a:cxn>
                            <a:cxn ang="0">
                              <a:pos x="225364" y="145797"/>
                            </a:cxn>
                            <a:cxn ang="0">
                              <a:pos x="224340" y="148954"/>
                            </a:cxn>
                            <a:cxn ang="0">
                              <a:pos x="223743" y="151428"/>
                            </a:cxn>
                            <a:cxn ang="0">
                              <a:pos x="223061" y="153987"/>
                            </a:cxn>
                            <a:cxn ang="0">
                              <a:pos x="223605" y="153140"/>
                            </a:cxn>
                            <a:cxn ang="0">
                              <a:pos x="224084" y="151342"/>
                            </a:cxn>
                            <a:cxn ang="0">
                              <a:pos x="224511" y="148783"/>
                            </a:cxn>
                            <a:cxn ang="0">
                              <a:pos x="225534" y="145627"/>
                            </a:cxn>
                            <a:cxn ang="0">
                              <a:pos x="226473" y="142385"/>
                            </a:cxn>
                            <a:cxn ang="0">
                              <a:pos x="227326" y="138290"/>
                            </a:cxn>
                            <a:cxn ang="0">
                              <a:pos x="227837" y="137351"/>
                            </a:cxn>
                            <a:cxn ang="0">
                              <a:pos x="228349" y="134536"/>
                            </a:cxn>
                            <a:cxn ang="0">
                              <a:pos x="230396" y="131294"/>
                            </a:cxn>
                            <a:cxn ang="0">
                              <a:pos x="229031" y="137863"/>
                            </a:cxn>
                            <a:cxn ang="0">
                              <a:pos x="228008" y="143323"/>
                            </a:cxn>
                            <a:cxn ang="0">
                              <a:pos x="225705" y="150319"/>
                            </a:cxn>
                            <a:cxn ang="0">
                              <a:pos x="225249" y="151027"/>
                            </a:cxn>
                            <a:cxn ang="0">
                              <a:pos x="225054" y="152089"/>
                            </a:cxn>
                            <a:cxn ang="0">
                              <a:pos x="224425" y="153902"/>
                            </a:cxn>
                            <a:cxn ang="0">
                              <a:pos x="222037" y="159106"/>
                            </a:cxn>
                            <a:cxn ang="0">
                              <a:pos x="220928" y="161836"/>
                            </a:cxn>
                            <a:cxn ang="0">
                              <a:pos x="220246" y="163286"/>
                            </a:cxn>
                            <a:cxn ang="0">
                              <a:pos x="219393" y="164822"/>
                            </a:cxn>
                            <a:cxn ang="0">
                              <a:pos x="217090" y="168917"/>
                            </a:cxn>
                            <a:cxn ang="0">
                              <a:pos x="214617" y="172926"/>
                            </a:cxn>
                            <a:cxn ang="0">
                              <a:pos x="211461" y="178301"/>
                            </a:cxn>
                            <a:cxn ang="0">
                              <a:pos x="207964" y="183590"/>
                            </a:cxn>
                            <a:cxn ang="0">
                              <a:pos x="205661" y="186576"/>
                            </a:cxn>
                            <a:cxn ang="0">
                              <a:pos x="203187" y="189477"/>
                            </a:cxn>
                            <a:cxn ang="0">
                              <a:pos x="202334" y="190671"/>
                            </a:cxn>
                            <a:cxn ang="0">
                              <a:pos x="201396" y="191865"/>
                            </a:cxn>
                            <a:cxn ang="0">
                              <a:pos x="199946" y="193060"/>
                            </a:cxn>
                            <a:cxn ang="0">
                              <a:pos x="197574" y="195686"/>
                            </a:cxn>
                            <a:cxn ang="0">
                              <a:pos x="197643" y="195960"/>
                            </a:cxn>
                            <a:cxn ang="0">
                              <a:pos x="195169" y="198520"/>
                            </a:cxn>
                            <a:cxn ang="0">
                              <a:pos x="192525" y="200396"/>
                            </a:cxn>
                            <a:cxn ang="0">
                              <a:pos x="190393" y="202103"/>
                            </a:cxn>
                            <a:cxn ang="0">
                              <a:pos x="188373" y="203579"/>
                            </a:cxn>
                            <a:cxn ang="0">
                              <a:pos x="188687" y="203553"/>
                            </a:cxn>
                            <a:cxn ang="0">
                              <a:pos x="190905" y="201932"/>
                            </a:cxn>
                            <a:cxn ang="0">
                              <a:pos x="193037" y="200226"/>
                            </a:cxn>
                            <a:cxn ang="0">
                              <a:pos x="195681" y="198349"/>
                            </a:cxn>
                            <a:cxn ang="0">
                              <a:pos x="198155" y="195790"/>
                            </a:cxn>
                            <a:cxn ang="0">
                              <a:pos x="198069" y="195448"/>
                            </a:cxn>
                            <a:cxn ang="0">
                              <a:pos x="200458" y="192804"/>
                            </a:cxn>
                            <a:cxn ang="0">
                              <a:pos x="201908" y="191609"/>
                            </a:cxn>
                            <a:cxn ang="0">
                              <a:pos x="202846" y="190415"/>
                            </a:cxn>
                            <a:cxn ang="0">
                              <a:pos x="203699" y="189221"/>
                            </a:cxn>
                            <a:cxn ang="0">
                              <a:pos x="206172" y="186320"/>
                            </a:cxn>
                            <a:cxn ang="0">
                              <a:pos x="208475" y="183334"/>
                            </a:cxn>
                            <a:cxn ang="0">
                              <a:pos x="211972" y="178045"/>
                            </a:cxn>
                            <a:cxn ang="0">
                              <a:pos x="215128" y="172670"/>
                            </a:cxn>
                            <a:cxn ang="0">
                              <a:pos x="217602" y="168661"/>
                            </a:cxn>
                            <a:cxn ang="0">
                              <a:pos x="219905" y="164566"/>
                            </a:cxn>
                            <a:cxn ang="0">
                              <a:pos x="220758" y="163030"/>
                            </a:cxn>
                            <a:cxn ang="0">
                              <a:pos x="221440" y="161580"/>
                            </a:cxn>
                            <a:cxn ang="0">
                              <a:pos x="222549" y="158850"/>
                            </a:cxn>
                            <a:cxn ang="0">
                              <a:pos x="224937" y="153646"/>
                            </a:cxn>
                            <a:cxn ang="0">
                              <a:pos x="225875" y="150148"/>
                            </a:cxn>
                            <a:cxn ang="0">
                              <a:pos x="228178" y="143153"/>
                            </a:cxn>
                            <a:cxn ang="0">
                              <a:pos x="229202" y="137693"/>
                            </a:cxn>
                            <a:cxn ang="0">
                              <a:pos x="230567" y="131124"/>
                            </a:cxn>
                            <a:cxn ang="0">
                              <a:pos x="230874" y="129970"/>
                            </a:cxn>
                            <a:cxn ang="0">
                              <a:pos x="230652" y="129929"/>
                            </a:cxn>
                            <a:cxn ang="0">
                              <a:pos x="230737" y="127796"/>
                            </a:cxn>
                            <a:cxn ang="0">
                              <a:pos x="232614" y="125834"/>
                            </a:cxn>
                            <a:cxn ang="0">
                              <a:pos x="231620" y="129974"/>
                            </a:cxn>
                            <a:cxn ang="0">
                              <a:pos x="231621" y="129974"/>
                            </a:cxn>
                            <a:cxn ang="0">
                              <a:pos x="232614" y="125834"/>
                            </a:cxn>
                            <a:cxn ang="0">
                              <a:pos x="233381" y="124981"/>
                            </a:cxn>
                            <a:cxn ang="0">
                              <a:pos x="232870" y="126090"/>
                            </a:cxn>
                            <a:cxn ang="0">
                              <a:pos x="232870" y="126090"/>
                            </a:cxn>
                            <a:cxn ang="0">
                              <a:pos x="232752" y="128415"/>
                            </a:cxn>
                            <a:cxn ang="0">
                              <a:pos x="232699" y="130612"/>
                            </a:cxn>
                            <a:cxn ang="0">
                              <a:pos x="231846" y="133237"/>
                            </a:cxn>
                            <a:cxn ang="0">
                              <a:pos x="231846" y="133537"/>
                            </a:cxn>
                            <a:cxn ang="0">
                              <a:pos x="232870" y="130612"/>
                            </a:cxn>
                            <a:cxn ang="0">
                              <a:pos x="233040" y="126090"/>
                            </a:cxn>
                            <a:cxn ang="0">
                              <a:pos x="233438" y="125228"/>
                            </a:cxn>
                            <a:cxn ang="0">
                              <a:pos x="229714" y="121313"/>
                            </a:cxn>
                            <a:cxn ang="0">
                              <a:pos x="229155" y="122634"/>
                            </a:cxn>
                            <a:cxn ang="0">
                              <a:pos x="228946" y="124555"/>
                            </a:cxn>
                            <a:cxn ang="0">
                              <a:pos x="228677" y="123657"/>
                            </a:cxn>
                            <a:cxn ang="0">
                              <a:pos x="228579" y="123784"/>
                            </a:cxn>
                            <a:cxn ang="0">
                              <a:pos x="228861" y="124725"/>
                            </a:cxn>
                            <a:cxn ang="0">
                              <a:pos x="228690" y="126090"/>
                            </a:cxn>
                            <a:cxn ang="0">
                              <a:pos x="229031" y="127199"/>
                            </a:cxn>
                            <a:cxn ang="0">
                              <a:pos x="229296" y="127185"/>
                            </a:cxn>
                            <a:cxn ang="0">
                              <a:pos x="229117" y="126602"/>
                            </a:cxn>
                            <a:cxn ang="0">
                              <a:pos x="229287" y="125237"/>
                            </a:cxn>
                            <a:cxn ang="0">
                              <a:pos x="229714" y="121313"/>
                            </a:cxn>
                            <a:cxn ang="0">
                              <a:pos x="236879" y="119009"/>
                            </a:cxn>
                            <a:cxn ang="0">
                              <a:pos x="237049" y="119095"/>
                            </a:cxn>
                            <a:cxn ang="0">
                              <a:pos x="236964" y="122678"/>
                            </a:cxn>
                            <a:cxn ang="0">
                              <a:pos x="237049" y="125152"/>
                            </a:cxn>
                            <a:cxn ang="0">
                              <a:pos x="236793" y="129673"/>
                            </a:cxn>
                            <a:cxn ang="0">
                              <a:pos x="236537" y="132233"/>
                            </a:cxn>
                            <a:cxn ang="0">
                              <a:pos x="235770" y="135986"/>
                            </a:cxn>
                            <a:cxn ang="0">
                              <a:pos x="235514" y="139143"/>
                            </a:cxn>
                            <a:cxn ang="0">
                              <a:pos x="234234" y="144944"/>
                            </a:cxn>
                            <a:cxn ang="0">
                              <a:pos x="233040" y="149977"/>
                            </a:cxn>
                            <a:cxn ang="0">
                              <a:pos x="230908" y="150916"/>
                            </a:cxn>
                            <a:cxn ang="0">
                              <a:pos x="231078" y="150404"/>
                            </a:cxn>
                            <a:cxn ang="0">
                              <a:pos x="231420" y="146821"/>
                            </a:cxn>
                            <a:cxn ang="0">
                              <a:pos x="232699" y="143067"/>
                            </a:cxn>
                            <a:cxn ang="0">
                              <a:pos x="233723" y="142470"/>
                            </a:cxn>
                            <a:cxn ang="0">
                              <a:pos x="233723" y="142470"/>
                            </a:cxn>
                            <a:cxn ang="0">
                              <a:pos x="234831" y="135986"/>
                            </a:cxn>
                            <a:cxn ang="0">
                              <a:pos x="235428" y="132915"/>
                            </a:cxn>
                            <a:cxn ang="0">
                              <a:pos x="235940" y="129759"/>
                            </a:cxn>
                            <a:cxn ang="0">
                              <a:pos x="236367" y="126773"/>
                            </a:cxn>
                            <a:cxn ang="0">
                              <a:pos x="236537" y="123957"/>
                            </a:cxn>
                            <a:cxn ang="0">
                              <a:pos x="236623" y="121569"/>
                            </a:cxn>
                            <a:cxn ang="0">
                              <a:pos x="236793" y="120289"/>
                            </a:cxn>
                            <a:cxn ang="0">
                              <a:pos x="236879" y="119009"/>
                            </a:cxn>
                            <a:cxn ang="0">
                              <a:pos x="12013" y="79453"/>
                            </a:cxn>
                            <a:cxn ang="0">
                              <a:pos x="12055" y="79475"/>
                            </a:cxn>
                            <a:cxn ang="0">
                              <a:pos x="12059" y="79463"/>
                            </a:cxn>
                            <a:cxn ang="0">
                              <a:pos x="17159" y="67225"/>
                            </a:cxn>
                            <a:cxn ang="0">
                              <a:pos x="15283" y="70723"/>
                            </a:cxn>
                            <a:cxn ang="0">
                              <a:pos x="13747" y="72003"/>
                            </a:cxn>
                            <a:cxn ang="0">
                              <a:pos x="13744" y="72085"/>
                            </a:cxn>
                            <a:cxn ang="0">
                              <a:pos x="13595" y="75350"/>
                            </a:cxn>
                            <a:cxn ang="0">
                              <a:pos x="13599" y="75343"/>
                            </a:cxn>
                            <a:cxn ang="0">
                              <a:pos x="13747" y="72088"/>
                            </a:cxn>
                            <a:cxn ang="0">
                              <a:pos x="15283" y="70808"/>
                            </a:cxn>
                            <a:cxn ang="0">
                              <a:pos x="17159" y="67311"/>
                            </a:cxn>
                            <a:cxn ang="0">
                              <a:pos x="17223" y="67353"/>
                            </a:cxn>
                            <a:cxn ang="0">
                              <a:pos x="17255" y="67289"/>
                            </a:cxn>
                            <a:cxn ang="0">
                              <a:pos x="18183" y="59803"/>
                            </a:cxn>
                            <a:cxn ang="0">
                              <a:pos x="16988" y="60656"/>
                            </a:cxn>
                            <a:cxn ang="0">
                              <a:pos x="15197" y="64410"/>
                            </a:cxn>
                            <a:cxn ang="0">
                              <a:pos x="15607" y="64738"/>
                            </a:cxn>
                            <a:cxn ang="0">
                              <a:pos x="15620" y="64680"/>
                            </a:cxn>
                            <a:cxn ang="0">
                              <a:pos x="15283" y="64410"/>
                            </a:cxn>
                            <a:cxn ang="0">
                              <a:pos x="17074" y="60656"/>
                            </a:cxn>
                            <a:cxn ang="0">
                              <a:pos x="18131" y="59901"/>
                            </a:cxn>
                            <a:cxn ang="0">
                              <a:pos x="24750" y="54941"/>
                            </a:cxn>
                            <a:cxn ang="0">
                              <a:pos x="24643" y="55027"/>
                            </a:cxn>
                            <a:cxn ang="0">
                              <a:pos x="24185" y="56785"/>
                            </a:cxn>
                            <a:cxn ang="0">
                              <a:pos x="23897" y="57671"/>
                            </a:cxn>
                            <a:cxn ang="0">
                              <a:pos x="16050" y="72003"/>
                            </a:cxn>
                            <a:cxn ang="0">
                              <a:pos x="14941" y="75501"/>
                            </a:cxn>
                            <a:cxn ang="0">
                              <a:pos x="13918" y="79084"/>
                            </a:cxn>
                            <a:cxn ang="0">
                              <a:pos x="11700" y="86591"/>
                            </a:cxn>
                            <a:cxn ang="0">
                              <a:pos x="10250" y="91710"/>
                            </a:cxn>
                            <a:cxn ang="0">
                              <a:pos x="9568" y="95549"/>
                            </a:cxn>
                            <a:cxn ang="0">
                              <a:pos x="9227" y="97511"/>
                            </a:cxn>
                            <a:cxn ang="0">
                              <a:pos x="8971" y="99473"/>
                            </a:cxn>
                            <a:cxn ang="0">
                              <a:pos x="8203" y="104762"/>
                            </a:cxn>
                            <a:cxn ang="0">
                              <a:pos x="7947" y="108004"/>
                            </a:cxn>
                            <a:cxn ang="0">
                              <a:pos x="8374" y="111417"/>
                            </a:cxn>
                            <a:cxn ang="0">
                              <a:pos x="8574" y="109557"/>
                            </a:cxn>
                            <a:cxn ang="0">
                              <a:pos x="8544" y="108943"/>
                            </a:cxn>
                            <a:cxn ang="0">
                              <a:pos x="8885" y="105360"/>
                            </a:cxn>
                            <a:cxn ang="0">
                              <a:pos x="9653" y="100070"/>
                            </a:cxn>
                            <a:cxn ang="0">
                              <a:pos x="10262" y="99339"/>
                            </a:cxn>
                            <a:cxn ang="0">
                              <a:pos x="11146" y="93422"/>
                            </a:cxn>
                            <a:cxn ang="0">
                              <a:pos x="11103" y="92392"/>
                            </a:cxn>
                            <a:cxn ang="0">
                              <a:pos x="11946" y="89976"/>
                            </a:cxn>
                            <a:cxn ang="0">
                              <a:pos x="12447" y="87947"/>
                            </a:cxn>
                            <a:cxn ang="0">
                              <a:pos x="12297" y="88297"/>
                            </a:cxn>
                            <a:cxn ang="0">
                              <a:pos x="11785" y="88127"/>
                            </a:cxn>
                            <a:cxn ang="0">
                              <a:pos x="10506" y="91795"/>
                            </a:cxn>
                            <a:cxn ang="0">
                              <a:pos x="10591" y="93843"/>
                            </a:cxn>
                            <a:cxn ang="0">
                              <a:pos x="9994" y="97767"/>
                            </a:cxn>
                            <a:cxn ang="0">
                              <a:pos x="9909" y="98449"/>
                            </a:cxn>
                            <a:cxn ang="0">
                              <a:pos x="9056" y="99473"/>
                            </a:cxn>
                            <a:cxn ang="0">
                              <a:pos x="9312" y="97511"/>
                            </a:cxn>
                            <a:cxn ang="0">
                              <a:pos x="9653" y="95549"/>
                            </a:cxn>
                            <a:cxn ang="0">
                              <a:pos x="10335" y="91710"/>
                            </a:cxn>
                            <a:cxn ang="0">
                              <a:pos x="11785" y="86591"/>
                            </a:cxn>
                            <a:cxn ang="0">
                              <a:pos x="14003" y="79084"/>
                            </a:cxn>
                            <a:cxn ang="0">
                              <a:pos x="15027" y="75501"/>
                            </a:cxn>
                            <a:cxn ang="0">
                              <a:pos x="16135" y="72003"/>
                            </a:cxn>
                            <a:cxn ang="0">
                              <a:pos x="23983" y="57671"/>
                            </a:cxn>
                            <a:cxn ang="0">
                              <a:pos x="24750" y="54941"/>
                            </a:cxn>
                            <a:cxn ang="0">
                              <a:pos x="26286" y="46409"/>
                            </a:cxn>
                            <a:cxn ang="0">
                              <a:pos x="26286" y="46409"/>
                            </a:cxn>
                            <a:cxn ang="0">
                              <a:pos x="26712" y="46751"/>
                            </a:cxn>
                            <a:cxn ang="0">
                              <a:pos x="26712" y="46751"/>
                            </a:cxn>
                            <a:cxn ang="0">
                              <a:pos x="41655" y="34263"/>
                            </a:cxn>
                            <a:cxn ang="0">
                              <a:pos x="41639" y="34276"/>
                            </a:cxn>
                            <a:cxn ang="0">
                              <a:pos x="41589" y="34333"/>
                            </a:cxn>
                            <a:cxn ang="0">
                              <a:pos x="40892" y="35063"/>
                            </a:cxn>
                            <a:cxn ang="0">
                              <a:pos x="40716" y="35319"/>
                            </a:cxn>
                            <a:cxn ang="0">
                              <a:pos x="40601" y="35449"/>
                            </a:cxn>
                            <a:cxn ang="0">
                              <a:pos x="40103" y="36172"/>
                            </a:cxn>
                            <a:cxn ang="0">
                              <a:pos x="34900" y="42314"/>
                            </a:cxn>
                            <a:cxn ang="0">
                              <a:pos x="33450" y="44021"/>
                            </a:cxn>
                            <a:cxn ang="0">
                              <a:pos x="32000" y="45812"/>
                            </a:cxn>
                            <a:cxn ang="0">
                              <a:pos x="25591" y="52897"/>
                            </a:cxn>
                            <a:cxn ang="0">
                              <a:pos x="32086" y="45727"/>
                            </a:cxn>
                            <a:cxn ang="0">
                              <a:pos x="33536" y="43935"/>
                            </a:cxn>
                            <a:cxn ang="0">
                              <a:pos x="34986" y="42229"/>
                            </a:cxn>
                            <a:cxn ang="0">
                              <a:pos x="40189" y="36087"/>
                            </a:cxn>
                            <a:cxn ang="0">
                              <a:pos x="40716" y="35319"/>
                            </a:cxn>
                            <a:cxn ang="0">
                              <a:pos x="41589" y="34333"/>
                            </a:cxn>
                            <a:cxn ang="0">
                              <a:pos x="43820" y="28381"/>
                            </a:cxn>
                            <a:cxn ang="0">
                              <a:pos x="43084" y="28637"/>
                            </a:cxn>
                            <a:cxn ang="0">
                              <a:pos x="42537" y="28840"/>
                            </a:cxn>
                            <a:cxn ang="0">
                              <a:pos x="42406" y="29006"/>
                            </a:cxn>
                            <a:cxn ang="0">
                              <a:pos x="41468" y="29859"/>
                            </a:cxn>
                            <a:cxn ang="0">
                              <a:pos x="39080" y="31395"/>
                            </a:cxn>
                            <a:cxn ang="0">
                              <a:pos x="37459" y="33186"/>
                            </a:cxn>
                            <a:cxn ang="0">
                              <a:pos x="35924" y="34978"/>
                            </a:cxn>
                            <a:cxn ang="0">
                              <a:pos x="34900" y="35916"/>
                            </a:cxn>
                            <a:cxn ang="0">
                              <a:pos x="34866" y="35873"/>
                            </a:cxn>
                            <a:cxn ang="0">
                              <a:pos x="33898" y="37036"/>
                            </a:cxn>
                            <a:cxn ang="0">
                              <a:pos x="32256" y="39073"/>
                            </a:cxn>
                            <a:cxn ang="0">
                              <a:pos x="29612" y="41973"/>
                            </a:cxn>
                            <a:cxn ang="0">
                              <a:pos x="30039" y="42485"/>
                            </a:cxn>
                            <a:cxn ang="0">
                              <a:pos x="30047" y="42478"/>
                            </a:cxn>
                            <a:cxn ang="0">
                              <a:pos x="29697" y="42058"/>
                            </a:cxn>
                            <a:cxn ang="0">
                              <a:pos x="32341" y="39158"/>
                            </a:cxn>
                            <a:cxn ang="0">
                              <a:pos x="34986" y="35916"/>
                            </a:cxn>
                            <a:cxn ang="0">
                              <a:pos x="36009" y="34978"/>
                            </a:cxn>
                            <a:cxn ang="0">
                              <a:pos x="37544" y="33186"/>
                            </a:cxn>
                            <a:cxn ang="0">
                              <a:pos x="39165" y="31395"/>
                            </a:cxn>
                            <a:cxn ang="0">
                              <a:pos x="41553" y="29859"/>
                            </a:cxn>
                            <a:cxn ang="0">
                              <a:pos x="42492" y="29006"/>
                            </a:cxn>
                            <a:cxn ang="0">
                              <a:pos x="43515" y="28622"/>
                            </a:cxn>
                            <a:cxn ang="0">
                              <a:pos x="43838" y="28522"/>
                            </a:cxn>
                            <a:cxn ang="0">
                              <a:pos x="167363" y="12967"/>
                            </a:cxn>
                            <a:cxn ang="0">
                              <a:pos x="171713" y="14929"/>
                            </a:cxn>
                            <a:cxn ang="0">
                              <a:pos x="173590" y="16465"/>
                            </a:cxn>
                            <a:cxn ang="0">
                              <a:pos x="169410" y="14418"/>
                            </a:cxn>
                            <a:cxn ang="0">
                              <a:pos x="167363" y="12967"/>
                            </a:cxn>
                            <a:cxn ang="0">
                              <a:pos x="153204" y="6740"/>
                            </a:cxn>
                            <a:cxn ang="0">
                              <a:pos x="156616" y="7507"/>
                            </a:cxn>
                            <a:cxn ang="0">
                              <a:pos x="161393" y="9896"/>
                            </a:cxn>
                            <a:cxn ang="0">
                              <a:pos x="153204" y="6740"/>
                            </a:cxn>
                            <a:cxn ang="0">
                              <a:pos x="101857" y="6174"/>
                            </a:cxn>
                            <a:cxn ang="0">
                              <a:pos x="100066" y="6398"/>
                            </a:cxn>
                            <a:cxn ang="0">
                              <a:pos x="96227" y="6910"/>
                            </a:cxn>
                            <a:cxn ang="0">
                              <a:pos x="92474" y="7763"/>
                            </a:cxn>
                            <a:cxn ang="0">
                              <a:pos x="90854" y="8275"/>
                            </a:cxn>
                            <a:cxn ang="0">
                              <a:pos x="88977" y="8787"/>
                            </a:cxn>
                            <a:cxn ang="0">
                              <a:pos x="84871" y="9594"/>
                            </a:cxn>
                            <a:cxn ang="0">
                              <a:pos x="84115" y="9896"/>
                            </a:cxn>
                            <a:cxn ang="0">
                              <a:pos x="78913" y="11688"/>
                            </a:cxn>
                            <a:cxn ang="0">
                              <a:pos x="73795" y="13735"/>
                            </a:cxn>
                            <a:cxn ang="0">
                              <a:pos x="70212" y="15356"/>
                            </a:cxn>
                            <a:cxn ang="0">
                              <a:pos x="67824" y="16294"/>
                            </a:cxn>
                            <a:cxn ang="0">
                              <a:pos x="61939" y="19024"/>
                            </a:cxn>
                            <a:cxn ang="0">
                              <a:pos x="59124" y="20816"/>
                            </a:cxn>
                            <a:cxn ang="0">
                              <a:pos x="56395" y="22607"/>
                            </a:cxn>
                            <a:cxn ang="0">
                              <a:pos x="52045" y="25849"/>
                            </a:cxn>
                            <a:cxn ang="0">
                              <a:pos x="47950" y="29091"/>
                            </a:cxn>
                            <a:cxn ang="0">
                              <a:pos x="44032" y="32510"/>
                            </a:cxn>
                            <a:cxn ang="0">
                              <a:pos x="44368" y="32930"/>
                            </a:cxn>
                            <a:cxn ang="0">
                              <a:pos x="45200" y="32360"/>
                            </a:cxn>
                            <a:cxn ang="0">
                              <a:pos x="45908" y="31832"/>
                            </a:cxn>
                            <a:cxn ang="0">
                              <a:pos x="48462" y="29603"/>
                            </a:cxn>
                            <a:cxn ang="0">
                              <a:pos x="52556" y="26361"/>
                            </a:cxn>
                            <a:cxn ang="0">
                              <a:pos x="56906" y="23119"/>
                            </a:cxn>
                            <a:cxn ang="0">
                              <a:pos x="59636" y="21328"/>
                            </a:cxn>
                            <a:cxn ang="0">
                              <a:pos x="62451" y="19536"/>
                            </a:cxn>
                            <a:cxn ang="0">
                              <a:pos x="68336" y="16806"/>
                            </a:cxn>
                            <a:cxn ang="0">
                              <a:pos x="70639" y="15612"/>
                            </a:cxn>
                            <a:cxn ang="0">
                              <a:pos x="74221" y="13991"/>
                            </a:cxn>
                            <a:cxn ang="0">
                              <a:pos x="79339" y="11944"/>
                            </a:cxn>
                            <a:cxn ang="0">
                              <a:pos x="84542" y="10152"/>
                            </a:cxn>
                            <a:cxn ang="0">
                              <a:pos x="86728" y="9723"/>
                            </a:cxn>
                            <a:cxn ang="0">
                              <a:pos x="87783" y="9362"/>
                            </a:cxn>
                            <a:cxn ang="0">
                              <a:pos x="102154" y="6261"/>
                            </a:cxn>
                            <a:cxn ang="0">
                              <a:pos x="132360" y="4340"/>
                            </a:cxn>
                            <a:cxn ang="0">
                              <a:pos x="134183" y="4521"/>
                            </a:cxn>
                            <a:cxn ang="0">
                              <a:pos x="136657" y="5375"/>
                            </a:cxn>
                            <a:cxn ang="0">
                              <a:pos x="134781" y="5119"/>
                            </a:cxn>
                            <a:cxn ang="0">
                              <a:pos x="130857" y="4351"/>
                            </a:cxn>
                            <a:cxn ang="0">
                              <a:pos x="132360" y="4340"/>
                            </a:cxn>
                            <a:cxn ang="0">
                              <a:pos x="142287" y="3668"/>
                            </a:cxn>
                            <a:cxn ang="0">
                              <a:pos x="145784" y="3924"/>
                            </a:cxn>
                            <a:cxn ang="0">
                              <a:pos x="150048" y="5630"/>
                            </a:cxn>
                            <a:cxn ang="0">
                              <a:pos x="144760" y="4692"/>
                            </a:cxn>
                            <a:cxn ang="0">
                              <a:pos x="142287" y="3668"/>
                            </a:cxn>
                            <a:cxn ang="0">
                              <a:pos x="113755" y="3647"/>
                            </a:cxn>
                            <a:cxn ang="0">
                              <a:pos x="103904" y="4180"/>
                            </a:cxn>
                            <a:cxn ang="0">
                              <a:pos x="97080" y="5119"/>
                            </a:cxn>
                            <a:cxn ang="0">
                              <a:pos x="93839" y="5972"/>
                            </a:cxn>
                            <a:cxn ang="0">
                              <a:pos x="91024" y="6995"/>
                            </a:cxn>
                            <a:cxn ang="0">
                              <a:pos x="87101" y="7507"/>
                            </a:cxn>
                            <a:cxn ang="0">
                              <a:pos x="72259" y="13223"/>
                            </a:cxn>
                            <a:cxn ang="0">
                              <a:pos x="66886" y="15612"/>
                            </a:cxn>
                            <a:cxn ang="0">
                              <a:pos x="65265" y="16209"/>
                            </a:cxn>
                            <a:cxn ang="0">
                              <a:pos x="63815" y="16977"/>
                            </a:cxn>
                            <a:cxn ang="0">
                              <a:pos x="61086" y="18427"/>
                            </a:cxn>
                            <a:cxn ang="0">
                              <a:pos x="56821" y="20645"/>
                            </a:cxn>
                            <a:cxn ang="0">
                              <a:pos x="53580" y="23205"/>
                            </a:cxn>
                            <a:cxn ang="0">
                              <a:pos x="44197" y="30541"/>
                            </a:cxn>
                            <a:cxn ang="0">
                              <a:pos x="42237" y="32247"/>
                            </a:cxn>
                            <a:cxn ang="0">
                              <a:pos x="40319" y="33999"/>
                            </a:cxn>
                            <a:cxn ang="0">
                              <a:pos x="40359" y="34039"/>
                            </a:cxn>
                            <a:cxn ang="0">
                              <a:pos x="25603" y="51357"/>
                            </a:cxn>
                            <a:cxn ang="0">
                              <a:pos x="22618" y="55452"/>
                            </a:cxn>
                            <a:cxn ang="0">
                              <a:pos x="21253" y="57926"/>
                            </a:cxn>
                            <a:cxn ang="0">
                              <a:pos x="19888" y="60230"/>
                            </a:cxn>
                            <a:cxn ang="0">
                              <a:pos x="17330" y="65007"/>
                            </a:cxn>
                            <a:cxn ang="0">
                              <a:pos x="14546" y="69394"/>
                            </a:cxn>
                            <a:cxn ang="0">
                              <a:pos x="14515" y="69529"/>
                            </a:cxn>
                            <a:cxn ang="0">
                              <a:pos x="13577" y="72088"/>
                            </a:cxn>
                            <a:cxn ang="0">
                              <a:pos x="12894" y="73282"/>
                            </a:cxn>
                            <a:cxn ang="0">
                              <a:pos x="12724" y="73453"/>
                            </a:cxn>
                            <a:cxn ang="0">
                              <a:pos x="11967" y="75970"/>
                            </a:cxn>
                            <a:cxn ang="0">
                              <a:pos x="11785" y="77463"/>
                            </a:cxn>
                            <a:cxn ang="0">
                              <a:pos x="11615" y="79595"/>
                            </a:cxn>
                            <a:cxn ang="0">
                              <a:pos x="10421" y="83093"/>
                            </a:cxn>
                            <a:cxn ang="0">
                              <a:pos x="9312" y="86591"/>
                            </a:cxn>
                            <a:cxn ang="0">
                              <a:pos x="8118" y="91710"/>
                            </a:cxn>
                            <a:cxn ang="0">
                              <a:pos x="7435" y="96402"/>
                            </a:cxn>
                            <a:cxn ang="0">
                              <a:pos x="7009" y="101094"/>
                            </a:cxn>
                            <a:cxn ang="0">
                              <a:pos x="7606" y="97852"/>
                            </a:cxn>
                            <a:cxn ang="0">
                              <a:pos x="7661" y="97585"/>
                            </a:cxn>
                            <a:cxn ang="0">
                              <a:pos x="7777" y="96317"/>
                            </a:cxn>
                            <a:cxn ang="0">
                              <a:pos x="8459" y="91624"/>
                            </a:cxn>
                            <a:cxn ang="0">
                              <a:pos x="8673" y="91696"/>
                            </a:cxn>
                            <a:cxn ang="0">
                              <a:pos x="8691" y="91616"/>
                            </a:cxn>
                            <a:cxn ang="0">
                              <a:pos x="8459" y="91539"/>
                            </a:cxn>
                            <a:cxn ang="0">
                              <a:pos x="9653" y="86420"/>
                            </a:cxn>
                            <a:cxn ang="0">
                              <a:pos x="10762" y="82923"/>
                            </a:cxn>
                            <a:cxn ang="0">
                              <a:pos x="11951" y="79441"/>
                            </a:cxn>
                            <a:cxn ang="0">
                              <a:pos x="11871" y="79425"/>
                            </a:cxn>
                            <a:cxn ang="0">
                              <a:pos x="12041" y="77292"/>
                            </a:cxn>
                            <a:cxn ang="0">
                              <a:pos x="12980" y="73282"/>
                            </a:cxn>
                            <a:cxn ang="0">
                              <a:pos x="13662" y="72088"/>
                            </a:cxn>
                            <a:cxn ang="0">
                              <a:pos x="13685" y="72026"/>
                            </a:cxn>
                            <a:cxn ang="0">
                              <a:pos x="14600" y="69529"/>
                            </a:cxn>
                            <a:cxn ang="0">
                              <a:pos x="17415" y="65093"/>
                            </a:cxn>
                            <a:cxn ang="0">
                              <a:pos x="19974" y="60315"/>
                            </a:cxn>
                            <a:cxn ang="0">
                              <a:pos x="21338" y="58012"/>
                            </a:cxn>
                            <a:cxn ang="0">
                              <a:pos x="22703" y="55538"/>
                            </a:cxn>
                            <a:cxn ang="0">
                              <a:pos x="25689" y="51443"/>
                            </a:cxn>
                            <a:cxn ang="0">
                              <a:pos x="40445" y="34125"/>
                            </a:cxn>
                            <a:cxn ang="0">
                              <a:pos x="44368" y="30541"/>
                            </a:cxn>
                            <a:cxn ang="0">
                              <a:pos x="53751" y="23205"/>
                            </a:cxn>
                            <a:cxn ang="0">
                              <a:pos x="56992" y="20645"/>
                            </a:cxn>
                            <a:cxn ang="0">
                              <a:pos x="61256" y="18427"/>
                            </a:cxn>
                            <a:cxn ang="0">
                              <a:pos x="63986" y="16977"/>
                            </a:cxn>
                            <a:cxn ang="0">
                              <a:pos x="65436" y="16209"/>
                            </a:cxn>
                            <a:cxn ang="0">
                              <a:pos x="67057" y="15612"/>
                            </a:cxn>
                            <a:cxn ang="0">
                              <a:pos x="72430" y="13223"/>
                            </a:cxn>
                            <a:cxn ang="0">
                              <a:pos x="87271" y="7507"/>
                            </a:cxn>
                            <a:cxn ang="0">
                              <a:pos x="91195" y="6996"/>
                            </a:cxn>
                            <a:cxn ang="0">
                              <a:pos x="94010" y="5972"/>
                            </a:cxn>
                            <a:cxn ang="0">
                              <a:pos x="97251" y="5119"/>
                            </a:cxn>
                            <a:cxn ang="0">
                              <a:pos x="104074" y="4180"/>
                            </a:cxn>
                            <a:cxn ang="0">
                              <a:pos x="113926" y="3679"/>
                            </a:cxn>
                            <a:cxn ang="0">
                              <a:pos x="121844" y="3945"/>
                            </a:cxn>
                            <a:cxn ang="0">
                              <a:pos x="125739" y="0"/>
                            </a:cxn>
                            <a:cxn ang="0">
                              <a:pos x="129748" y="256"/>
                            </a:cxn>
                            <a:cxn ang="0">
                              <a:pos x="133842" y="682"/>
                            </a:cxn>
                            <a:cxn ang="0">
                              <a:pos x="136572" y="1365"/>
                            </a:cxn>
                            <a:cxn ang="0">
                              <a:pos x="138363" y="2218"/>
                            </a:cxn>
                            <a:cxn ang="0">
                              <a:pos x="140581" y="1791"/>
                            </a:cxn>
                            <a:cxn ang="0">
                              <a:pos x="143907" y="2559"/>
                            </a:cxn>
                            <a:cxn ang="0">
                              <a:pos x="145954" y="3156"/>
                            </a:cxn>
                            <a:cxn ang="0">
                              <a:pos x="145869" y="3242"/>
                            </a:cxn>
                            <a:cxn ang="0">
                              <a:pos x="145784" y="3839"/>
                            </a:cxn>
                            <a:cxn ang="0">
                              <a:pos x="142287" y="3583"/>
                            </a:cxn>
                            <a:cxn ang="0">
                              <a:pos x="141092" y="3242"/>
                            </a:cxn>
                            <a:cxn ang="0">
                              <a:pos x="139898" y="2986"/>
                            </a:cxn>
                            <a:cxn ang="0">
                              <a:pos x="137595" y="2474"/>
                            </a:cxn>
                            <a:cxn ang="0">
                              <a:pos x="135292" y="1962"/>
                            </a:cxn>
                            <a:cxn ang="0">
                              <a:pos x="132904" y="1621"/>
                            </a:cxn>
                            <a:cxn ang="0">
                              <a:pos x="130260" y="1621"/>
                            </a:cxn>
                            <a:cxn ang="0">
                              <a:pos x="128128" y="1621"/>
                            </a:cxn>
                            <a:cxn ang="0">
                              <a:pos x="124801" y="1621"/>
                            </a:cxn>
                            <a:cxn ang="0">
                              <a:pos x="124645" y="1571"/>
                            </a:cxn>
                            <a:cxn ang="0">
                              <a:pos x="123180" y="2303"/>
                            </a:cxn>
                            <a:cxn ang="0">
                              <a:pos x="123692" y="3156"/>
                            </a:cxn>
                            <a:cxn ang="0">
                              <a:pos x="128810" y="4180"/>
                            </a:cxn>
                            <a:cxn ang="0">
                              <a:pos x="126533" y="4220"/>
                            </a:cxn>
                            <a:cxn ang="0">
                              <a:pos x="126571" y="4223"/>
                            </a:cxn>
                            <a:cxn ang="0">
                              <a:pos x="128981" y="4180"/>
                            </a:cxn>
                            <a:cxn ang="0">
                              <a:pos x="131028" y="4436"/>
                            </a:cxn>
                            <a:cxn ang="0">
                              <a:pos x="134951" y="5204"/>
                            </a:cxn>
                            <a:cxn ang="0">
                              <a:pos x="136828" y="5460"/>
                            </a:cxn>
                            <a:cxn ang="0">
                              <a:pos x="139984" y="6142"/>
                            </a:cxn>
                            <a:cxn ang="0">
                              <a:pos x="143225" y="6825"/>
                            </a:cxn>
                            <a:cxn ang="0">
                              <a:pos x="146381" y="7593"/>
                            </a:cxn>
                            <a:cxn ang="0">
                              <a:pos x="149537" y="8531"/>
                            </a:cxn>
                            <a:cxn ang="0">
                              <a:pos x="151072" y="8958"/>
                            </a:cxn>
                            <a:cxn ang="0">
                              <a:pos x="152607" y="9470"/>
                            </a:cxn>
                            <a:cxn ang="0">
                              <a:pos x="152627" y="9488"/>
                            </a:cxn>
                            <a:cxn ang="0">
                              <a:pos x="153728" y="9677"/>
                            </a:cxn>
                            <a:cxn ang="0">
                              <a:pos x="156396" y="10669"/>
                            </a:cxn>
                            <a:cxn ang="0">
                              <a:pos x="156769" y="11234"/>
                            </a:cxn>
                            <a:cxn ang="0">
                              <a:pos x="156872" y="11261"/>
                            </a:cxn>
                            <a:cxn ang="0">
                              <a:pos x="159260" y="12199"/>
                            </a:cxn>
                            <a:cxn ang="0">
                              <a:pos x="161307" y="13053"/>
                            </a:cxn>
                            <a:cxn ang="0">
                              <a:pos x="163354" y="13991"/>
                            </a:cxn>
                            <a:cxn ang="0">
                              <a:pos x="164890" y="14844"/>
                            </a:cxn>
                            <a:cxn ang="0">
                              <a:pos x="165913" y="15356"/>
                            </a:cxn>
                            <a:cxn ang="0">
                              <a:pos x="167022" y="15953"/>
                            </a:cxn>
                            <a:cxn ang="0">
                              <a:pos x="170775" y="18086"/>
                            </a:cxn>
                            <a:cxn ang="0">
                              <a:pos x="175552" y="21157"/>
                            </a:cxn>
                            <a:cxn ang="0">
                              <a:pos x="178025" y="22863"/>
                            </a:cxn>
                            <a:cxn ang="0">
                              <a:pos x="178097" y="22915"/>
                            </a:cxn>
                            <a:cxn ang="0">
                              <a:pos x="179361" y="23683"/>
                            </a:cxn>
                            <a:cxn ang="0">
                              <a:pos x="227496" y="114232"/>
                            </a:cxn>
                            <a:cxn ang="0">
                              <a:pos x="227460" y="114946"/>
                            </a:cxn>
                            <a:cxn ang="0">
                              <a:pos x="228434" y="115085"/>
                            </a:cxn>
                            <a:cxn ang="0">
                              <a:pos x="229372" y="115768"/>
                            </a:cxn>
                            <a:cxn ang="0">
                              <a:pos x="229799" y="118071"/>
                            </a:cxn>
                            <a:cxn ang="0">
                              <a:pos x="231420" y="120801"/>
                            </a:cxn>
                            <a:cxn ang="0">
                              <a:pos x="232102" y="120863"/>
                            </a:cxn>
                            <a:cxn ang="0">
                              <a:pos x="232102" y="120204"/>
                            </a:cxn>
                            <a:cxn ang="0">
                              <a:pos x="232795" y="118277"/>
                            </a:cxn>
                            <a:cxn ang="0">
                              <a:pos x="232784" y="117900"/>
                            </a:cxn>
                            <a:cxn ang="0">
                              <a:pos x="233467" y="115597"/>
                            </a:cxn>
                            <a:cxn ang="0">
                              <a:pos x="234405" y="115597"/>
                            </a:cxn>
                            <a:cxn ang="0">
                              <a:pos x="235855" y="114659"/>
                            </a:cxn>
                            <a:cxn ang="0">
                              <a:pos x="236025" y="118412"/>
                            </a:cxn>
                            <a:cxn ang="0">
                              <a:pos x="235599" y="120204"/>
                            </a:cxn>
                            <a:cxn ang="0">
                              <a:pos x="235087" y="121910"/>
                            </a:cxn>
                            <a:cxn ang="0">
                              <a:pos x="234831" y="124725"/>
                            </a:cxn>
                            <a:cxn ang="0">
                              <a:pos x="234746" y="126176"/>
                            </a:cxn>
                            <a:cxn ang="0">
                              <a:pos x="234576" y="127626"/>
                            </a:cxn>
                            <a:cxn ang="0">
                              <a:pos x="234212" y="127868"/>
                            </a:cxn>
                            <a:cxn ang="0">
                              <a:pos x="234234" y="127967"/>
                            </a:cxn>
                            <a:cxn ang="0">
                              <a:pos x="234583" y="127735"/>
                            </a:cxn>
                            <a:cxn ang="0">
                              <a:pos x="234746" y="126346"/>
                            </a:cxn>
                            <a:cxn ang="0">
                              <a:pos x="234831" y="124896"/>
                            </a:cxn>
                            <a:cxn ang="0">
                              <a:pos x="235087" y="122081"/>
                            </a:cxn>
                            <a:cxn ang="0">
                              <a:pos x="235599" y="120374"/>
                            </a:cxn>
                            <a:cxn ang="0">
                              <a:pos x="236025" y="118583"/>
                            </a:cxn>
                            <a:cxn ang="0">
                              <a:pos x="236708" y="119095"/>
                            </a:cxn>
                            <a:cxn ang="0">
                              <a:pos x="236623" y="120374"/>
                            </a:cxn>
                            <a:cxn ang="0">
                              <a:pos x="236452" y="121654"/>
                            </a:cxn>
                            <a:cxn ang="0">
                              <a:pos x="236367" y="124043"/>
                            </a:cxn>
                            <a:cxn ang="0">
                              <a:pos x="236196" y="126858"/>
                            </a:cxn>
                            <a:cxn ang="0">
                              <a:pos x="235770" y="129844"/>
                            </a:cxn>
                            <a:cxn ang="0">
                              <a:pos x="235258" y="133000"/>
                            </a:cxn>
                            <a:cxn ang="0">
                              <a:pos x="234661" y="136072"/>
                            </a:cxn>
                            <a:cxn ang="0">
                              <a:pos x="233552" y="142555"/>
                            </a:cxn>
                            <a:cxn ang="0">
                              <a:pos x="232528" y="143153"/>
                            </a:cxn>
                            <a:cxn ang="0">
                              <a:pos x="231249" y="146906"/>
                            </a:cxn>
                            <a:cxn ang="0">
                              <a:pos x="230908" y="150489"/>
                            </a:cxn>
                            <a:cxn ang="0">
                              <a:pos x="230737" y="151001"/>
                            </a:cxn>
                            <a:cxn ang="0">
                              <a:pos x="229287" y="154925"/>
                            </a:cxn>
                            <a:cxn ang="0">
                              <a:pos x="228861" y="155267"/>
                            </a:cxn>
                            <a:cxn ang="0">
                              <a:pos x="227070" y="159447"/>
                            </a:cxn>
                            <a:cxn ang="0">
                              <a:pos x="228946" y="155267"/>
                            </a:cxn>
                            <a:cxn ang="0">
                              <a:pos x="229372" y="154925"/>
                            </a:cxn>
                            <a:cxn ang="0">
                              <a:pos x="226643" y="162689"/>
                            </a:cxn>
                            <a:cxn ang="0">
                              <a:pos x="225193" y="163457"/>
                            </a:cxn>
                            <a:cxn ang="0">
                              <a:pos x="224892" y="164058"/>
                            </a:cxn>
                            <a:cxn ang="0">
                              <a:pos x="224937" y="164139"/>
                            </a:cxn>
                            <a:cxn ang="0">
                              <a:pos x="225278" y="163457"/>
                            </a:cxn>
                            <a:cxn ang="0">
                              <a:pos x="226728" y="162689"/>
                            </a:cxn>
                            <a:cxn ang="0">
                              <a:pos x="225705" y="165589"/>
                            </a:cxn>
                            <a:cxn ang="0">
                              <a:pos x="223828" y="169002"/>
                            </a:cxn>
                            <a:cxn ang="0">
                              <a:pos x="222890" y="170708"/>
                            </a:cxn>
                            <a:cxn ang="0">
                              <a:pos x="221867" y="172414"/>
                            </a:cxn>
                            <a:cxn ang="0">
                              <a:pos x="221099" y="173694"/>
                            </a:cxn>
                            <a:cxn ang="0">
                              <a:pos x="219990" y="176168"/>
                            </a:cxn>
                            <a:cxn ang="0">
                              <a:pos x="218796" y="178557"/>
                            </a:cxn>
                            <a:cxn ang="0">
                              <a:pos x="216920" y="181116"/>
                            </a:cxn>
                            <a:cxn ang="0">
                              <a:pos x="215043" y="183505"/>
                            </a:cxn>
                            <a:cxn ang="0">
                              <a:pos x="215121" y="183344"/>
                            </a:cxn>
                            <a:cxn ang="0">
                              <a:pos x="212996" y="186235"/>
                            </a:cxn>
                            <a:cxn ang="0">
                              <a:pos x="208390" y="191268"/>
                            </a:cxn>
                            <a:cxn ang="0">
                              <a:pos x="207483" y="192664"/>
                            </a:cxn>
                            <a:cxn ang="0">
                              <a:pos x="208390" y="191353"/>
                            </a:cxn>
                            <a:cxn ang="0">
                              <a:pos x="212996" y="186320"/>
                            </a:cxn>
                            <a:cxn ang="0">
                              <a:pos x="209499" y="191609"/>
                            </a:cxn>
                            <a:cxn ang="0">
                              <a:pos x="207697" y="193497"/>
                            </a:cxn>
                            <a:cxn ang="0">
                              <a:pos x="206250" y="194560"/>
                            </a:cxn>
                            <a:cxn ang="0">
                              <a:pos x="206172" y="194681"/>
                            </a:cxn>
                            <a:cxn ang="0">
                              <a:pos x="205268" y="195376"/>
                            </a:cxn>
                            <a:cxn ang="0">
                              <a:pos x="205234" y="195619"/>
                            </a:cxn>
                            <a:cxn ang="0">
                              <a:pos x="201225" y="199714"/>
                            </a:cxn>
                            <a:cxn ang="0">
                              <a:pos x="196960" y="203638"/>
                            </a:cxn>
                            <a:cxn ang="0">
                              <a:pos x="196763" y="203781"/>
                            </a:cxn>
                            <a:cxn ang="0">
                              <a:pos x="195340" y="205600"/>
                            </a:cxn>
                            <a:cxn ang="0">
                              <a:pos x="191928" y="208160"/>
                            </a:cxn>
                            <a:cxn ang="0">
                              <a:pos x="188739" y="210552"/>
                            </a:cxn>
                            <a:cxn ang="0">
                              <a:pos x="188728" y="210566"/>
                            </a:cxn>
                            <a:cxn ang="0">
                              <a:pos x="191928" y="208245"/>
                            </a:cxn>
                            <a:cxn ang="0">
                              <a:pos x="195340" y="205686"/>
                            </a:cxn>
                            <a:cxn ang="0">
                              <a:pos x="192525" y="208501"/>
                            </a:cxn>
                            <a:cxn ang="0">
                              <a:pos x="190233" y="209994"/>
                            </a:cxn>
                            <a:cxn ang="0">
                              <a:pos x="188647" y="210664"/>
                            </a:cxn>
                            <a:cxn ang="0">
                              <a:pos x="188602" y="210719"/>
                            </a:cxn>
                            <a:cxn ang="0">
                              <a:pos x="186896" y="211828"/>
                            </a:cxn>
                            <a:cxn ang="0">
                              <a:pos x="186253" y="212126"/>
                            </a:cxn>
                            <a:cxn ang="0">
                              <a:pos x="184635" y="213438"/>
                            </a:cxn>
                            <a:cxn ang="0">
                              <a:pos x="183057" y="214558"/>
                            </a:cxn>
                            <a:cxn ang="0">
                              <a:pos x="180669" y="216094"/>
                            </a:cxn>
                            <a:cxn ang="0">
                              <a:pos x="179902" y="216179"/>
                            </a:cxn>
                            <a:cxn ang="0">
                              <a:pos x="179048" y="216558"/>
                            </a:cxn>
                            <a:cxn ang="0">
                              <a:pos x="178916" y="216659"/>
                            </a:cxn>
                            <a:cxn ang="0">
                              <a:pos x="179987" y="216264"/>
                            </a:cxn>
                            <a:cxn ang="0">
                              <a:pos x="180755" y="216179"/>
                            </a:cxn>
                            <a:cxn ang="0">
                              <a:pos x="177684" y="218482"/>
                            </a:cxn>
                            <a:cxn ang="0">
                              <a:pos x="175722" y="219506"/>
                            </a:cxn>
                            <a:cxn ang="0">
                              <a:pos x="173760" y="220445"/>
                            </a:cxn>
                            <a:cxn ang="0">
                              <a:pos x="172375" y="220653"/>
                            </a:cxn>
                            <a:cxn ang="0">
                              <a:pos x="172140" y="220786"/>
                            </a:cxn>
                            <a:cxn ang="0">
                              <a:pos x="165657" y="223601"/>
                            </a:cxn>
                            <a:cxn ang="0">
                              <a:pos x="165327" y="223676"/>
                            </a:cxn>
                            <a:cxn ang="0">
                              <a:pos x="163354" y="224966"/>
                            </a:cxn>
                            <a:cxn ang="0">
                              <a:pos x="164463" y="225307"/>
                            </a:cxn>
                            <a:cxn ang="0">
                              <a:pos x="160369" y="227099"/>
                            </a:cxn>
                            <a:cxn ang="0">
                              <a:pos x="160710" y="225905"/>
                            </a:cxn>
                            <a:cxn ang="0">
                              <a:pos x="159345" y="226416"/>
                            </a:cxn>
                            <a:cxn ang="0">
                              <a:pos x="158066" y="226843"/>
                            </a:cxn>
                            <a:cxn ang="0">
                              <a:pos x="155422" y="227696"/>
                            </a:cxn>
                            <a:cxn ang="0">
                              <a:pos x="155069" y="227272"/>
                            </a:cxn>
                            <a:cxn ang="0">
                              <a:pos x="153801" y="227525"/>
                            </a:cxn>
                            <a:cxn ang="0">
                              <a:pos x="152266" y="227867"/>
                            </a:cxn>
                            <a:cxn ang="0">
                              <a:pos x="149110" y="228635"/>
                            </a:cxn>
                            <a:cxn ang="0">
                              <a:pos x="149006" y="228683"/>
                            </a:cxn>
                            <a:cxn ang="0">
                              <a:pos x="152010" y="227952"/>
                            </a:cxn>
                            <a:cxn ang="0">
                              <a:pos x="153545" y="227611"/>
                            </a:cxn>
                            <a:cxn ang="0">
                              <a:pos x="154825" y="227355"/>
                            </a:cxn>
                            <a:cxn ang="0">
                              <a:pos x="155337" y="227781"/>
                            </a:cxn>
                            <a:cxn ang="0">
                              <a:pos x="157981" y="226928"/>
                            </a:cxn>
                            <a:cxn ang="0">
                              <a:pos x="159260" y="226502"/>
                            </a:cxn>
                            <a:cxn ang="0">
                              <a:pos x="160625" y="225990"/>
                            </a:cxn>
                            <a:cxn ang="0">
                              <a:pos x="160284" y="227184"/>
                            </a:cxn>
                            <a:cxn ang="0">
                              <a:pos x="156701" y="228890"/>
                            </a:cxn>
                            <a:cxn ang="0">
                              <a:pos x="156526" y="228841"/>
                            </a:cxn>
                            <a:cxn ang="0">
                              <a:pos x="154057" y="229829"/>
                            </a:cxn>
                            <a:cxn ang="0">
                              <a:pos x="152010" y="230426"/>
                            </a:cxn>
                            <a:cxn ang="0">
                              <a:pos x="148940" y="231194"/>
                            </a:cxn>
                            <a:cxn ang="0">
                              <a:pos x="147671" y="231087"/>
                            </a:cxn>
                            <a:cxn ang="0">
                              <a:pos x="145017" y="231604"/>
                            </a:cxn>
                            <a:cxn ang="0">
                              <a:pos x="144931" y="231791"/>
                            </a:cxn>
                            <a:cxn ang="0">
                              <a:pos x="137851" y="233156"/>
                            </a:cxn>
                            <a:cxn ang="0">
                              <a:pos x="136231" y="232729"/>
                            </a:cxn>
                            <a:cxn ang="0">
                              <a:pos x="134866" y="232729"/>
                            </a:cxn>
                            <a:cxn ang="0">
                              <a:pos x="132478" y="233497"/>
                            </a:cxn>
                            <a:cxn ang="0">
                              <a:pos x="130345" y="233668"/>
                            </a:cxn>
                            <a:cxn ang="0">
                              <a:pos x="128213" y="233753"/>
                            </a:cxn>
                            <a:cxn ang="0">
                              <a:pos x="127981" y="233654"/>
                            </a:cxn>
                            <a:cxn ang="0">
                              <a:pos x="126038" y="233998"/>
                            </a:cxn>
                            <a:cxn ang="0">
                              <a:pos x="123692" y="233583"/>
                            </a:cxn>
                            <a:cxn ang="0">
                              <a:pos x="123778" y="233497"/>
                            </a:cxn>
                            <a:cxn ang="0">
                              <a:pos x="124204" y="232900"/>
                            </a:cxn>
                            <a:cxn ang="0">
                              <a:pos x="122242" y="232644"/>
                            </a:cxn>
                            <a:cxn ang="0">
                              <a:pos x="123180" y="232132"/>
                            </a:cxn>
                            <a:cxn ang="0">
                              <a:pos x="125995" y="232047"/>
                            </a:cxn>
                            <a:cxn ang="0">
                              <a:pos x="128725" y="231962"/>
                            </a:cxn>
                            <a:cxn ang="0">
                              <a:pos x="132648" y="232047"/>
                            </a:cxn>
                            <a:cxn ang="0">
                              <a:pos x="135378" y="231791"/>
                            </a:cxn>
                            <a:cxn ang="0">
                              <a:pos x="140495" y="230682"/>
                            </a:cxn>
                            <a:cxn ang="0">
                              <a:pos x="143907" y="229914"/>
                            </a:cxn>
                            <a:cxn ang="0">
                              <a:pos x="146466" y="229829"/>
                            </a:cxn>
                            <a:cxn ang="0">
                              <a:pos x="146644" y="229746"/>
                            </a:cxn>
                            <a:cxn ang="0">
                              <a:pos x="144163" y="229829"/>
                            </a:cxn>
                            <a:cxn ang="0">
                              <a:pos x="140751" y="230597"/>
                            </a:cxn>
                            <a:cxn ang="0">
                              <a:pos x="135634" y="231706"/>
                            </a:cxn>
                            <a:cxn ang="0">
                              <a:pos x="132904" y="231962"/>
                            </a:cxn>
                            <a:cxn ang="0">
                              <a:pos x="128981" y="231876"/>
                            </a:cxn>
                            <a:cxn ang="0">
                              <a:pos x="126251" y="231962"/>
                            </a:cxn>
                            <a:cxn ang="0">
                              <a:pos x="123436" y="232047"/>
                            </a:cxn>
                            <a:cxn ang="0">
                              <a:pos x="123522" y="231706"/>
                            </a:cxn>
                            <a:cxn ang="0">
                              <a:pos x="124119" y="230853"/>
                            </a:cxn>
                            <a:cxn ang="0">
                              <a:pos x="150389" y="226502"/>
                            </a:cxn>
                            <a:cxn ang="0">
                              <a:pos x="168216" y="219762"/>
                            </a:cxn>
                            <a:cxn ang="0">
                              <a:pos x="172907" y="217288"/>
                            </a:cxn>
                            <a:cxn ang="0">
                              <a:pos x="175552" y="215923"/>
                            </a:cxn>
                            <a:cxn ang="0">
                              <a:pos x="178281" y="214473"/>
                            </a:cxn>
                            <a:cxn ang="0">
                              <a:pos x="183399" y="211402"/>
                            </a:cxn>
                            <a:cxn ang="0">
                              <a:pos x="187493" y="208245"/>
                            </a:cxn>
                            <a:cxn ang="0">
                              <a:pos x="195169" y="202273"/>
                            </a:cxn>
                            <a:cxn ang="0">
                              <a:pos x="197302" y="200567"/>
                            </a:cxn>
                            <a:cxn ang="0">
                              <a:pos x="199349" y="198776"/>
                            </a:cxn>
                            <a:cxn ang="0">
                              <a:pos x="202419" y="195960"/>
                            </a:cxn>
                            <a:cxn ang="0">
                              <a:pos x="203699" y="193827"/>
                            </a:cxn>
                            <a:cxn ang="0">
                              <a:pos x="205537" y="192142"/>
                            </a:cxn>
                            <a:cxn ang="0">
                              <a:pos x="205551" y="192037"/>
                            </a:cxn>
                            <a:cxn ang="0">
                              <a:pos x="203784" y="193657"/>
                            </a:cxn>
                            <a:cxn ang="0">
                              <a:pos x="202505" y="195790"/>
                            </a:cxn>
                            <a:cxn ang="0">
                              <a:pos x="199434" y="198605"/>
                            </a:cxn>
                            <a:cxn ang="0">
                              <a:pos x="197387" y="200396"/>
                            </a:cxn>
                            <a:cxn ang="0">
                              <a:pos x="195255" y="202103"/>
                            </a:cxn>
                            <a:cxn ang="0">
                              <a:pos x="187578" y="208074"/>
                            </a:cxn>
                            <a:cxn ang="0">
                              <a:pos x="183484" y="211231"/>
                            </a:cxn>
                            <a:cxn ang="0">
                              <a:pos x="178366" y="214302"/>
                            </a:cxn>
                            <a:cxn ang="0">
                              <a:pos x="175637" y="215752"/>
                            </a:cxn>
                            <a:cxn ang="0">
                              <a:pos x="172993" y="217117"/>
                            </a:cxn>
                            <a:cxn ang="0">
                              <a:pos x="168301" y="219592"/>
                            </a:cxn>
                            <a:cxn ang="0">
                              <a:pos x="150475" y="226331"/>
                            </a:cxn>
                            <a:cxn ang="0">
                              <a:pos x="124204" y="230682"/>
                            </a:cxn>
                            <a:cxn ang="0">
                              <a:pos x="122242" y="230682"/>
                            </a:cxn>
                            <a:cxn ang="0">
                              <a:pos x="121986" y="230000"/>
                            </a:cxn>
                            <a:cxn ang="0">
                              <a:pos x="119939" y="229914"/>
                            </a:cxn>
                            <a:cxn ang="0">
                              <a:pos x="118063" y="230682"/>
                            </a:cxn>
                            <a:cxn ang="0">
                              <a:pos x="112604" y="230767"/>
                            </a:cxn>
                            <a:cxn ang="0">
                              <a:pos x="108595" y="230597"/>
                            </a:cxn>
                            <a:cxn ang="0">
                              <a:pos x="106633" y="230426"/>
                            </a:cxn>
                            <a:cxn ang="0">
                              <a:pos x="104672" y="230085"/>
                            </a:cxn>
                            <a:cxn ang="0">
                              <a:pos x="105853" y="228824"/>
                            </a:cxn>
                            <a:cxn ang="0">
                              <a:pos x="105610" y="228890"/>
                            </a:cxn>
                            <a:cxn ang="0">
                              <a:pos x="101207" y="228075"/>
                            </a:cxn>
                            <a:cxn ang="0">
                              <a:pos x="101004" y="228123"/>
                            </a:cxn>
                            <a:cxn ang="0">
                              <a:pos x="92560" y="226587"/>
                            </a:cxn>
                            <a:cxn ang="0">
                              <a:pos x="89233" y="225905"/>
                            </a:cxn>
                            <a:cxn ang="0">
                              <a:pos x="86333" y="225393"/>
                            </a:cxn>
                            <a:cxn ang="0">
                              <a:pos x="82836" y="223772"/>
                            </a:cxn>
                            <a:cxn ang="0">
                              <a:pos x="78486" y="222151"/>
                            </a:cxn>
                            <a:cxn ang="0">
                              <a:pos x="73965" y="220359"/>
                            </a:cxn>
                            <a:cxn ang="0">
                              <a:pos x="74733" y="219762"/>
                            </a:cxn>
                            <a:cxn ang="0">
                              <a:pos x="77889" y="220359"/>
                            </a:cxn>
                            <a:cxn ang="0">
                              <a:pos x="79254" y="221554"/>
                            </a:cxn>
                            <a:cxn ang="0">
                              <a:pos x="83945" y="222919"/>
                            </a:cxn>
                            <a:cxn ang="0">
                              <a:pos x="93242" y="225307"/>
                            </a:cxn>
                            <a:cxn ang="0">
                              <a:pos x="95545" y="225734"/>
                            </a:cxn>
                            <a:cxn ang="0">
                              <a:pos x="98019" y="226160"/>
                            </a:cxn>
                            <a:cxn ang="0">
                              <a:pos x="100748" y="226758"/>
                            </a:cxn>
                            <a:cxn ang="0">
                              <a:pos x="103756" y="227408"/>
                            </a:cxn>
                            <a:cxn ang="0">
                              <a:pos x="103989" y="227355"/>
                            </a:cxn>
                            <a:cxn ang="0">
                              <a:pos x="106804" y="227781"/>
                            </a:cxn>
                            <a:cxn ang="0">
                              <a:pos x="106889" y="227611"/>
                            </a:cxn>
                            <a:cxn ang="0">
                              <a:pos x="110983" y="227781"/>
                            </a:cxn>
                            <a:cxn ang="0">
                              <a:pos x="111666" y="227867"/>
                            </a:cxn>
                            <a:cxn ang="0">
                              <a:pos x="117977" y="227867"/>
                            </a:cxn>
                            <a:cxn ang="0">
                              <a:pos x="122583" y="228037"/>
                            </a:cxn>
                            <a:cxn ang="0">
                              <a:pos x="128042" y="227611"/>
                            </a:cxn>
                            <a:cxn ang="0">
                              <a:pos x="128725" y="227611"/>
                            </a:cxn>
                            <a:cxn ang="0">
                              <a:pos x="128981" y="228293"/>
                            </a:cxn>
                            <a:cxn ang="0">
                              <a:pos x="134354" y="227611"/>
                            </a:cxn>
                            <a:cxn ang="0">
                              <a:pos x="137936" y="226758"/>
                            </a:cxn>
                            <a:cxn ang="0">
                              <a:pos x="139984" y="226416"/>
                            </a:cxn>
                            <a:cxn ang="0">
                              <a:pos x="141263" y="226246"/>
                            </a:cxn>
                            <a:cxn ang="0">
                              <a:pos x="144078" y="225563"/>
                            </a:cxn>
                            <a:cxn ang="0">
                              <a:pos x="146381" y="225051"/>
                            </a:cxn>
                            <a:cxn ang="0">
                              <a:pos x="148684" y="224454"/>
                            </a:cxn>
                            <a:cxn ang="0">
                              <a:pos x="152908" y="223723"/>
                            </a:cxn>
                            <a:cxn ang="0">
                              <a:pos x="153460" y="223516"/>
                            </a:cxn>
                            <a:cxn ang="0">
                              <a:pos x="149025" y="224284"/>
                            </a:cxn>
                            <a:cxn ang="0">
                              <a:pos x="146722" y="224881"/>
                            </a:cxn>
                            <a:cxn ang="0">
                              <a:pos x="144419" y="225393"/>
                            </a:cxn>
                            <a:cxn ang="0">
                              <a:pos x="141604" y="226075"/>
                            </a:cxn>
                            <a:cxn ang="0">
                              <a:pos x="140325" y="226246"/>
                            </a:cxn>
                            <a:cxn ang="0">
                              <a:pos x="138278" y="226587"/>
                            </a:cxn>
                            <a:cxn ang="0">
                              <a:pos x="132734" y="227099"/>
                            </a:cxn>
                            <a:cxn ang="0">
                              <a:pos x="128981" y="227440"/>
                            </a:cxn>
                            <a:cxn ang="0">
                              <a:pos x="128298" y="227440"/>
                            </a:cxn>
                            <a:cxn ang="0">
                              <a:pos x="122839" y="227867"/>
                            </a:cxn>
                            <a:cxn ang="0">
                              <a:pos x="118233" y="227696"/>
                            </a:cxn>
                            <a:cxn ang="0">
                              <a:pos x="111922" y="227696"/>
                            </a:cxn>
                            <a:cxn ang="0">
                              <a:pos x="111239" y="227611"/>
                            </a:cxn>
                            <a:cxn ang="0">
                              <a:pos x="108595" y="226502"/>
                            </a:cxn>
                            <a:cxn ang="0">
                              <a:pos x="107145" y="227440"/>
                            </a:cxn>
                            <a:cxn ang="0">
                              <a:pos x="107141" y="227448"/>
                            </a:cxn>
                            <a:cxn ang="0">
                              <a:pos x="108339" y="226672"/>
                            </a:cxn>
                            <a:cxn ang="0">
                              <a:pos x="110983" y="227781"/>
                            </a:cxn>
                            <a:cxn ang="0">
                              <a:pos x="106889" y="227611"/>
                            </a:cxn>
                            <a:cxn ang="0">
                              <a:pos x="106921" y="227590"/>
                            </a:cxn>
                            <a:cxn ang="0">
                              <a:pos x="104245" y="227184"/>
                            </a:cxn>
                            <a:cxn ang="0">
                              <a:pos x="101089" y="226502"/>
                            </a:cxn>
                            <a:cxn ang="0">
                              <a:pos x="98360" y="225905"/>
                            </a:cxn>
                            <a:cxn ang="0">
                              <a:pos x="95886" y="225478"/>
                            </a:cxn>
                            <a:cxn ang="0">
                              <a:pos x="93583" y="225051"/>
                            </a:cxn>
                            <a:cxn ang="0">
                              <a:pos x="84286" y="222663"/>
                            </a:cxn>
                            <a:cxn ang="0">
                              <a:pos x="79595" y="221298"/>
                            </a:cxn>
                            <a:cxn ang="0">
                              <a:pos x="78230" y="220103"/>
                            </a:cxn>
                            <a:cxn ang="0">
                              <a:pos x="75074" y="219506"/>
                            </a:cxn>
                            <a:cxn ang="0">
                              <a:pos x="70383" y="217117"/>
                            </a:cxn>
                            <a:cxn ang="0">
                              <a:pos x="69018" y="217203"/>
                            </a:cxn>
                            <a:cxn ang="0">
                              <a:pos x="64156" y="214729"/>
                            </a:cxn>
                            <a:cxn ang="0">
                              <a:pos x="63304" y="213193"/>
                            </a:cxn>
                            <a:cxn ang="0">
                              <a:pos x="63474" y="213108"/>
                            </a:cxn>
                            <a:cxn ang="0">
                              <a:pos x="66459" y="214729"/>
                            </a:cxn>
                            <a:cxn ang="0">
                              <a:pos x="69445" y="216350"/>
                            </a:cxn>
                            <a:cxn ang="0">
                              <a:pos x="70298" y="215838"/>
                            </a:cxn>
                            <a:cxn ang="0">
                              <a:pos x="66801" y="213534"/>
                            </a:cxn>
                            <a:cxn ang="0">
                              <a:pos x="63901" y="212255"/>
                            </a:cxn>
                            <a:cxn ang="0">
                              <a:pos x="59892" y="209951"/>
                            </a:cxn>
                            <a:cxn ang="0">
                              <a:pos x="56480" y="207733"/>
                            </a:cxn>
                            <a:cxn ang="0">
                              <a:pos x="51106" y="205430"/>
                            </a:cxn>
                            <a:cxn ang="0">
                              <a:pos x="49059" y="203724"/>
                            </a:cxn>
                            <a:cxn ang="0">
                              <a:pos x="49486" y="203553"/>
                            </a:cxn>
                            <a:cxn ang="0">
                              <a:pos x="51533" y="204150"/>
                            </a:cxn>
                            <a:cxn ang="0">
                              <a:pos x="47268" y="199714"/>
                            </a:cxn>
                            <a:cxn ang="0">
                              <a:pos x="44880" y="197752"/>
                            </a:cxn>
                            <a:cxn ang="0">
                              <a:pos x="42662" y="195790"/>
                            </a:cxn>
                            <a:cxn ang="0">
                              <a:pos x="39848" y="193486"/>
                            </a:cxn>
                            <a:cxn ang="0">
                              <a:pos x="35753" y="188965"/>
                            </a:cxn>
                            <a:cxn ang="0">
                              <a:pos x="35472" y="188087"/>
                            </a:cxn>
                            <a:cxn ang="0">
                              <a:pos x="34644" y="187258"/>
                            </a:cxn>
                            <a:cxn ang="0">
                              <a:pos x="31830" y="184187"/>
                            </a:cxn>
                            <a:cxn ang="0">
                              <a:pos x="31489" y="182652"/>
                            </a:cxn>
                            <a:cxn ang="0">
                              <a:pos x="30380" y="181116"/>
                            </a:cxn>
                            <a:cxn ang="0">
                              <a:pos x="30248" y="180909"/>
                            </a:cxn>
                            <a:cxn ang="0">
                              <a:pos x="28930" y="180007"/>
                            </a:cxn>
                            <a:cxn ang="0">
                              <a:pos x="26371" y="176339"/>
                            </a:cxn>
                            <a:cxn ang="0">
                              <a:pos x="24921" y="172926"/>
                            </a:cxn>
                            <a:cxn ang="0">
                              <a:pos x="24750" y="172926"/>
                            </a:cxn>
                            <a:cxn ang="0">
                              <a:pos x="22789" y="169172"/>
                            </a:cxn>
                            <a:cxn ang="0">
                              <a:pos x="20912" y="165419"/>
                            </a:cxn>
                            <a:cxn ang="0">
                              <a:pos x="18950" y="161068"/>
                            </a:cxn>
                            <a:cxn ang="0">
                              <a:pos x="17159" y="156632"/>
                            </a:cxn>
                            <a:cxn ang="0">
                              <a:pos x="18950" y="159618"/>
                            </a:cxn>
                            <a:cxn ang="0">
                              <a:pos x="20741" y="163371"/>
                            </a:cxn>
                            <a:cxn ang="0">
                              <a:pos x="21338" y="165419"/>
                            </a:cxn>
                            <a:cxn ang="0">
                              <a:pos x="21585" y="165781"/>
                            </a:cxn>
                            <a:cxn ang="0">
                              <a:pos x="21282" y="164201"/>
                            </a:cxn>
                            <a:cxn ang="0">
                              <a:pos x="20489" y="162763"/>
                            </a:cxn>
                            <a:cxn ang="0">
                              <a:pos x="19200" y="159864"/>
                            </a:cxn>
                            <a:cxn ang="0">
                              <a:pos x="17671" y="157314"/>
                            </a:cxn>
                            <a:cxn ang="0">
                              <a:pos x="15794" y="152195"/>
                            </a:cxn>
                            <a:cxn ang="0">
                              <a:pos x="14187" y="146949"/>
                            </a:cxn>
                            <a:cxn ang="0">
                              <a:pos x="13659" y="145419"/>
                            </a:cxn>
                            <a:cxn ang="0">
                              <a:pos x="11359" y="136239"/>
                            </a:cxn>
                            <a:cxn ang="0">
                              <a:pos x="10343" y="129575"/>
                            </a:cxn>
                            <a:cxn ang="0">
                              <a:pos x="10335" y="129759"/>
                            </a:cxn>
                            <a:cxn ang="0">
                              <a:pos x="10421" y="131124"/>
                            </a:cxn>
                            <a:cxn ang="0">
                              <a:pos x="10847" y="134280"/>
                            </a:cxn>
                            <a:cxn ang="0">
                              <a:pos x="11359" y="137522"/>
                            </a:cxn>
                            <a:cxn ang="0">
                              <a:pos x="10506" y="134707"/>
                            </a:cxn>
                            <a:cxn ang="0">
                              <a:pos x="9909" y="131124"/>
                            </a:cxn>
                            <a:cxn ang="0">
                              <a:pos x="9227" y="131124"/>
                            </a:cxn>
                            <a:cxn ang="0">
                              <a:pos x="8800" y="127882"/>
                            </a:cxn>
                            <a:cxn ang="0">
                              <a:pos x="8203" y="125834"/>
                            </a:cxn>
                            <a:cxn ang="0">
                              <a:pos x="7691" y="123872"/>
                            </a:cxn>
                            <a:cxn ang="0">
                              <a:pos x="6241" y="122337"/>
                            </a:cxn>
                            <a:cxn ang="0">
                              <a:pos x="5815" y="122337"/>
                            </a:cxn>
                            <a:cxn ang="0">
                              <a:pos x="5388" y="120204"/>
                            </a:cxn>
                            <a:cxn ang="0">
                              <a:pos x="5218" y="117474"/>
                            </a:cxn>
                            <a:cxn ang="0">
                              <a:pos x="5559" y="113635"/>
                            </a:cxn>
                            <a:cxn ang="0">
                              <a:pos x="5729" y="112270"/>
                            </a:cxn>
                            <a:cxn ang="0">
                              <a:pos x="6020" y="111334"/>
                            </a:cxn>
                            <a:cxn ang="0">
                              <a:pos x="5879" y="109199"/>
                            </a:cxn>
                            <a:cxn ang="0">
                              <a:pos x="6071" y="106042"/>
                            </a:cxn>
                            <a:cxn ang="0">
                              <a:pos x="6412" y="105402"/>
                            </a:cxn>
                            <a:cxn ang="0">
                              <a:pos x="6412" y="105018"/>
                            </a:cxn>
                            <a:cxn ang="0">
                              <a:pos x="5729" y="106298"/>
                            </a:cxn>
                            <a:cxn ang="0">
                              <a:pos x="5132" y="105445"/>
                            </a:cxn>
                            <a:cxn ang="0">
                              <a:pos x="4024" y="103909"/>
                            </a:cxn>
                            <a:cxn ang="0">
                              <a:pos x="3821" y="102694"/>
                            </a:cxn>
                            <a:cxn ang="0">
                              <a:pos x="3768" y="102800"/>
                            </a:cxn>
                            <a:cxn ang="0">
                              <a:pos x="3427" y="106213"/>
                            </a:cxn>
                            <a:cxn ang="0">
                              <a:pos x="3171" y="109625"/>
                            </a:cxn>
                            <a:cxn ang="0">
                              <a:pos x="2915" y="112270"/>
                            </a:cxn>
                            <a:cxn ang="0">
                              <a:pos x="2915" y="117730"/>
                            </a:cxn>
                            <a:cxn ang="0">
                              <a:pos x="3000" y="120545"/>
                            </a:cxn>
                            <a:cxn ang="0">
                              <a:pos x="3171" y="123360"/>
                            </a:cxn>
                            <a:cxn ang="0">
                              <a:pos x="2403" y="126005"/>
                            </a:cxn>
                            <a:cxn ang="0">
                              <a:pos x="2232" y="126005"/>
                            </a:cxn>
                            <a:cxn ang="0">
                              <a:pos x="1721" y="120886"/>
                            </a:cxn>
                            <a:cxn ang="0">
                              <a:pos x="1721" y="115597"/>
                            </a:cxn>
                            <a:cxn ang="0">
                              <a:pos x="2147" y="111502"/>
                            </a:cxn>
                            <a:cxn ang="0">
                              <a:pos x="2914" y="112269"/>
                            </a:cxn>
                            <a:cxn ang="0">
                              <a:pos x="2232" y="111417"/>
                            </a:cxn>
                            <a:cxn ang="0">
                              <a:pos x="2062" y="108345"/>
                            </a:cxn>
                            <a:cxn ang="0">
                              <a:pos x="2232" y="103653"/>
                            </a:cxn>
                            <a:cxn ang="0">
                              <a:pos x="2318" y="102374"/>
                            </a:cxn>
                            <a:cxn ang="0">
                              <a:pos x="2574" y="100241"/>
                            </a:cxn>
                            <a:cxn ang="0">
                              <a:pos x="3597" y="96402"/>
                            </a:cxn>
                            <a:cxn ang="0">
                              <a:pos x="4107" y="93852"/>
                            </a:cxn>
                            <a:cxn ang="0">
                              <a:pos x="3938" y="93245"/>
                            </a:cxn>
                            <a:cxn ang="0">
                              <a:pos x="3341" y="96658"/>
                            </a:cxn>
                            <a:cxn ang="0">
                              <a:pos x="2318" y="100497"/>
                            </a:cxn>
                            <a:cxn ang="0">
                              <a:pos x="2062" y="102630"/>
                            </a:cxn>
                            <a:cxn ang="0">
                              <a:pos x="1977" y="103909"/>
                            </a:cxn>
                            <a:cxn ang="0">
                              <a:pos x="1806" y="108601"/>
                            </a:cxn>
                            <a:cxn ang="0">
                              <a:pos x="1977" y="111673"/>
                            </a:cxn>
                            <a:cxn ang="0">
                              <a:pos x="1550" y="115768"/>
                            </a:cxn>
                            <a:cxn ang="0">
                              <a:pos x="1550" y="121057"/>
                            </a:cxn>
                            <a:cxn ang="0">
                              <a:pos x="2062" y="126176"/>
                            </a:cxn>
                            <a:cxn ang="0">
                              <a:pos x="2232" y="126176"/>
                            </a:cxn>
                            <a:cxn ang="0">
                              <a:pos x="3341" y="131038"/>
                            </a:cxn>
                            <a:cxn ang="0">
                              <a:pos x="3938" y="135048"/>
                            </a:cxn>
                            <a:cxn ang="0">
                              <a:pos x="5218" y="139143"/>
                            </a:cxn>
                            <a:cxn ang="0">
                              <a:pos x="7233" y="147949"/>
                            </a:cxn>
                            <a:cxn ang="0">
                              <a:pos x="7409" y="149636"/>
                            </a:cxn>
                            <a:cxn ang="0">
                              <a:pos x="7777" y="149636"/>
                            </a:cxn>
                            <a:cxn ang="0">
                              <a:pos x="9653" y="154158"/>
                            </a:cxn>
                            <a:cxn ang="0">
                              <a:pos x="10335" y="156461"/>
                            </a:cxn>
                            <a:cxn ang="0">
                              <a:pos x="9056" y="154499"/>
                            </a:cxn>
                            <a:cxn ang="0">
                              <a:pos x="7691" y="151428"/>
                            </a:cxn>
                            <a:cxn ang="0">
                              <a:pos x="7606" y="152281"/>
                            </a:cxn>
                            <a:cxn ang="0">
                              <a:pos x="6864" y="149980"/>
                            </a:cxn>
                            <a:cxn ang="0">
                              <a:pos x="6327" y="150063"/>
                            </a:cxn>
                            <a:cxn ang="0">
                              <a:pos x="5729" y="148101"/>
                            </a:cxn>
                            <a:cxn ang="0">
                              <a:pos x="3682" y="143408"/>
                            </a:cxn>
                            <a:cxn ang="0">
                              <a:pos x="2403" y="139228"/>
                            </a:cxn>
                            <a:cxn ang="0">
                              <a:pos x="2318" y="135730"/>
                            </a:cxn>
                            <a:cxn ang="0">
                              <a:pos x="1721" y="131635"/>
                            </a:cxn>
                            <a:cxn ang="0">
                              <a:pos x="1294" y="127540"/>
                            </a:cxn>
                            <a:cxn ang="0">
                              <a:pos x="356" y="124555"/>
                            </a:cxn>
                            <a:cxn ang="0">
                              <a:pos x="953" y="108687"/>
                            </a:cxn>
                            <a:cxn ang="0">
                              <a:pos x="1550" y="104592"/>
                            </a:cxn>
                            <a:cxn ang="0">
                              <a:pos x="1038" y="102374"/>
                            </a:cxn>
                            <a:cxn ang="0">
                              <a:pos x="2062" y="96231"/>
                            </a:cxn>
                            <a:cxn ang="0">
                              <a:pos x="2318" y="94781"/>
                            </a:cxn>
                            <a:cxn ang="0">
                              <a:pos x="3000" y="89833"/>
                            </a:cxn>
                            <a:cxn ang="0">
                              <a:pos x="4791" y="86250"/>
                            </a:cxn>
                            <a:cxn ang="0">
                              <a:pos x="4365" y="91113"/>
                            </a:cxn>
                            <a:cxn ang="0">
                              <a:pos x="4791" y="90279"/>
                            </a:cxn>
                            <a:cxn ang="0">
                              <a:pos x="5047" y="88287"/>
                            </a:cxn>
                            <a:cxn ang="0">
                              <a:pos x="5132" y="86079"/>
                            </a:cxn>
                            <a:cxn ang="0">
                              <a:pos x="5900" y="83264"/>
                            </a:cxn>
                            <a:cxn ang="0">
                              <a:pos x="7094" y="78998"/>
                            </a:cxn>
                            <a:cxn ang="0">
                              <a:pos x="8544" y="74647"/>
                            </a:cxn>
                            <a:cxn ang="0">
                              <a:pos x="8653" y="74525"/>
                            </a:cxn>
                            <a:cxn ang="0">
                              <a:pos x="9312" y="71064"/>
                            </a:cxn>
                            <a:cxn ang="0">
                              <a:pos x="10250" y="68590"/>
                            </a:cxn>
                            <a:cxn ang="0">
                              <a:pos x="11359" y="66543"/>
                            </a:cxn>
                            <a:cxn ang="0">
                              <a:pos x="13577" y="62277"/>
                            </a:cxn>
                            <a:cxn ang="0">
                              <a:pos x="15368" y="58438"/>
                            </a:cxn>
                            <a:cxn ang="0">
                              <a:pos x="17927" y="53490"/>
                            </a:cxn>
                            <a:cxn ang="0">
                              <a:pos x="19803" y="51357"/>
                            </a:cxn>
                            <a:cxn ang="0">
                              <a:pos x="21338" y="48372"/>
                            </a:cxn>
                            <a:cxn ang="0">
                              <a:pos x="22618" y="46495"/>
                            </a:cxn>
                            <a:cxn ang="0">
                              <a:pos x="23983" y="45812"/>
                            </a:cxn>
                            <a:cxn ang="0">
                              <a:pos x="24324" y="45300"/>
                            </a:cxn>
                            <a:cxn ang="0">
                              <a:pos x="25689" y="42570"/>
                            </a:cxn>
                            <a:cxn ang="0">
                              <a:pos x="28333" y="39499"/>
                            </a:cxn>
                            <a:cxn ang="0">
                              <a:pos x="28405" y="40783"/>
                            </a:cxn>
                            <a:cxn ang="0">
                              <a:pos x="28212" y="41322"/>
                            </a:cxn>
                            <a:cxn ang="0">
                              <a:pos x="30977" y="38475"/>
                            </a:cxn>
                            <a:cxn ang="0">
                              <a:pos x="32341" y="36684"/>
                            </a:cxn>
                            <a:cxn ang="0">
                              <a:pos x="34133" y="34978"/>
                            </a:cxn>
                            <a:cxn ang="0">
                              <a:pos x="34287" y="35149"/>
                            </a:cxn>
                            <a:cxn ang="0">
                              <a:pos x="34218" y="35063"/>
                            </a:cxn>
                            <a:cxn ang="0">
                              <a:pos x="36436" y="32845"/>
                            </a:cxn>
                            <a:cxn ang="0">
                              <a:pos x="38653" y="30797"/>
                            </a:cxn>
                            <a:cxn ang="0">
                              <a:pos x="41042" y="28238"/>
                            </a:cxn>
                            <a:cxn ang="0">
                              <a:pos x="44368" y="25764"/>
                            </a:cxn>
                            <a:cxn ang="0">
                              <a:pos x="47950" y="23119"/>
                            </a:cxn>
                            <a:cxn ang="0">
                              <a:pos x="50092" y="21625"/>
                            </a:cxn>
                            <a:cxn ang="0">
                              <a:pos x="51533" y="20304"/>
                            </a:cxn>
                            <a:cxn ang="0">
                              <a:pos x="54092" y="18768"/>
                            </a:cxn>
                            <a:cxn ang="0">
                              <a:pos x="56821" y="17318"/>
                            </a:cxn>
                            <a:cxn ang="0">
                              <a:pos x="57182" y="17132"/>
                            </a:cxn>
                            <a:cxn ang="0">
                              <a:pos x="58111" y="16220"/>
                            </a:cxn>
                            <a:cxn ang="0">
                              <a:pos x="59636" y="15100"/>
                            </a:cxn>
                            <a:cxn ang="0">
                              <a:pos x="61310" y="14247"/>
                            </a:cxn>
                            <a:cxn ang="0">
                              <a:pos x="62494" y="13974"/>
                            </a:cxn>
                            <a:cxn ang="0">
                              <a:pos x="62706" y="13820"/>
                            </a:cxn>
                            <a:cxn ang="0">
                              <a:pos x="85907" y="4436"/>
                            </a:cxn>
                            <a:cxn ang="0">
                              <a:pos x="86767" y="4249"/>
                            </a:cxn>
                            <a:cxn ang="0">
                              <a:pos x="89148" y="3412"/>
                            </a:cxn>
                            <a:cxn ang="0">
                              <a:pos x="90790" y="3082"/>
                            </a:cxn>
                            <a:cxn ang="0">
                              <a:pos x="91646" y="3075"/>
                            </a:cxn>
                            <a:cxn ang="0">
                              <a:pos x="91963" y="2986"/>
                            </a:cxn>
                            <a:cxn ang="0">
                              <a:pos x="111410" y="427"/>
                            </a:cxn>
                            <a:cxn ang="0">
                              <a:pos x="116933" y="405"/>
                            </a:cxn>
                            <a:cxn ang="0">
                              <a:pos x="122839" y="512"/>
                            </a:cxn>
                            <a:cxn ang="0">
                              <a:pos x="122949" y="594"/>
                            </a:cxn>
                            <a:cxn ang="0">
                              <a:pos x="125825" y="256"/>
                            </a:cxn>
                            <a:cxn ang="0">
                              <a:pos x="128469" y="682"/>
                            </a:cxn>
                            <a:cxn ang="0">
                              <a:pos x="131113" y="1194"/>
                            </a:cxn>
                            <a:cxn ang="0">
                              <a:pos x="132477" y="1504"/>
                            </a:cxn>
                            <a:cxn ang="0">
                              <a:pos x="131028" y="1109"/>
                            </a:cxn>
                            <a:cxn ang="0">
                              <a:pos x="128383" y="597"/>
                            </a:cxn>
                            <a:cxn ang="0">
                              <a:pos x="125739" y="171"/>
                            </a:cxn>
                            <a:cxn ang="0">
                              <a:pos x="125739"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alpha val="38039"/>
                          </a:srgbClr>
                        </a:solidFill>
                        <a:ln>
                          <a:noFill/>
                        </a:ln>
                      </wps:spPr>
                      <wps:bodyPr anchor="ctr" upright="1"/>
                    </wps:wsp>
                    <wps:wsp>
                      <wps:cNvPr id="11" name="Rectangle 2"/>
                      <wps:cNvSpPr/>
                      <wps:spPr>
                        <a:xfrm flipV="1">
                          <a:off x="0" y="15324"/>
                          <a:ext cx="56146" cy="2743"/>
                        </a:xfrm>
                        <a:prstGeom prst="rect">
                          <a:avLst/>
                        </a:prstGeom>
                        <a:solidFill>
                          <a:srgbClr val="2C567A"/>
                        </a:solidFill>
                        <a:ln>
                          <a:noFill/>
                        </a:ln>
                      </wps:spPr>
                      <wps:bodyPr anchor="ctr" upright="1"/>
                    </wps:wsp>
                  </wpg:wgp>
                </a:graphicData>
              </a:graphic>
              <wp14:sizeRelH relativeFrom="page">
                <wp14:pctWidth>105300</wp14:pctWidth>
              </wp14:sizeRelH>
              <wp14:sizeRelV relativeFrom="page">
                <wp14:pctHeight>121600</wp14:pctHeight>
              </wp14:sizeRelV>
            </wp:anchor>
          </w:drawing>
        </mc:Choice>
        <mc:Fallback>
          <w:pict>
            <v:group id="Group 3" o:spid="_x0000_s1026" o:spt="203" style="position:absolute;left:0pt;margin-left:-9.75pt;margin-top:-96.75pt;height:963pt;width:644.55pt;mso-position-horizontal-relative:page;mso-position-vertical-relative:page;z-index:-251651072;mso-width-relative:page;mso-height-relative:page;mso-width-percent:1053;mso-height-percent:1216;" coordsize="81855,122301" o:gfxdata="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">
              <o:lock v:ext="edit" aspectratio="f"/>
              <v:shape id="Freeform: Shape 10" o:spid="_x0000_s1026" o:spt="100" style="position:absolute;left:39200;top:0;flip:x;height:40101;width:40635;rotation:11796480f;v-text-anchor:middle;" fillcolor="#FFFFFF" filled="t" stroked="f" coordsize="2647519,2612594" o:gfxdata="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OhCq8AAAA&#10;2gAAAA8AAAAAAAAAAQAgAAAAIgAAAGRycy9kb3ducmV2LnhtbFBLAQIUABQAAAAIAIdO4kAzLwWe&#10;OwAAADkAAAAQAAAAAAAAAAEAIAAAAAsBAABkcnMvc2hhcGV4bWwueG1sUEsFBgAAAAAGAAYAWwEA&#10;ALU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o:opacity2="19660f" focus="100%" focussize="0f,0f" focusposition="65536f,0f">
                  <o:fill type="gradientCenter" v:ext="backwardCompatible"/>
                </v:fill>
                <v:stroke on="f"/>
                <v:imagedata o:title=""/>
                <o:lock v:ext="edit" aspectratio="f"/>
              </v:shape>
              <v:shape id="Freeform: Shape 18" o:spid="_x0000_s1026" o:spt="100" style="position:absolute;left:42280;top:4402;height:31838;width:32260;v-text-anchor:middle;" fillcolor="#2C567A" filled="t" stroked="f" coordsize="2647519,2612594" o:gfxdata="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UFG+7gAAADaAAAA&#10;DwAAAAAAAAABACAAAAAiAAAAZHJzL2Rvd25yZXYueG1sUEsBAhQAFAAAAAgAh07iQDMvBZ47AAAA&#10;OQAAABAAAAAAAAAAAQAgAAAABwEAAGRycy9zaGFwZXhtbC54bWxQSwUGAAAAAAYABgBbAQAAsQMA&#10;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v:imagedata o:title=""/>
                <o:lock v:ext="edit" aspectratio="t"/>
              </v:shape>
              <v:shape id="Freeform: Shape 10" o:spid="_x0000_s1026" o:spt="100" style="position:absolute;left:44365;top:29718;flip:x y;height:6787;width:6875;rotation:11796480f;v-text-anchor:middle;" fillcolor="#0072C7" filled="t" stroked="f" coordsize="2647519,2612594" o:gfxdata="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UTS+8AAAA&#10;2gAAAA8AAAAAAAAAAQAgAAAAIgAAAGRycy9kb3ducmV2LnhtbFBLAQIUABQAAAAIAIdO4kAzLwWe&#10;OwAAADkAAAAQAAAAAAAAAAEAIAAAAAsBAABkcnMvc2hhcGV4bWwueG1sUEsFBgAAAAAGAAYAWwEA&#10;ALU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3644f" focussize="0,0"/>
                <v:stroke on="f"/>
                <v:imagedata o:title=""/>
                <o:lock v:ext="edit" aspectratio="f"/>
              </v:shape>
              <v:shape id="Freeform: Shape 10" o:spid="_x0000_s1026" o:spt="100" style="position:absolute;left:65024;top:28109;flip:x y;height:11208;width:11353;rotation:11796480f;v-text-anchor:middle;" fillcolor="#0072C7" filled="t" stroked="f" coordsize="2647519,2612594" o:gfxdata="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B5aL4A&#10;AADaAAAADwAAAAAAAAABACAAAAAiAAAAZHJzL2Rvd25yZXYueG1sUEsBAhQAFAAAAAgAh07iQDMv&#10;BZ47AAAAOQAAABAAAAAAAAAAAQAgAAAADQEAAGRycy9zaGFwZXhtbC54bWxQSwUGAAAAAAYABgBb&#10;AQAAtw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textboxrect="0,0,2647519,2612594"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16448f" focussize="0,0"/>
                <v:stroke on="f"/>
                <v:imagedata o:title=""/>
                <o:lock v:ext="edit" aspectratio="f"/>
                <v:textbox>
                  <w:txbxContent>
                    <w:p>
                      <w:pPr>
                        <w:jc w:val="center"/>
                      </w:pPr>
                    </w:p>
                  </w:txbxContent>
                </v:textbox>
              </v:shape>
              <v:shape id="Freeform: Shape 10" o:spid="_x0000_s1026" o:spt="100" style="position:absolute;left:54017;top:94826;flip:x;height:27475;width:27838;rotation:11796480f;v-text-anchor:middle;" fillcolor="#FFFFFF" filled="t" stroked="f" coordsize="2647519,2612594" o:gfxdata="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2VCeugAAANoA&#10;AAAPAAAAAAAAAAEAIAAAACIAAABkcnMvZG93bnJldi54bWxQSwECFAAUAAAACACHTuJAMy8FnjsA&#10;AAA5AAAAEAAAAAAAAAABACAAAAAJAQAAZHJzL3NoYXBleG1sLnhtbFBLBQYAAAAABgAGAFsBAACz&#10;Aw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o:opacity2="9829f" focus="100%" focussize="0f,0f" focusposition="65536f,0f">
                  <o:fill type="gradientCenter" v:ext="backwardCompatible"/>
                </v:fill>
                <v:stroke on="f"/>
                <v:imagedata o:title=""/>
                <o:lock v:ext="edit" aspectratio="f"/>
              </v:shape>
              <v:shape id="Freeform: Shape 18" o:spid="_x0000_s1026" o:spt="100" style="position:absolute;left:59774;top:100414;height:17988;width:18227;v-text-anchor:middle;" fillcolor="#0072C7" filled="t" stroked="f" coordsize="2647519,2612594" o:gfxdata="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MwnP7UAAADaAAAADwAA&#10;AAAAAAABACAAAAAiAAAAZHJzL2Rvd25yZXYueG1sUEsBAhQAFAAAAAgAh07iQDMvBZ47AAAAOQAA&#10;ABAAAAAAAAAAAQAgAAAABAEAAGRycy9zaGFwZXhtbC54bWxQSwUGAAAAAAYABgBbAQAArg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0303f" focussize="0,0"/>
                <v:stroke on="f"/>
                <v:imagedata o:title=""/>
                <o:lock v:ext="edit" aspectratio="t"/>
              </v:shape>
              <v:shape id="Freeform: Shape 18" o:spid="_x0000_s1026" o:spt="100" style="position:absolute;left:58081;top:105240;height:4546;width:4605;v-text-anchor:middle;" fillcolor="#2C567A" filled="t" stroked="f" coordsize="2647519,2612594" o:gfxdata="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8SRL4A&#10;AADaAAAADwAAAAAAAAABACAAAAAiAAAAZHJzL2Rvd25yZXYueG1sUEsBAhQAFAAAAAgAh07iQDMv&#10;BZ47AAAAOQAAABAAAAAAAAAAAQAgAAAADQEAAGRycy9zaGFwZXhtbC54bWxQSwUGAAAAAAYABgBb&#10;AQAAtw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4929f" focussize="0,0"/>
                <v:stroke on="f"/>
                <v:imagedata o:title=""/>
                <o:lock v:ext="edit" aspectratio="t"/>
              </v:shape>
              <v:shape id="Freeform: Shape 18" o:spid="_x0000_s1026" o:spt="100" style="position:absolute;left:71120;top:95334;height:2340;width:2370;v-text-anchor:middle;" fillcolor="#2C567A" filled="t" stroked="f" coordsize="2647519,2612594" o:gfxdata="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vrGK/&#10;AAAA2wAAAA8AAAAAAAAAAQAgAAAAIgAAAGRycy9kb3ducmV2LnhtbFBLAQIUABQAAAAIAIdO4kAz&#10;LwWeOwAAADkAAAAQAAAAAAAAAAEAIAAAAA4BAABkcnMvc2hhcGV4bWwueG1sUEsFBgAAAAAGAAYA&#10;WwEAALg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4929f" focussize="0,0"/>
                <v:stroke on="f"/>
                <v:imagedata o:title=""/>
                <o:lock v:ext="edit" aspectratio="t"/>
              </v:shape>
              <v:rect id="Rectangle 2" o:spid="_x0000_s1026" o:spt="1" style="position:absolute;left:0;top:15324;flip:y;height:2743;width:56146;v-text-anchor:middle;" fillcolor="#2C567A" filled="t" stroked="f" coordsize="21600,21600" o:gfxdata="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gA+vQAA&#10;ANs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5AFD5"/>
    <w:multiLevelType w:val="singleLevel"/>
    <w:tmpl w:val="8495AFD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25C"/>
    <w:rsid w:val="00037E5D"/>
    <w:rsid w:val="00083BAA"/>
    <w:rsid w:val="00097C10"/>
    <w:rsid w:val="000D7B45"/>
    <w:rsid w:val="000E5896"/>
    <w:rsid w:val="00102269"/>
    <w:rsid w:val="00126882"/>
    <w:rsid w:val="00142D5F"/>
    <w:rsid w:val="0014774A"/>
    <w:rsid w:val="001766D6"/>
    <w:rsid w:val="001A0368"/>
    <w:rsid w:val="001A0A9A"/>
    <w:rsid w:val="001E76AC"/>
    <w:rsid w:val="00204F5C"/>
    <w:rsid w:val="00222204"/>
    <w:rsid w:val="00224485"/>
    <w:rsid w:val="0026243D"/>
    <w:rsid w:val="00274222"/>
    <w:rsid w:val="002A3897"/>
    <w:rsid w:val="002C003A"/>
    <w:rsid w:val="0033581C"/>
    <w:rsid w:val="00347110"/>
    <w:rsid w:val="00374677"/>
    <w:rsid w:val="003E24DF"/>
    <w:rsid w:val="0042327C"/>
    <w:rsid w:val="00454CEC"/>
    <w:rsid w:val="00485CD3"/>
    <w:rsid w:val="004A2B0D"/>
    <w:rsid w:val="00554111"/>
    <w:rsid w:val="00564809"/>
    <w:rsid w:val="00573548"/>
    <w:rsid w:val="00573D95"/>
    <w:rsid w:val="005B10D4"/>
    <w:rsid w:val="005C2210"/>
    <w:rsid w:val="005E030D"/>
    <w:rsid w:val="005E7AC8"/>
    <w:rsid w:val="005F098A"/>
    <w:rsid w:val="005F3ABD"/>
    <w:rsid w:val="00615018"/>
    <w:rsid w:val="00620B67"/>
    <w:rsid w:val="0062123A"/>
    <w:rsid w:val="00646E75"/>
    <w:rsid w:val="006773DD"/>
    <w:rsid w:val="006F6F10"/>
    <w:rsid w:val="00747AB1"/>
    <w:rsid w:val="00765BD2"/>
    <w:rsid w:val="00783E79"/>
    <w:rsid w:val="007905D5"/>
    <w:rsid w:val="007B5AE8"/>
    <w:rsid w:val="007C2086"/>
    <w:rsid w:val="007F5192"/>
    <w:rsid w:val="00827D37"/>
    <w:rsid w:val="00834A62"/>
    <w:rsid w:val="0085357E"/>
    <w:rsid w:val="0086384A"/>
    <w:rsid w:val="008B5FBB"/>
    <w:rsid w:val="008B7FD5"/>
    <w:rsid w:val="008E6185"/>
    <w:rsid w:val="009723C1"/>
    <w:rsid w:val="009841B7"/>
    <w:rsid w:val="00A507E8"/>
    <w:rsid w:val="00A65AD5"/>
    <w:rsid w:val="00A9425C"/>
    <w:rsid w:val="00A96CF8"/>
    <w:rsid w:val="00AA58E3"/>
    <w:rsid w:val="00AB3180"/>
    <w:rsid w:val="00AD330B"/>
    <w:rsid w:val="00B34FDE"/>
    <w:rsid w:val="00B50294"/>
    <w:rsid w:val="00BB480C"/>
    <w:rsid w:val="00BE39E6"/>
    <w:rsid w:val="00C175B3"/>
    <w:rsid w:val="00C43566"/>
    <w:rsid w:val="00C539B0"/>
    <w:rsid w:val="00C636E3"/>
    <w:rsid w:val="00C664CF"/>
    <w:rsid w:val="00C665CF"/>
    <w:rsid w:val="00C70786"/>
    <w:rsid w:val="00C70B15"/>
    <w:rsid w:val="00C8222A"/>
    <w:rsid w:val="00CA6569"/>
    <w:rsid w:val="00CC550A"/>
    <w:rsid w:val="00CE0F8A"/>
    <w:rsid w:val="00D21B2E"/>
    <w:rsid w:val="00D44DD7"/>
    <w:rsid w:val="00D45945"/>
    <w:rsid w:val="00D65714"/>
    <w:rsid w:val="00D66593"/>
    <w:rsid w:val="00DA4BFB"/>
    <w:rsid w:val="00DA79AD"/>
    <w:rsid w:val="00DF0640"/>
    <w:rsid w:val="00DF3B78"/>
    <w:rsid w:val="00E14A80"/>
    <w:rsid w:val="00E24FD6"/>
    <w:rsid w:val="00E55A7C"/>
    <w:rsid w:val="00E55D74"/>
    <w:rsid w:val="00E6540C"/>
    <w:rsid w:val="00E81E2A"/>
    <w:rsid w:val="00EE0952"/>
    <w:rsid w:val="00F65C36"/>
    <w:rsid w:val="00F72219"/>
    <w:rsid w:val="00FA12C5"/>
    <w:rsid w:val="00FA4057"/>
    <w:rsid w:val="00FA7101"/>
    <w:rsid w:val="00FE0F43"/>
    <w:rsid w:val="138869A4"/>
    <w:rsid w:val="39F65B40"/>
    <w:rsid w:val="5D527C23"/>
    <w:rsid w:val="5D9345DC"/>
    <w:rsid w:val="67D37B58"/>
    <w:rsid w:val="6CCD3C1F"/>
    <w:rsid w:val="6E8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iPriority="8"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6" w:semiHidden="0" w:name="Closing"/>
    <w:lsdException w:qFormat="1" w:uiPriority="7" w:semiHidden="0"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name="Subtitle"/>
    <w:lsdException w:qFormat="1" w:uiPriority="4"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1" w:name="Strong"/>
    <w:lsdException w:unhideWhenUsed="0"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200" w:line="288" w:lineRule="auto"/>
    </w:pPr>
    <w:rPr>
      <w:rFonts w:asciiTheme="minorHAnsi" w:hAnsiTheme="minorHAnsi" w:eastAsiaTheme="minorHAnsi" w:cstheme="minorBidi"/>
      <w:kern w:val="20"/>
      <w:sz w:val="24"/>
      <w:szCs w:val="20"/>
      <w:lang w:val="en-US" w:eastAsia="ja-JP" w:bidi="ar-SA"/>
    </w:rPr>
  </w:style>
  <w:style w:type="paragraph" w:styleId="2">
    <w:name w:val="heading 1"/>
    <w:basedOn w:val="1"/>
    <w:next w:val="1"/>
    <w:link w:val="17"/>
    <w:unhideWhenUsed/>
    <w:qFormat/>
    <w:uiPriority w:val="8"/>
    <w:pPr>
      <w:spacing w:before="0" w:after="360" w:line="240" w:lineRule="auto"/>
      <w:contextualSpacing/>
      <w:outlineLvl w:val="0"/>
    </w:pPr>
    <w:rPr>
      <w:rFonts w:asciiTheme="majorHAnsi" w:hAnsiTheme="majorHAnsi" w:eastAsiaTheme="majorEastAsia" w:cstheme="majorBidi"/>
      <w:caps/>
      <w:color w:val="21415C" w:themeColor="accent1" w:themeShade="BF"/>
    </w:rPr>
  </w:style>
  <w:style w:type="paragraph" w:styleId="3">
    <w:name w:val="heading 2"/>
    <w:basedOn w:val="1"/>
    <w:next w:val="1"/>
    <w:link w:val="24"/>
    <w:unhideWhenUsed/>
    <w:qFormat/>
    <w:uiPriority w:val="9"/>
    <w:pPr>
      <w:keepNext/>
      <w:keepLines/>
      <w:spacing w:after="0"/>
      <w:outlineLvl w:val="1"/>
    </w:pPr>
    <w:rPr>
      <w:rFonts w:asciiTheme="majorHAnsi" w:hAnsiTheme="majorHAnsi" w:eastAsiaTheme="majorEastAsia" w:cstheme="majorBidi"/>
      <w:color w:val="21415C" w:themeColor="accent1" w:themeShade="BF"/>
      <w:sz w:val="26"/>
      <w:szCs w:val="26"/>
    </w:rPr>
  </w:style>
  <w:style w:type="character" w:default="1" w:styleId="12">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8"/>
    <w:semiHidden/>
    <w:unhideWhenUsed/>
    <w:uiPriority w:val="99"/>
    <w:pPr>
      <w:spacing w:before="0" w:after="0" w:line="240" w:lineRule="auto"/>
    </w:pPr>
    <w:rPr>
      <w:rFonts w:ascii="Segoe UI" w:hAnsi="Segoe UI" w:cs="Segoe UI"/>
      <w:sz w:val="18"/>
      <w:szCs w:val="18"/>
    </w:rPr>
  </w:style>
  <w:style w:type="paragraph" w:styleId="5">
    <w:name w:val="Closing"/>
    <w:basedOn w:val="1"/>
    <w:next w:val="6"/>
    <w:link w:val="20"/>
    <w:unhideWhenUsed/>
    <w:qFormat/>
    <w:uiPriority w:val="6"/>
    <w:pPr>
      <w:spacing w:before="480" w:after="960" w:line="240" w:lineRule="auto"/>
    </w:pPr>
  </w:style>
  <w:style w:type="paragraph" w:styleId="6">
    <w:name w:val="Signature"/>
    <w:basedOn w:val="1"/>
    <w:link w:val="21"/>
    <w:unhideWhenUsed/>
    <w:qFormat/>
    <w:uiPriority w:val="7"/>
    <w:pPr>
      <w:spacing w:after="0"/>
    </w:pPr>
    <w:rPr>
      <w:b/>
      <w:bCs/>
    </w:rPr>
  </w:style>
  <w:style w:type="paragraph" w:styleId="7">
    <w:name w:val="footer"/>
    <w:basedOn w:val="1"/>
    <w:link w:val="26"/>
    <w:unhideWhenUsed/>
    <w:qFormat/>
    <w:uiPriority w:val="99"/>
    <w:pPr>
      <w:tabs>
        <w:tab w:val="center" w:pos="4680"/>
        <w:tab w:val="right" w:pos="9360"/>
      </w:tabs>
      <w:spacing w:before="0" w:after="0" w:line="240" w:lineRule="auto"/>
    </w:pPr>
  </w:style>
  <w:style w:type="paragraph" w:styleId="8">
    <w:name w:val="header"/>
    <w:basedOn w:val="1"/>
    <w:link w:val="22"/>
    <w:semiHidden/>
    <w:qFormat/>
    <w:uiPriority w:val="99"/>
    <w:pPr>
      <w:spacing w:after="0" w:line="240" w:lineRule="auto"/>
      <w:ind w:right="567"/>
      <w:jc w:val="right"/>
    </w:p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kern w:val="0"/>
      <w:szCs w:val="24"/>
    </w:rPr>
  </w:style>
  <w:style w:type="paragraph" w:styleId="10">
    <w:name w:val="Salutation"/>
    <w:basedOn w:val="1"/>
    <w:next w:val="1"/>
    <w:link w:val="19"/>
    <w:unhideWhenUsed/>
    <w:qFormat/>
    <w:uiPriority w:val="4"/>
    <w:pPr>
      <w:spacing w:before="720"/>
    </w:pPr>
  </w:style>
  <w:style w:type="paragraph" w:styleId="11">
    <w:name w:val="Title"/>
    <w:basedOn w:val="2"/>
    <w:next w:val="1"/>
    <w:link w:val="27"/>
    <w:qFormat/>
    <w:uiPriority w:val="10"/>
    <w:rPr>
      <w:color w:val="000000" w:themeColor="text1"/>
      <w14:textFill>
        <w14:solidFill>
          <w14:schemeClr w14:val="tx1"/>
        </w14:solidFill>
      </w14:textFill>
    </w:r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000FF"/>
      <w:u w:val="single"/>
    </w:rPr>
  </w:style>
  <w:style w:type="character" w:styleId="15">
    <w:name w:val="Strong"/>
    <w:basedOn w:val="12"/>
    <w:semiHidden/>
    <w:qFormat/>
    <w:uiPriority w:val="1"/>
    <w:rPr>
      <w:b/>
      <w:bCs/>
    </w:rPr>
  </w:style>
  <w:style w:type="character" w:customStyle="1" w:styleId="17">
    <w:name w:val="Heading 1 Char"/>
    <w:basedOn w:val="12"/>
    <w:link w:val="2"/>
    <w:qFormat/>
    <w:uiPriority w:val="8"/>
    <w:rPr>
      <w:rFonts w:asciiTheme="majorHAnsi" w:hAnsiTheme="majorHAnsi" w:eastAsiaTheme="majorEastAsia" w:cstheme="majorBidi"/>
      <w:caps/>
      <w:color w:val="21415C" w:themeColor="accent1" w:themeShade="BF"/>
      <w:kern w:val="20"/>
      <w:sz w:val="20"/>
      <w:szCs w:val="20"/>
    </w:rPr>
  </w:style>
  <w:style w:type="paragraph" w:customStyle="1" w:styleId="18">
    <w:name w:val="Recipient"/>
    <w:basedOn w:val="3"/>
    <w:qFormat/>
    <w:uiPriority w:val="3"/>
    <w:pPr>
      <w:spacing w:before="1200"/>
    </w:pPr>
    <w:rPr>
      <w:b/>
      <w:color w:val="2C567A" w:themeColor="accent1"/>
      <w14:textFill>
        <w14:solidFill>
          <w14:schemeClr w14:val="accent1"/>
        </w14:solidFill>
      </w14:textFill>
    </w:rPr>
  </w:style>
  <w:style w:type="character" w:customStyle="1" w:styleId="19">
    <w:name w:val="Salutation Char"/>
    <w:basedOn w:val="12"/>
    <w:link w:val="10"/>
    <w:qFormat/>
    <w:uiPriority w:val="4"/>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0">
    <w:name w:val="Closing Char"/>
    <w:basedOn w:val="12"/>
    <w:link w:val="5"/>
    <w:qFormat/>
    <w:uiPriority w:val="6"/>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1">
    <w:name w:val="Signature Char"/>
    <w:basedOn w:val="12"/>
    <w:link w:val="6"/>
    <w:qFormat/>
    <w:uiPriority w:val="7"/>
    <w:rPr>
      <w:rFonts w:eastAsiaTheme="minorHAnsi"/>
      <w:b/>
      <w:bCs/>
      <w:kern w:val="20"/>
      <w:szCs w:val="20"/>
    </w:rPr>
  </w:style>
  <w:style w:type="character" w:customStyle="1" w:styleId="22">
    <w:name w:val="Header Char"/>
    <w:basedOn w:val="12"/>
    <w:link w:val="8"/>
    <w:semiHidden/>
    <w:qFormat/>
    <w:uiPriority w:val="99"/>
    <w:rPr>
      <w:rFonts w:eastAsiaTheme="minorHAnsi"/>
      <w:kern w:val="20"/>
      <w:szCs w:val="20"/>
    </w:rPr>
  </w:style>
  <w:style w:type="paragraph" w:customStyle="1" w:styleId="23">
    <w:name w:val="Contact Info"/>
    <w:basedOn w:val="1"/>
    <w:qFormat/>
    <w:uiPriority w:val="1"/>
    <w:pPr>
      <w:spacing w:before="0" w:after="0"/>
    </w:pPr>
  </w:style>
  <w:style w:type="character" w:customStyle="1" w:styleId="24">
    <w:name w:val="Heading 2 Char"/>
    <w:basedOn w:val="12"/>
    <w:link w:val="3"/>
    <w:qFormat/>
    <w:uiPriority w:val="9"/>
    <w:rPr>
      <w:rFonts w:asciiTheme="majorHAnsi" w:hAnsiTheme="majorHAnsi" w:eastAsiaTheme="majorEastAsia" w:cstheme="majorBidi"/>
      <w:color w:val="21415C" w:themeColor="accent1" w:themeShade="BF"/>
      <w:kern w:val="20"/>
      <w:sz w:val="26"/>
      <w:szCs w:val="26"/>
    </w:rPr>
  </w:style>
  <w:style w:type="character" w:styleId="25">
    <w:name w:val="Placeholder Text"/>
    <w:basedOn w:val="12"/>
    <w:semiHidden/>
    <w:qFormat/>
    <w:uiPriority w:val="99"/>
    <w:rPr>
      <w:color w:val="808080"/>
    </w:rPr>
  </w:style>
  <w:style w:type="character" w:customStyle="1" w:styleId="26">
    <w:name w:val="Footer Char"/>
    <w:basedOn w:val="12"/>
    <w:link w:val="7"/>
    <w:qFormat/>
    <w:uiPriority w:val="99"/>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7">
    <w:name w:val="Title Char"/>
    <w:basedOn w:val="12"/>
    <w:link w:val="11"/>
    <w:qFormat/>
    <w:uiPriority w:val="10"/>
    <w:rPr>
      <w:rFonts w:asciiTheme="majorHAnsi" w:hAnsiTheme="majorHAnsi" w:eastAsiaTheme="majorEastAsia" w:cstheme="majorBidi"/>
      <w:caps/>
      <w:color w:val="000000" w:themeColor="text1"/>
      <w:kern w:val="20"/>
      <w:sz w:val="20"/>
      <w:szCs w:val="20"/>
      <w14:textFill>
        <w14:solidFill>
          <w14:schemeClr w14:val="tx1"/>
        </w14:solidFill>
      </w14:textFill>
    </w:rPr>
  </w:style>
  <w:style w:type="character" w:customStyle="1" w:styleId="28">
    <w:name w:val="Balloon Text Char"/>
    <w:basedOn w:val="12"/>
    <w:link w:val="4"/>
    <w:semiHidden/>
    <w:qFormat/>
    <w:uiPriority w:val="99"/>
    <w:rPr>
      <w:rFonts w:ascii="Segoe UI" w:hAnsi="Segoe UI" w:cs="Segoe UI" w:eastAsiaTheme="minorHAnsi"/>
      <w:kern w:val="20"/>
      <w:sz w:val="18"/>
      <w:szCs w:val="18"/>
    </w:rPr>
  </w:style>
  <w:style w:type="paragraph" w:styleId="29">
    <w:name w:val="List Paragraph"/>
    <w:basedOn w:val="1"/>
    <w:semiHidden/>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5.xml"/><Relationship Id="rId15" Type="http://schemas.openxmlformats.org/officeDocument/2006/relationships/customXml" Target="../customXml/item4.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deep\AppData\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B77FCE-B8CA-4B76-8ADD-85EF0AC07C15}">
  <ds:schemaRefs/>
</ds:datastoreItem>
</file>

<file path=customXml/itemProps3.xml><?xml version="1.0" encoding="utf-8"?>
<ds:datastoreItem xmlns:ds="http://schemas.openxmlformats.org/officeDocument/2006/customXml" ds:itemID="{2E7C3EAB-E09B-41CC-82A6-14BA506A5C12}">
  <ds:schemaRefs/>
</ds:datastoreItem>
</file>

<file path=customXml/itemProps4.xml><?xml version="1.0" encoding="utf-8"?>
<ds:datastoreItem xmlns:ds="http://schemas.openxmlformats.org/officeDocument/2006/customXml" ds:itemID="{DE625E85-2963-4DE1-A09D-459C4EC9176F}">
  <ds:schemaRefs/>
</ds:datastoreItem>
</file>

<file path=customXml/itemProps5.xml><?xml version="1.0" encoding="utf-8"?>
<ds:datastoreItem xmlns:ds="http://schemas.openxmlformats.org/officeDocument/2006/customXml" ds:itemID="{B64EFC72-DFB6-4645-808A-31E119EB71A5}">
  <ds:schemaRefs/>
</ds:datastoreItem>
</file>

<file path=docProps/app.xml><?xml version="1.0" encoding="utf-8"?>
<Properties xmlns="http://schemas.openxmlformats.org/officeDocument/2006/extended-properties" xmlns:vt="http://schemas.openxmlformats.org/officeDocument/2006/docPropsVTypes">
  <Template>Blue spheres letterhead</Template>
  <Pages>1</Pages>
  <Words>422</Words>
  <Characters>2406</Characters>
  <Lines>20</Lines>
  <Paragraphs>5</Paragraphs>
  <TotalTime>54</TotalTime>
  <ScaleCrop>false</ScaleCrop>
  <LinksUpToDate>false</LinksUpToDate>
  <CharactersWithSpaces>2823</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2020-04-20T10:46:00Z</dcterms:created>
  <dcterms:modified xsi:type="dcterms:W3CDTF">2020-05-14T15:44:36Z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1033-11.2.0.9327</vt:lpwstr>
  </property>
</Properties>
</file>